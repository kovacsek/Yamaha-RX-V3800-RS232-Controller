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343" w:right="500" w:bottom="275" w:left="500" w:header="708" w:footer="708" w:gutter="0"/>
          <w:docGrid w:linePitch="360"/>
        </w:sectPr>
        <w:spacing w:before="153" w:after="11" w:line="295" w:lineRule="exact"/>
        <w:ind w:left="1913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2"/>
          <w:sz w:val="32"/>
          <w:szCs w:val="32"/>
          <w:lang w:val="de-DE" w:bidi="de-DE"/>
        </w:rPr>
        <w:t>RS-232C standard command specification</w:t>
      </w:r>
      <w:r>
        <w:rPr>
          <w:rFonts w:ascii="Times New Roman" w:hAnsi="Times New Roman" w:eastAsia="Times New Roman" w:cs="Times New Roman"/>
          <w:sz w:val="32"/>
          <w:szCs w:val="3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93" w:after="8" w:line="221" w:lineRule="exact"/>
        <w:ind w:left="5633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4"/>
          <w:sz w:val="24"/>
          <w:szCs w:val="24"/>
          <w:lang w:val="de-DE" w:bidi="de-DE"/>
        </w:rPr>
        <w:t>MODEL: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94" w:after="7" w:line="204" w:lineRule="exact"/>
        <w:ind w:left="4366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1"/>
          <w:sz w:val="22"/>
          <w:szCs w:val="22"/>
          <w:lang w:val="de-DE" w:bidi="de-DE"/>
        </w:rPr>
        <w:t>Rev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2"/>
          <w:szCs w:val="22"/>
          <w:lang w:val="de-DE" w:bidi="de-DE"/>
        </w:rPr>
        <w:t>i</w:t>
      </w:r>
      <w:r>
        <w:rPr baseline="0" dirty="0">
          <w:rFonts w:ascii="Arial" w:hAnsi="Arial" w:eastAsia="Arial" w:cs="Arial"/>
          <w:b/>
          <w:bCs/>
          <w:color w:val="000000"/>
          <w:sz w:val="22"/>
          <w:szCs w:val="22"/>
          <w:lang w:val="de-DE" w:bidi="de-DE"/>
        </w:rPr>
        <w:t>s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2"/>
          <w:szCs w:val="22"/>
          <w:lang w:val="de-DE" w:bidi="de-DE"/>
        </w:rPr>
        <w:t>i</w:t>
      </w:r>
      <w:r>
        <w:rPr baseline="0" dirty="0">
          <w:rFonts w:ascii="Arial" w:hAnsi="Arial" w:eastAsia="Arial" w:cs="Arial"/>
          <w:b/>
          <w:bCs/>
          <w:color w:val="000000"/>
          <w:sz w:val="22"/>
          <w:szCs w:val="22"/>
          <w:lang w:val="de-DE" w:bidi="de-DE"/>
        </w:rPr>
        <w:t>on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2"/>
          <w:szCs w:val="22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22"/>
          <w:szCs w:val="22"/>
          <w:lang w:val="de-DE" w:bidi="de-DE"/>
        </w:rPr>
        <w:t>1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2"/>
          <w:szCs w:val="22"/>
          <w:lang w:val="de-DE" w:bidi="de-DE"/>
        </w:rPr>
        <w:t>.</w:t>
      </w:r>
      <w:r>
        <w:rPr baseline="0" dirty="0">
          <w:rFonts w:ascii="Arial" w:hAnsi="Arial" w:eastAsia="Arial" w:cs="Arial"/>
          <w:b/>
          <w:bCs/>
          <w:color w:val="000000"/>
          <w:spacing w:val="-11"/>
          <w:sz w:val="22"/>
          <w:szCs w:val="22"/>
          <w:lang w:val="de-DE" w:bidi="de-DE"/>
        </w:rPr>
        <w:t>02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12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85" w:lineRule="exact"/>
        <w:ind w:left="3971" w:right="-40" w:hanging="1343"/>
      </w:pPr>
      <w:r/>
      <w:r>
        <w:rPr baseline="0" dirty="0">
          <w:rFonts w:ascii="Arial" w:hAnsi="Arial" w:eastAsia="Arial" w:cs="Arial"/>
          <w:b/>
          <w:bCs/>
          <w:color w:val="000000"/>
          <w:spacing w:val="-1"/>
          <w:sz w:val="24"/>
          <w:szCs w:val="24"/>
          <w:lang w:val="de-DE" w:bidi="de-DE"/>
        </w:rPr>
        <w:t>Copyright(C)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de-DE" w:bidi="de-DE"/>
        </w:rPr>
        <w:t>2007</w:t>
      </w:r>
      <w:r>
        <w:rPr baseline="0" dirty="0">
          <w:rFonts w:ascii="Arial" w:hAnsi="Arial" w:eastAsia="Arial" w:cs="Arial"/>
          <w:b/>
          <w:bCs/>
          <w:color w:val="000000"/>
          <w:spacing w:val="-3"/>
          <w:sz w:val="24"/>
          <w:szCs w:val="24"/>
          <w:lang w:val="de-DE" w:bidi="de-DE"/>
        </w:rPr>
        <w:t> YAMAHA CORPORATION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b/>
          <w:bCs/>
          <w:color w:val="000000"/>
          <w:spacing w:val="-1"/>
          <w:sz w:val="24"/>
          <w:szCs w:val="24"/>
          <w:lang w:val="de-DE" w:bidi="de-DE"/>
        </w:rPr>
        <w:t>All Right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de-DE" w:bidi="de-DE"/>
        </w:rPr>
        <w:t>s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de-DE" w:bidi="de-DE"/>
        </w:rPr>
        <w:t> R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de-DE" w:bidi="de-DE"/>
        </w:rPr>
        <w:t>ese</w:t>
      </w:r>
      <w:r>
        <w:rPr baseline="0" dirty="0">
          <w:rFonts w:ascii="Arial" w:hAnsi="Arial" w:eastAsia="Arial" w:cs="Arial"/>
          <w:b/>
          <w:bCs/>
          <w:color w:val="000000"/>
          <w:spacing w:val="-2"/>
          <w:sz w:val="24"/>
          <w:szCs w:val="24"/>
          <w:lang w:val="de-DE" w:bidi="de-DE"/>
        </w:rPr>
        <w:t>rv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de-DE" w:bidi="de-DE"/>
        </w:rPr>
        <w:t>e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de-DE" w:bidi="de-DE"/>
        </w:rPr>
        <w:t>d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25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343" w:right="500" w:bottom="275" w:left="500" w:header="708" w:footer="708" w:gutter="0"/>
          <w:cols w:num="2" w:space="0" w:equalWidth="0">
            <w:col w:w="7637" w:space="2"/>
            <w:col w:w="1150" w:space="0"/>
          </w:cols>
          <w:docGrid w:linePitch="360"/>
        </w:sectPr>
        <w:spacing w:before="0" w:after="0" w:line="285" w:lineRule="exact"/>
        <w:ind w:left="0" w:right="-40" w:firstLine="0"/>
        <w:jc w:val="both"/>
      </w:pPr>
      <w:r/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de-DE" w:bidi="de-DE"/>
        </w:rPr>
        <w:t>RX-V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de-DE" w:bidi="de-DE"/>
        </w:rPr>
        <w:t>180</w:t>
      </w:r>
      <w:r>
        <w:rPr baseline="0" dirty="0">
          <w:rFonts w:ascii="Arial" w:hAnsi="Arial" w:eastAsia="Arial" w:cs="Arial"/>
          <w:b/>
          <w:bCs/>
          <w:color w:val="000000"/>
          <w:spacing w:val="-22"/>
          <w:sz w:val="24"/>
          <w:szCs w:val="24"/>
          <w:lang w:val="de-DE" w:bidi="de-DE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de-DE" w:bidi="de-DE"/>
        </w:rPr>
        <w:t>RX-V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de-DE" w:bidi="de-DE"/>
        </w:rPr>
        <w:t>380</w:t>
      </w:r>
      <w:r>
        <w:rPr baseline="0" dirty="0">
          <w:rFonts w:ascii="Arial" w:hAnsi="Arial" w:eastAsia="Arial" w:cs="Arial"/>
          <w:b/>
          <w:bCs/>
          <w:color w:val="000000"/>
          <w:spacing w:val="-22"/>
          <w:sz w:val="24"/>
          <w:szCs w:val="24"/>
          <w:lang w:val="de-DE" w:bidi="de-DE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de-DE" w:bidi="de-DE"/>
        </w:rPr>
        <w:t>HTR-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de-DE" w:bidi="de-DE"/>
        </w:rPr>
        <w:t>619</w:t>
      </w:r>
      <w:r>
        <w:rPr baseline="0" dirty="0">
          <w:rFonts w:ascii="Arial" w:hAnsi="Arial" w:eastAsia="Arial" w:cs="Arial"/>
          <w:b/>
          <w:bCs/>
          <w:color w:val="000000"/>
          <w:spacing w:val="-19"/>
          <w:sz w:val="24"/>
          <w:szCs w:val="24"/>
          <w:lang w:val="de-DE" w:bidi="de-DE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225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tbl>
      <w:tblPr>
        <w:tblStyle w:val="TableGrid"/>
        <w:tblLayout w:type="fixed"/>
        <w:tblpPr w:leftFromText="0" w:rightFromText="0" w:vertAnchor="text" w:horzAnchor="page" w:tblpX="1312" w:tblpY="0"/>
        <w:tblOverlap w:val="never"/>
        "
        <w:tblW w:w="9080" w:type="dxa"/>
        <w:tblLook w:val="04A0" w:firstRow="1" w:lastRow="0" w:firstColumn="1" w:lastColumn="0" w:noHBand="0" w:noVBand="1"/>
      </w:tblPr>
      <w:tblGrid>
        <w:gridCol w:w="993"/>
        <w:gridCol w:w="1394"/>
        <w:gridCol w:w="6712"/>
      </w:tblGrid>
      <w:tr>
        <w:trPr>
          <w:trHeight w:hRule="exact" w:val="277"/>
        </w:trPr>
        <w:tc>
          <w:tcPr>
            <w:tcW w:w="99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2"/>
                <w:sz w:val="22"/>
                <w:szCs w:val="22"/>
                <w:lang w:val="de-DE" w:bidi="de-DE"/>
              </w:rPr>
              <w:t>Rev.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 </w:t>
            </w:r>
            <w:r/>
            <w:r/>
          </w:p>
        </w:tc>
        <w:tc>
          <w:tcPr>
            <w:tcW w:w="139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45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de-DE" w:bidi="de-DE"/>
              </w:rPr>
              <w:t>Date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 </w:t>
            </w:r>
            <w:r/>
            <w:r/>
          </w:p>
        </w:tc>
        <w:tc>
          <w:tcPr>
            <w:tcW w:w="6712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286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de-DE" w:bidi="de-DE"/>
              </w:rPr>
              <w:t>Contents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 </w:t>
            </w:r>
            <w:r/>
            <w:r/>
          </w:p>
        </w:tc>
      </w:tr>
      <w:tr>
        <w:trPr>
          <w:trHeight w:hRule="exact" w:val="258"/>
        </w:trPr>
        <w:tc>
          <w:tcPr>
            <w:tcW w:w="99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0" w:line="240" w:lineRule="auto"/>
              <w:ind w:left="3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20"/>
                <w:szCs w:val="20"/>
                <w:lang w:val="de-DE" w:bidi="de-DE"/>
              </w:rPr>
              <w:t>1.01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3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0" w:line="240" w:lineRule="auto"/>
              <w:ind w:left="19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20"/>
                <w:szCs w:val="20"/>
                <w:lang w:val="de-DE" w:bidi="de-DE"/>
              </w:rPr>
              <w:t>10/29/2007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6712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236"/>
        </w:trPr>
        <w:tc>
          <w:tcPr>
            <w:tcW w:w="99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3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20"/>
                <w:szCs w:val="20"/>
                <w:lang w:val="de-DE" w:bidi="de-DE"/>
              </w:rPr>
              <w:t>1.02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3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19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20"/>
                <w:szCs w:val="20"/>
                <w:lang w:val="de-DE" w:bidi="de-DE"/>
              </w:rPr>
              <w:t>02/03/2008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671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3"/>
                <w:sz w:val="20"/>
                <w:szCs w:val="20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de-DE" w:bidi="de-DE"/>
              </w:rPr>
              <w:t>he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20"/>
                <w:szCs w:val="20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20"/>
                <w:szCs w:val="20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de-DE" w:bidi="de-DE"/>
              </w:rPr>
              <w:t>and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20"/>
                <w:szCs w:val="20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de-DE" w:bidi="de-DE"/>
              </w:rPr>
              <w:t>pe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20"/>
                <w:szCs w:val="20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20"/>
                <w:szCs w:val="20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20"/>
                <w:szCs w:val="20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de-DE" w:bidi="de-DE"/>
              </w:rPr>
              <w:t>ation 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20"/>
                <w:szCs w:val="20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de-DE" w:bidi="de-DE"/>
              </w:rPr>
              <w:t> the input na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20"/>
                <w:szCs w:val="20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de-DE" w:bidi="de-DE"/>
              </w:rPr>
              <w:t>e 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20"/>
                <w:szCs w:val="20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de-DE" w:bidi="de-DE"/>
              </w:rPr>
              <w:t> 5.4 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20"/>
                <w:szCs w:val="20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20"/>
                <w:szCs w:val="20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20"/>
                <w:szCs w:val="20"/>
                <w:lang w:val="de-DE" w:bidi="de-DE"/>
              </w:rPr>
              <w:t>hanged.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12306"/>
        </w:trPr>
        <w:tc>
          <w:tcPr>
            <w:tcW w:w="99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39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712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187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  <w:sectPr>
          <w:type w:val="continuous"/>
          <w:pgSz w:w="11900" w:h="16840"/>
          <w:pgMar w:top="343" w:right="500" w:bottom="275" w:left="500" w:header="708" w:footer="708" w:gutter="0"/>
          <w:docGrid w:linePitch="360"/>
        </w:sectPr>
      </w:pPr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748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90" w:after="6" w:line="177" w:lineRule="exact"/>
        <w:ind w:left="1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1.</w:t>
      </w:r>
      <w:r>
        <w:rPr baseline="0" dirty="0">
          <w:rFonts w:ascii="Arial" w:hAnsi="Arial" w:eastAsia="Arial" w:cs="Arial"/>
          <w:b/>
          <w:bCs/>
          <w:color w:val="000000"/>
          <w:spacing w:val="52"/>
          <w:sz w:val="19"/>
          <w:szCs w:val="19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u w:val="single"/>
          <w:color w:val="000000"/>
          <w:sz w:val="19"/>
          <w:szCs w:val="19"/>
          <w:lang w:val="de-DE" w:bidi="de-DE"/>
        </w:rPr>
        <w:t>Ou</w:t>
      </w:r>
      <w:r>
        <w:rPr baseline="0" dirty="0">
          <w:rFonts w:ascii="Arial" w:hAnsi="Arial" w:eastAsia="Arial" w:cs="Arial"/>
          <w:b/>
          <w:bCs/>
          <w:u w:val="single"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u w:val="single"/>
          <w:color w:val="000000"/>
          <w:sz w:val="19"/>
          <w:szCs w:val="19"/>
          <w:lang w:val="de-DE" w:bidi="de-DE"/>
        </w:rPr>
        <w:t>line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42" w:lineRule="exact"/>
        <w:ind w:left="220" w:right="6320" w:firstLine="0"/>
        <w:jc w:val="right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rs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V1800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V3800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4" w:after="6" w:line="177" w:lineRule="exact"/>
        <w:ind w:left="306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1.1</w:t>
      </w:r>
      <w:r>
        <w:rPr baseline="0" dirty="0">
          <w:rFonts w:ascii="Arial" w:hAnsi="Arial" w:eastAsia="Arial" w:cs="Arial"/>
          <w:b/>
          <w:bCs/>
          <w:color w:val="000000"/>
          <w:spacing w:val="51"/>
          <w:sz w:val="19"/>
          <w:szCs w:val="19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Connec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pacing w:val="-6"/>
          <w:sz w:val="19"/>
          <w:szCs w:val="19"/>
          <w:lang w:val="de-DE" w:bidi="de-DE"/>
        </w:rPr>
        <w:t>ion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docGrid w:linePitch="360"/>
        </w:sectPr>
        <w:spacing w:before="20" w:after="0" w:line="142" w:lineRule="exact"/>
        <w:ind w:left="525" w:right="9525" w:firstLine="0"/>
        <w:jc w:val="right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-16"/>
          <w:sz w:val="15"/>
          <w:szCs w:val="15"/>
          <w:lang w:val="de-DE" w:bidi="de-DE"/>
        </w:rPr>
        <w:t>m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80" w:after="0" w:line="124" w:lineRule="exact"/>
        <w:ind w:left="774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RX-Vx800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0" w:line="124" w:lineRule="exact"/>
        <w:ind w:left="969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Sla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95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tblpX="66" w:tblpY="0"/>
        <w:tblOverlap w:val="never"/>
        "
        <w:tblW w:w="847" w:type="dxa"/>
        <w:tblLook w:val="04A0" w:firstRow="1" w:lastRow="0" w:firstColumn="1" w:lastColumn="0" w:noHBand="0" w:noVBand="1"/>
      </w:tblPr>
      <w:tblGrid>
        <w:gridCol w:w="933"/>
      </w:tblGrid>
      <w:tr>
        <w:trPr>
          <w:trHeight w:hRule="exact" w:val="193"/>
        </w:trPr>
        <w:tc>
          <w:tcPr>
            <w:tcW w:w="933" w:type="dxa"/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100583</wp:posOffset>
                  </wp:positionH>
                  <wp:positionV relativeFrom="paragraph">
                    <wp:posOffset>31695</wp:posOffset>
                  </wp:positionV>
                  <wp:extent cx="516016" cy="193242"/>
                  <wp:effectExtent l="0" t="0" r="0" b="0"/>
                  <wp:wrapNone/>
                  <wp:docPr id="100" name="Freeform 1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248155" y="31695"/>
                            <a:ext cx="401716" cy="789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24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2"/>
                                  <w:sz w:val="13"/>
                                  <w:szCs w:val="13"/>
                                  <w:lang w:val="de-DE" w:bidi="de-DE"/>
                                </w:rPr>
                                <w:t>T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1"/>
                                  <w:sz w:val="13"/>
                                  <w:szCs w:val="13"/>
                                  <w:lang w:val="de-DE" w:bidi="de-DE"/>
                                </w:rPr>
                                <w:t>xD(PIN3)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3"/>
                                  <w:szCs w:val="1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174"/>
        </w:trPr>
        <w:tc>
          <w:tcPr>
            <w:tcW w:w="933" w:type="dxa"/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97535</wp:posOffset>
                  </wp:positionH>
                  <wp:positionV relativeFrom="paragraph">
                    <wp:posOffset>19503</wp:posOffset>
                  </wp:positionV>
                  <wp:extent cx="523636" cy="193242"/>
                  <wp:effectExtent l="0" t="0" r="0" b="0"/>
                  <wp:wrapNone/>
                  <wp:docPr id="101" name="Freeform 1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245107" y="19503"/>
                            <a:ext cx="409336" cy="789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24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3"/>
                                  <w:szCs w:val="13"/>
                                  <w:lang w:val="de-DE" w:bidi="de-DE"/>
                                </w:rPr>
                                <w:t>RxD(PIN2)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3"/>
                                  <w:szCs w:val="1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174"/>
        </w:trPr>
        <w:tc>
          <w:tcPr>
            <w:tcW w:w="933" w:type="dxa"/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85336</wp:posOffset>
                  </wp:positionH>
                  <wp:positionV relativeFrom="paragraph">
                    <wp:posOffset>19504</wp:posOffset>
                  </wp:positionV>
                  <wp:extent cx="548019" cy="193242"/>
                  <wp:effectExtent l="0" t="0" r="0" b="0"/>
                  <wp:wrapNone/>
                  <wp:docPr id="102" name="Freeform 1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232908" y="19504"/>
                            <a:ext cx="433719" cy="789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24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3"/>
                                  <w:szCs w:val="13"/>
                                  <w:lang w:val="de-DE" w:bidi="de-DE"/>
                                </w:rPr>
                                <w:t>G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1"/>
                                  <w:sz w:val="13"/>
                                  <w:szCs w:val="13"/>
                                  <w:lang w:val="de-DE" w:bidi="de-DE"/>
                                </w:rPr>
                                <w:t>ND(PIN5)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3"/>
                                  <w:szCs w:val="1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174"/>
        </w:trPr>
        <w:tc>
          <w:tcPr>
            <w:tcW w:w="933" w:type="dxa"/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94479</wp:posOffset>
                  </wp:positionH>
                  <wp:positionV relativeFrom="paragraph">
                    <wp:posOffset>19503</wp:posOffset>
                  </wp:positionV>
                  <wp:extent cx="529732" cy="193242"/>
                  <wp:effectExtent l="0" t="0" r="0" b="0"/>
                  <wp:wrapNone/>
                  <wp:docPr id="103" name="Freeform 1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242051" y="19503"/>
                            <a:ext cx="415432" cy="789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24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3"/>
                                  <w:szCs w:val="13"/>
                                  <w:lang w:val="de-DE" w:bidi="de-DE"/>
                                </w:rPr>
                                <w:t>C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2"/>
                                  <w:sz w:val="13"/>
                                  <w:szCs w:val="13"/>
                                  <w:lang w:val="de-DE" w:bidi="de-DE"/>
                                </w:rPr>
                                <w:t>T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1"/>
                                  <w:sz w:val="13"/>
                                  <w:szCs w:val="13"/>
                                  <w:lang w:val="de-DE" w:bidi="de-DE"/>
                                </w:rPr>
                                <w:t>S(PIN8)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3"/>
                                  <w:szCs w:val="1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174"/>
        </w:trPr>
        <w:tc>
          <w:tcPr>
            <w:tcW w:w="933" w:type="dxa"/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94479</wp:posOffset>
                  </wp:positionH>
                  <wp:positionV relativeFrom="paragraph">
                    <wp:posOffset>19504</wp:posOffset>
                  </wp:positionV>
                  <wp:extent cx="529732" cy="193242"/>
                  <wp:effectExtent l="0" t="0" r="0" b="0"/>
                  <wp:wrapNone/>
                  <wp:docPr id="104" name="Freeform 1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242051" y="19504"/>
                            <a:ext cx="415432" cy="789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24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3"/>
                                  <w:szCs w:val="13"/>
                                  <w:lang w:val="de-DE" w:bidi="de-DE"/>
                                </w:rPr>
                                <w:t>R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2"/>
                                  <w:sz w:val="13"/>
                                  <w:szCs w:val="13"/>
                                  <w:lang w:val="de-DE" w:bidi="de-DE"/>
                                </w:rPr>
                                <w:t>T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1"/>
                                  <w:sz w:val="13"/>
                                  <w:szCs w:val="13"/>
                                  <w:lang w:val="de-DE" w:bidi="de-DE"/>
                                </w:rPr>
                                <w:t>S(PIN7)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3"/>
                                  <w:szCs w:val="1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1443"/>
        </w:tabs>
        <w:spacing w:before="251" w:after="4" w:line="124" w:lineRule="exact"/>
        <w:ind w:left="-80" w:right="102" w:firstLine="0"/>
        <w:jc w:val="right"/>
      </w:pPr>
      <w:r/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ranspose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---------&gt;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1443"/>
        </w:tabs>
        <w:spacing w:before="60" w:after="0" w:line="124" w:lineRule="exact"/>
        <w:ind w:left="-80" w:right="102" w:firstLine="0"/>
        <w:jc w:val="right"/>
      </w:pPr>
      <w:r/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Rece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e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&lt;---------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1524"/>
        </w:tabs>
        <w:spacing w:before="60" w:after="0" w:line="124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G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round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----------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1444"/>
        </w:tabs>
        <w:spacing w:before="60" w:after="0" w:line="124" w:lineRule="exact"/>
        <w:ind w:left="-80" w:right="102" w:firstLine="0"/>
        <w:jc w:val="right"/>
      </w:pPr>
      <w:r/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Per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mit 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send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&lt;---------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1443"/>
        </w:tabs>
        <w:spacing w:before="60" w:after="0" w:line="124" w:lineRule="exact"/>
        <w:ind w:left="-80" w:right="102" w:firstLine="0"/>
        <w:jc w:val="right"/>
      </w:pPr>
      <w:r/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Reques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 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send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---------&gt;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95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tblpX="66" w:tblpY="0"/>
        <w:tblOverlap w:val="never"/>
        "
        <w:tblW w:w="847" w:type="dxa"/>
        <w:tblLook w:val="04A0" w:firstRow="1" w:lastRow="0" w:firstColumn="1" w:lastColumn="0" w:noHBand="0" w:noVBand="1"/>
      </w:tblPr>
      <w:tblGrid>
        <w:gridCol w:w="933"/>
      </w:tblGrid>
      <w:tr>
        <w:trPr>
          <w:trHeight w:hRule="exact" w:val="193"/>
        </w:trPr>
        <w:tc>
          <w:tcPr>
            <w:tcW w:w="933" w:type="dxa"/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97521</wp:posOffset>
                  </wp:positionH>
                  <wp:positionV relativeFrom="paragraph">
                    <wp:posOffset>31695</wp:posOffset>
                  </wp:positionV>
                  <wp:extent cx="523636" cy="193242"/>
                  <wp:effectExtent l="0" t="0" r="0" b="0"/>
                  <wp:wrapNone/>
                  <wp:docPr id="105" name="Freeform 1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3180572" y="31695"/>
                            <a:ext cx="409336" cy="789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24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3"/>
                                  <w:szCs w:val="13"/>
                                  <w:lang w:val="de-DE" w:bidi="de-DE"/>
                                </w:rPr>
                                <w:t>RxD(PIN2)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3"/>
                                  <w:szCs w:val="1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174"/>
        </w:trPr>
        <w:tc>
          <w:tcPr>
            <w:tcW w:w="933" w:type="dxa"/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100569</wp:posOffset>
                  </wp:positionH>
                  <wp:positionV relativeFrom="paragraph">
                    <wp:posOffset>19503</wp:posOffset>
                  </wp:positionV>
                  <wp:extent cx="516015" cy="193242"/>
                  <wp:effectExtent l="0" t="0" r="0" b="0"/>
                  <wp:wrapNone/>
                  <wp:docPr id="106" name="Freeform 1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3183620" y="19503"/>
                            <a:ext cx="401715" cy="789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24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2"/>
                                  <w:sz w:val="13"/>
                                  <w:szCs w:val="13"/>
                                  <w:lang w:val="de-DE" w:bidi="de-DE"/>
                                </w:rPr>
                                <w:t>T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1"/>
                                  <w:sz w:val="13"/>
                                  <w:szCs w:val="13"/>
                                  <w:lang w:val="de-DE" w:bidi="de-DE"/>
                                </w:rPr>
                                <w:t>xD(PIN3)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3"/>
                                  <w:szCs w:val="1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174"/>
        </w:trPr>
        <w:tc>
          <w:tcPr>
            <w:tcW w:w="933" w:type="dxa"/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85329</wp:posOffset>
                  </wp:positionH>
                  <wp:positionV relativeFrom="paragraph">
                    <wp:posOffset>19504</wp:posOffset>
                  </wp:positionV>
                  <wp:extent cx="548019" cy="193242"/>
                  <wp:effectExtent l="0" t="0" r="0" b="0"/>
                  <wp:wrapNone/>
                  <wp:docPr id="107" name="Freeform 1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3168380" y="19504"/>
                            <a:ext cx="433719" cy="789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24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3"/>
                                  <w:szCs w:val="13"/>
                                  <w:lang w:val="de-DE" w:bidi="de-DE"/>
                                </w:rPr>
                                <w:t>G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1"/>
                                  <w:sz w:val="13"/>
                                  <w:szCs w:val="13"/>
                                  <w:lang w:val="de-DE" w:bidi="de-DE"/>
                                </w:rPr>
                                <w:t>ND(PIN5)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3"/>
                                  <w:szCs w:val="1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174"/>
        </w:trPr>
        <w:tc>
          <w:tcPr>
            <w:tcW w:w="933" w:type="dxa"/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94473</wp:posOffset>
                  </wp:positionH>
                  <wp:positionV relativeFrom="paragraph">
                    <wp:posOffset>19503</wp:posOffset>
                  </wp:positionV>
                  <wp:extent cx="529731" cy="193242"/>
                  <wp:effectExtent l="0" t="0" r="0" b="0"/>
                  <wp:wrapNone/>
                  <wp:docPr id="108" name="Freeform 1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3177524" y="19503"/>
                            <a:ext cx="415431" cy="789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24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3"/>
                                  <w:szCs w:val="13"/>
                                  <w:lang w:val="de-DE" w:bidi="de-DE"/>
                                </w:rPr>
                                <w:t>R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2"/>
                                  <w:sz w:val="13"/>
                                  <w:szCs w:val="13"/>
                                  <w:lang w:val="de-DE" w:bidi="de-DE"/>
                                </w:rPr>
                                <w:t>T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1"/>
                                  <w:sz w:val="13"/>
                                  <w:szCs w:val="13"/>
                                  <w:lang w:val="de-DE" w:bidi="de-DE"/>
                                </w:rPr>
                                <w:t>S(PIN7)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3"/>
                                  <w:szCs w:val="1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174"/>
        </w:trPr>
        <w:tc>
          <w:tcPr>
            <w:tcW w:w="933" w:type="dxa"/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94484</wp:posOffset>
                  </wp:positionH>
                  <wp:positionV relativeFrom="paragraph">
                    <wp:posOffset>19504</wp:posOffset>
                  </wp:positionV>
                  <wp:extent cx="529731" cy="193242"/>
                  <wp:effectExtent l="0" t="0" r="0" b="0"/>
                  <wp:wrapNone/>
                  <wp:docPr id="109" name="Freeform 1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3177535" y="19504"/>
                            <a:ext cx="415431" cy="789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24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3"/>
                                  <w:szCs w:val="13"/>
                                  <w:lang w:val="de-DE" w:bidi="de-DE"/>
                                </w:rPr>
                                <w:t>C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2"/>
                                  <w:sz w:val="13"/>
                                  <w:szCs w:val="13"/>
                                  <w:lang w:val="de-DE" w:bidi="de-DE"/>
                                </w:rPr>
                                <w:t>T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1"/>
                                  <w:sz w:val="13"/>
                                  <w:szCs w:val="13"/>
                                  <w:lang w:val="de-DE" w:bidi="de-DE"/>
                                </w:rPr>
                                <w:t>S(PIN8)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3"/>
                                  <w:szCs w:val="1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380" w:after="0" w:line="124" w:lineRule="exact"/>
        <w:ind w:left="0" w:right="0" w:firstLine="0"/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4244340</wp:posOffset>
            </wp:positionH>
            <wp:positionV relativeFrom="line">
              <wp:posOffset>-51635</wp:posOffset>
            </wp:positionV>
            <wp:extent cx="1682495" cy="632459"/>
            <wp:effectExtent l="0" t="0" r="0" b="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0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82495" cy="632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20"/>
          <w:sz w:val="13"/>
          <w:szCs w:val="13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0" w:line="124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 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9"/>
          <w:sz w:val="13"/>
          <w:szCs w:val="13"/>
          <w:lang w:val="de-DE" w:bidi="de-DE"/>
        </w:rPr>
        <w:t>er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  <w:sectPr>
          <w:type w:val="continuous"/>
          <w:pgSz w:w="11900" w:h="16840"/>
          <w:pgMar w:top="15" w:right="500" w:bottom="8" w:left="308" w:header="708" w:footer="708" w:gutter="0"/>
          <w:cols w:num="5" w:space="0" w:equalWidth="0">
            <w:col w:w="1519" w:space="-20"/>
            <w:col w:w="973" w:space="-20"/>
            <w:col w:w="2114" w:space="-20"/>
            <w:col w:w="973" w:space="-20"/>
            <w:col w:w="527" w:space="0"/>
          </w:cols>
          <w:docGrid w:linePitch="360"/>
        </w:sect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55" w:after="6" w:line="177" w:lineRule="exact"/>
        <w:ind w:left="306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7"/>
          <w:sz w:val="19"/>
          <w:szCs w:val="19"/>
          <w:lang w:val="de-DE" w:bidi="de-DE"/>
        </w:rPr>
        <w:t>1.2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22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</w:t>
      </w:r>
      <w:r>
        <w:rPr baseline="0" dirty="0">
          <w:rFonts w:ascii="Arial" w:hAnsi="Arial" w:eastAsia="Arial" w:cs="Arial"/>
          <w:color w:val="000000"/>
          <w:spacing w:val="9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issi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pacing w:val="-10"/>
          <w:sz w:val="15"/>
          <w:szCs w:val="15"/>
          <w:lang w:val="de-DE" w:bidi="de-DE"/>
        </w:rPr>
        <w:t>).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6" w:line="177" w:lineRule="exact"/>
        <w:ind w:left="-8" w:right="4456" w:firstLine="0"/>
        <w:jc w:val="right"/>
      </w:pPr>
      <w:r/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RS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-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232C Se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tt</w:t>
      </w:r>
      <w:r>
        <w:rPr baseline="0" dirty="0">
          <w:rFonts w:ascii="Arial" w:hAnsi="Arial" w:eastAsia="Arial" w:cs="Arial"/>
          <w:b/>
          <w:bCs/>
          <w:color w:val="000000"/>
          <w:spacing w:val="-4"/>
          <w:sz w:val="19"/>
          <w:szCs w:val="19"/>
          <w:lang w:val="de-DE" w:bidi="de-DE"/>
        </w:rPr>
        <w:t>ings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cols w:num="2" w:space="0" w:equalWidth="0">
            <w:col w:w="630" w:space="-7"/>
            <w:col w:w="6125" w:space="0"/>
          </w:cols>
          <w:docGrid w:linePitch="360"/>
        </w:sectPr>
        <w:spacing w:before="44" w:after="4" w:line="124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*Full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duplex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,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-s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op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synchron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za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co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un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ca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-8"/>
          <w:sz w:val="13"/>
          <w:szCs w:val="13"/>
          <w:lang w:val="de-DE" w:bidi="de-DE"/>
        </w:rPr>
        <w:t>on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5" w:after="4" w:line="124" w:lineRule="exact"/>
        <w:ind w:left="604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Baud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19"/>
          <w:sz w:val="13"/>
          <w:szCs w:val="13"/>
          <w:lang w:val="de-DE" w:bidi="de-DE"/>
        </w:rPr>
        <w:t>e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6" w:after="4" w:line="124" w:lineRule="exact"/>
        <w:ind w:left="604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it</w:t>
      </w:r>
      <w:r>
        <w:rPr baseline="0" dirty="0">
          <w:rFonts w:ascii="Arial" w:hAnsi="Arial" w:eastAsia="Arial" w:cs="Arial"/>
          <w:color w:val="000000"/>
          <w:spacing w:val="-19"/>
          <w:sz w:val="13"/>
          <w:szCs w:val="13"/>
          <w:lang w:val="de-DE" w:bidi="de-DE"/>
        </w:rPr>
        <w:t>s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6" w:after="4" w:line="124" w:lineRule="exact"/>
        <w:ind w:left="604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Par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it</w:t>
      </w:r>
      <w:r>
        <w:rPr baseline="0" dirty="0">
          <w:rFonts w:ascii="Arial" w:hAnsi="Arial" w:eastAsia="Arial" w:cs="Arial"/>
          <w:color w:val="000000"/>
          <w:spacing w:val="-19"/>
          <w:sz w:val="13"/>
          <w:szCs w:val="13"/>
          <w:lang w:val="de-DE" w:bidi="de-DE"/>
        </w:rPr>
        <w:t>y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6" w:after="4" w:line="124" w:lineRule="exact"/>
        <w:ind w:left="604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op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-20"/>
          <w:sz w:val="13"/>
          <w:szCs w:val="13"/>
          <w:lang w:val="de-DE" w:bidi="de-DE"/>
        </w:rPr>
        <w:t>t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6" w:after="4" w:line="124" w:lineRule="exact"/>
        <w:ind w:left="604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Handshak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-9"/>
          <w:sz w:val="13"/>
          <w:szCs w:val="13"/>
          <w:lang w:val="de-DE" w:bidi="de-DE"/>
        </w:rPr>
        <w:t>ng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56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9600bp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s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8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-8"/>
          <w:sz w:val="15"/>
          <w:szCs w:val="15"/>
          <w:lang w:val="de-DE" w:bidi="de-DE"/>
        </w:rPr>
        <w:t>No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9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1b</w:t>
      </w:r>
      <w:r>
        <w:rPr baseline="0" dirty="0">
          <w:rFonts w:ascii="Arial" w:hAnsi="Arial" w:eastAsia="Arial" w:cs="Arial"/>
          <w:color w:val="000000"/>
          <w:spacing w:val="-1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cols w:num="2" w:space="0" w:equalWidth="0">
            <w:col w:w="1445" w:space="399"/>
            <w:col w:w="708" w:space="0"/>
          </w:cols>
          <w:docGrid w:linePitch="360"/>
        </w:sectPr>
        <w:spacing w:before="4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re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2" w:after="4" w:line="142" w:lineRule="exact"/>
        <w:ind w:left="60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isc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526" w:right="4652" w:firstLine="0"/>
        <w:jc w:val="right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 If R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ys 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-10"/>
          <w:sz w:val="15"/>
          <w:szCs w:val="15"/>
          <w:lang w:val="de-DE" w:bidi="de-DE"/>
        </w:rPr>
        <w:t>r.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6" w:line="177" w:lineRule="exact"/>
        <w:ind w:left="306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1.3</w:t>
      </w:r>
      <w:r>
        <w:rPr baseline="0" dirty="0">
          <w:rFonts w:ascii="Arial" w:hAnsi="Arial" w:eastAsia="Arial" w:cs="Arial"/>
          <w:b/>
          <w:bCs/>
          <w:color w:val="000000"/>
          <w:spacing w:val="51"/>
          <w:sz w:val="19"/>
          <w:szCs w:val="19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Da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a block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imeout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42" w:lineRule="exact"/>
        <w:ind w:left="525" w:right="1739" w:firstLine="0"/>
        <w:jc w:val="right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xi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500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 If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500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c,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605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docGrid w:linePitch="360"/>
        </w:sectPr>
        <w:spacing w:before="220" w:after="7" w:line="195" w:lineRule="exact"/>
        <w:ind w:left="5555" w:right="0" w:firstLine="0"/>
      </w:pPr>
      <w:r/>
      <w:r>
        <w:rPr baseline="0" dirty="0">
          <w:rFonts w:ascii="Arial" w:hAnsi="Arial" w:eastAsia="Arial" w:cs="Arial"/>
          <w:color w:val="000000"/>
          <w:spacing w:val="-20"/>
          <w:sz w:val="21"/>
          <w:szCs w:val="21"/>
          <w:lang w:val="de-DE" w:bidi="de-DE"/>
        </w:rPr>
        <w:t>3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59" w:after="6" w:line="177" w:lineRule="exact"/>
        <w:ind w:left="1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2.</w:t>
      </w:r>
      <w:r>
        <w:rPr baseline="0" dirty="0">
          <w:rFonts w:ascii="Arial" w:hAnsi="Arial" w:eastAsia="Arial" w:cs="Arial"/>
          <w:b/>
          <w:bCs/>
          <w:color w:val="000000"/>
          <w:spacing w:val="52"/>
          <w:sz w:val="19"/>
          <w:szCs w:val="19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S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ar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 Commands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0" w:after="0" w:line="177" w:lineRule="exact"/>
        <w:ind w:left="225" w:right="40" w:firstLine="0"/>
        <w:jc w:val="right"/>
      </w:pPr>
      <w:r/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2.1</w:t>
      </w:r>
      <w:r>
        <w:rPr baseline="0" dirty="0">
          <w:rFonts w:ascii="Arial" w:hAnsi="Arial" w:eastAsia="Arial" w:cs="Arial"/>
          <w:b/>
          <w:bCs/>
          <w:color w:val="000000"/>
          <w:spacing w:val="51"/>
          <w:sz w:val="19"/>
          <w:szCs w:val="19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S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ar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ing Communica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pacing w:val="-6"/>
          <w:sz w:val="19"/>
          <w:szCs w:val="19"/>
          <w:lang w:val="de-DE" w:bidi="de-DE"/>
        </w:rPr>
        <w:t>ion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94" w:after="4" w:line="142" w:lineRule="exact"/>
        <w:ind w:left="1852" w:right="0" w:firstLine="0"/>
      </w:pPr>
      <w:r>
        <w:drawing>
          <wp:anchor simplePos="0" relativeHeight="251658345" behindDoc="1" locked="0" layoutInCell="1" allowOverlap="1">
            <wp:simplePos x="0" y="0"/>
            <wp:positionH relativeFrom="page">
              <wp:posOffset>576071</wp:posOffset>
            </wp:positionH>
            <wp:positionV relativeFrom="line">
              <wp:posOffset>120949</wp:posOffset>
            </wp:positionV>
            <wp:extent cx="605027" cy="362711"/>
            <wp:effectExtent l="0" t="0" r="0" b="0"/>
            <wp:wrapNone/>
            <wp:docPr id="111" name="Freeform 1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5027" cy="362711"/>
                    </a:xfrm>
                    <a:custGeom>
                      <a:rect l="l" t="t" r="r" b="b"/>
                      <a:pathLst>
                        <a:path w="5041900" h="3022600">
                          <a:moveTo>
                            <a:pt x="0" y="3022600"/>
                          </a:moveTo>
                          <a:lnTo>
                            <a:pt x="5041900" y="3022600"/>
                          </a:lnTo>
                          <a:lnTo>
                            <a:pt x="5041900" y="0"/>
                          </a:lnTo>
                          <a:lnTo>
                            <a:pt x="0" y="0"/>
                          </a:lnTo>
                          <a:lnTo>
                            <a:pt x="0" y="3022600"/>
                          </a:lnTo>
                          <a:close/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miter lim="1016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8" behindDoc="1" locked="0" layoutInCell="1" allowOverlap="1">
            <wp:simplePos x="0" y="0"/>
            <wp:positionH relativeFrom="page">
              <wp:posOffset>1895855</wp:posOffset>
            </wp:positionH>
            <wp:positionV relativeFrom="line">
              <wp:posOffset>120949</wp:posOffset>
            </wp:positionV>
            <wp:extent cx="606551" cy="362711"/>
            <wp:effectExtent l="0" t="0" r="0" b="0"/>
            <wp:wrapNone/>
            <wp:docPr id="112" name="Freeform 1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6551" cy="362711"/>
                    </a:xfrm>
                    <a:custGeom>
                      <a:rect l="l" t="t" r="r" b="b"/>
                      <a:pathLst>
                        <a:path w="5054600" h="3022600">
                          <a:moveTo>
                            <a:pt x="0" y="3022600"/>
                          </a:moveTo>
                          <a:lnTo>
                            <a:pt x="5054600" y="3022600"/>
                          </a:lnTo>
                          <a:lnTo>
                            <a:pt x="5054600" y="0"/>
                          </a:lnTo>
                          <a:lnTo>
                            <a:pt x="0" y="0"/>
                          </a:lnTo>
                          <a:lnTo>
                            <a:pt x="0" y="3022600"/>
                          </a:lnTo>
                          <a:close/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miter lim="1016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</w:t>
      </w:r>
      <w:r>
        <w:rPr baseline="0" dirty="0">
          <w:rFonts w:ascii="Arial" w:hAnsi="Arial" w:eastAsia="Arial" w:cs="Arial"/>
          <w:color w:val="000000"/>
          <w:spacing w:val="-8"/>
          <w:sz w:val="15"/>
          <w:szCs w:val="15"/>
          <w:lang w:val="de-DE" w:bidi="de-DE"/>
        </w:rPr>
        <w:t>DY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3464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59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cols w:num="2" w:space="0" w:equalWidth="0">
            <w:col w:w="2961" w:space="1321"/>
            <w:col w:w="6247" w:space="0"/>
          </w:cols>
          <w:docGrid w:linePitch="360"/>
        </w:sectPr>
        <w:spacing w:before="0" w:after="0" w:line="194" w:lineRule="exact"/>
        <w:ind w:left="0" w:right="406" w:firstLine="0"/>
      </w:pPr>
      <w:r/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first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-21"/>
          <w:sz w:val="15"/>
          <w:szCs w:val="15"/>
          <w:lang w:val="de-DE" w:bidi="de-DE"/>
        </w:rPr>
        <w:t>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OU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-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ts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ti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76" w:after="4" w:line="142" w:lineRule="exact"/>
        <w:ind w:left="707" w:right="0" w:firstLine="0"/>
      </w:pPr>
      <w:r>
        <w:drawing>
          <wp:anchor simplePos="0" relativeHeight="251658352" behindDoc="1" locked="0" layoutInCell="1" allowOverlap="1">
            <wp:simplePos x="0" y="0"/>
            <wp:positionH relativeFrom="page">
              <wp:posOffset>1227836</wp:posOffset>
            </wp:positionH>
            <wp:positionV relativeFrom="line">
              <wp:posOffset>-26117</wp:posOffset>
            </wp:positionV>
            <wp:extent cx="601471" cy="98552"/>
            <wp:effectExtent l="0" t="0" r="0" b="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0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1471" cy="98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1223263</wp:posOffset>
            </wp:positionH>
            <wp:positionV relativeFrom="line">
              <wp:posOffset>97328</wp:posOffset>
            </wp:positionV>
            <wp:extent cx="601471" cy="98552"/>
            <wp:effectExtent l="0" t="0" r="0" b="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>
                      <a:picLocks noChangeAspect="0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1471" cy="98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0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9" w:after="4" w:line="142" w:lineRule="exact"/>
        <w:ind w:left="1784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CONFIG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6" w:lineRule="exact"/>
        <w:ind w:left="91" w:right="-40" w:hanging="91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-21"/>
          <w:sz w:val="15"/>
          <w:szCs w:val="15"/>
          <w:lang w:val="de-DE" w:bidi="de-DE"/>
        </w:rPr>
        <w:t>l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cols w:num="3" w:space="0" w:equalWidth="0">
            <w:col w:w="2440" w:space="464"/>
            <w:col w:w="537" w:space="840"/>
            <w:col w:w="6136" w:space="0"/>
          </w:cols>
          <w:docGrid w:linePitch="360"/>
        </w:sectPr>
        <w:spacing w:before="245" w:after="0" w:line="194" w:lineRule="exact"/>
        <w:ind w:left="0" w:right="-4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ode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ID,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ft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rsi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ly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5" w:after="0" w:line="194" w:lineRule="exact"/>
        <w:ind w:left="606" w:right="481" w:firstLine="0"/>
      </w:pPr>
      <w:r/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ill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c.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fr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st. If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t,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aga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ti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s).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docGrid w:linePitch="360"/>
        </w:sectPr>
        <w:spacing w:before="40" w:after="0" w:line="142" w:lineRule="exact"/>
        <w:ind w:left="60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If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't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fift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try,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4" w:line="142" w:lineRule="exact"/>
        <w:ind w:left="121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</w:t>
      </w:r>
      <w:r>
        <w:rPr baseline="0" dirty="0">
          <w:rFonts w:ascii="Arial" w:hAnsi="Arial" w:eastAsia="Arial" w:cs="Arial"/>
          <w:color w:val="000000"/>
          <w:spacing w:val="-8"/>
          <w:sz w:val="15"/>
          <w:szCs w:val="15"/>
          <w:lang w:val="de-DE" w:bidi="de-DE"/>
        </w:rPr>
        <w:t>DY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3" w:after="4" w:line="142" w:lineRule="exact"/>
        <w:ind w:left="1216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CONFIG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50" w:after="4" w:line="142" w:lineRule="exact"/>
        <w:ind w:left="0" w:right="0" w:firstLine="0"/>
      </w:pPr>
      <w:r>
        <w:drawing>
          <wp:anchor simplePos="0" relativeHeight="251658357" behindDoc="0" locked="0" layoutInCell="1" allowOverlap="1">
            <wp:simplePos x="0" y="0"/>
            <wp:positionH relativeFrom="page">
              <wp:posOffset>1521967</wp:posOffset>
            </wp:positionH>
            <wp:positionV relativeFrom="line">
              <wp:posOffset>77262</wp:posOffset>
            </wp:positionV>
            <wp:extent cx="601472" cy="98552"/>
            <wp:effectExtent l="0" t="0" r="0" b="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>
                      <a:picLocks noChangeAspect="0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1472" cy="98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2" behindDoc="1" locked="0" layoutInCell="1" allowOverlap="1">
            <wp:simplePos x="0" y="0"/>
            <wp:positionH relativeFrom="page">
              <wp:posOffset>2314955</wp:posOffset>
            </wp:positionH>
            <wp:positionV relativeFrom="line">
              <wp:posOffset>74722</wp:posOffset>
            </wp:positionV>
            <wp:extent cx="388619" cy="124967"/>
            <wp:effectExtent l="0" t="0" r="0" b="0"/>
            <wp:wrapNone/>
            <wp:docPr id="116" name="Freeform 1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8619" cy="124967"/>
                    </a:xfrm>
                    <a:custGeom>
                      <a:rect l="l" t="t" r="r" b="b"/>
                      <a:pathLst>
                        <a:path w="3238500" h="1041400">
                          <a:moveTo>
                            <a:pt x="0" y="1041400"/>
                          </a:moveTo>
                          <a:lnTo>
                            <a:pt x="3238500" y="1041400"/>
                          </a:lnTo>
                          <a:lnTo>
                            <a:pt x="3238500" y="0"/>
                          </a:lnTo>
                          <a:lnTo>
                            <a:pt x="0" y="0"/>
                          </a:lnTo>
                          <a:lnTo>
                            <a:pt x="0" y="10414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89" behindDoc="0" locked="0" layoutInCell="1" allowOverlap="1">
            <wp:simplePos x="0" y="0"/>
            <wp:positionH relativeFrom="page">
              <wp:posOffset>2308859</wp:posOffset>
            </wp:positionH>
            <wp:positionV relativeFrom="line">
              <wp:posOffset>68626</wp:posOffset>
            </wp:positionV>
            <wp:extent cx="12191" cy="135635"/>
            <wp:effectExtent l="0" t="0" r="0" b="0"/>
            <wp:wrapNone/>
            <wp:docPr id="117" name="Freeform 1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35635"/>
                    </a:xfrm>
                    <a:custGeom>
                      <a:rect l="l" t="t" r="r" b="b"/>
                      <a:pathLst>
                        <a:path w="101600" h="1130300">
                          <a:moveTo>
                            <a:pt x="0" y="1130300"/>
                          </a:moveTo>
                          <a:lnTo>
                            <a:pt x="101600" y="11303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1303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27" behindDoc="0" locked="0" layoutInCell="1" allowOverlap="1">
            <wp:simplePos x="0" y="0"/>
            <wp:positionH relativeFrom="page">
              <wp:posOffset>2321051</wp:posOffset>
            </wp:positionH>
            <wp:positionV relativeFrom="line">
              <wp:posOffset>68626</wp:posOffset>
            </wp:positionV>
            <wp:extent cx="1935479" cy="12191"/>
            <wp:effectExtent l="0" t="0" r="0" b="0"/>
            <wp:wrapNone/>
            <wp:docPr id="118" name="Freeform 1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935479" cy="12191"/>
                    </a:xfrm>
                    <a:custGeom>
                      <a:rect l="l" t="t" r="r" b="b"/>
                      <a:pathLst>
                        <a:path w="16129000" h="101600">
                          <a:moveTo>
                            <a:pt x="0" y="101600"/>
                          </a:moveTo>
                          <a:lnTo>
                            <a:pt x="16129000" y="101600"/>
                          </a:lnTo>
                          <a:lnTo>
                            <a:pt x="161290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DC1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2" w:after="4" w:line="142" w:lineRule="exact"/>
        <w:ind w:left="0" w:right="0" w:firstLine="0"/>
      </w:pPr>
      <w:r>
        <w:drawing>
          <wp:anchor simplePos="0" relativeHeight="251658357" behindDoc="0" locked="0" layoutInCell="1" allowOverlap="1">
            <wp:simplePos x="0" y="0"/>
            <wp:positionH relativeFrom="page">
              <wp:posOffset>1511300</wp:posOffset>
            </wp:positionH>
            <wp:positionV relativeFrom="line">
              <wp:posOffset>157022</wp:posOffset>
            </wp:positionV>
            <wp:extent cx="3629659" cy="324098"/>
            <wp:effectExtent l="0" t="0" r="0" b="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>
                      <a:picLocks noChangeAspect="0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29659" cy="324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4" behindDoc="1" locked="0" layoutInCell="1" allowOverlap="1">
            <wp:simplePos x="0" y="0"/>
            <wp:positionH relativeFrom="page">
              <wp:posOffset>2314955</wp:posOffset>
            </wp:positionH>
            <wp:positionV relativeFrom="line">
              <wp:posOffset>133142</wp:posOffset>
            </wp:positionV>
            <wp:extent cx="388619" cy="124967"/>
            <wp:effectExtent l="0" t="0" r="0" b="0"/>
            <wp:wrapNone/>
            <wp:docPr id="120" name="Freeform 1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8619" cy="124967"/>
                    </a:xfrm>
                    <a:custGeom>
                      <a:rect l="l" t="t" r="r" b="b"/>
                      <a:pathLst>
                        <a:path w="3238500" h="1041400">
                          <a:moveTo>
                            <a:pt x="0" y="1041400"/>
                          </a:moveTo>
                          <a:lnTo>
                            <a:pt x="3238500" y="1041400"/>
                          </a:lnTo>
                          <a:lnTo>
                            <a:pt x="3238500" y="0"/>
                          </a:lnTo>
                          <a:lnTo>
                            <a:pt x="0" y="0"/>
                          </a:lnTo>
                          <a:lnTo>
                            <a:pt x="0" y="10414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5" behindDoc="0" locked="0" layoutInCell="1" allowOverlap="1">
            <wp:simplePos x="0" y="0"/>
            <wp:positionH relativeFrom="page">
              <wp:posOffset>2308859</wp:posOffset>
            </wp:positionH>
            <wp:positionV relativeFrom="line">
              <wp:posOffset>127046</wp:posOffset>
            </wp:positionV>
            <wp:extent cx="12191" cy="135635"/>
            <wp:effectExtent l="0" t="0" r="0" b="0"/>
            <wp:wrapNone/>
            <wp:docPr id="121" name="Freeform 1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35635"/>
                    </a:xfrm>
                    <a:custGeom>
                      <a:rect l="l" t="t" r="r" b="b"/>
                      <a:pathLst>
                        <a:path w="101600" h="1130300">
                          <a:moveTo>
                            <a:pt x="0" y="1130300"/>
                          </a:moveTo>
                          <a:lnTo>
                            <a:pt x="101600" y="11303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1303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28" behindDoc="0" locked="0" layoutInCell="1" allowOverlap="1">
            <wp:simplePos x="0" y="0"/>
            <wp:positionH relativeFrom="page">
              <wp:posOffset>2321051</wp:posOffset>
            </wp:positionH>
            <wp:positionV relativeFrom="line">
              <wp:posOffset>3602</wp:posOffset>
            </wp:positionV>
            <wp:extent cx="1935479" cy="12191"/>
            <wp:effectExtent l="0" t="0" r="0" b="0"/>
            <wp:wrapNone/>
            <wp:docPr id="122" name="Freeform 1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935479" cy="12191"/>
                    </a:xfrm>
                    <a:custGeom>
                      <a:rect l="l" t="t" r="r" b="b"/>
                      <a:pathLst>
                        <a:path w="16129000" h="101600">
                          <a:moveTo>
                            <a:pt x="0" y="101600"/>
                          </a:moveTo>
                          <a:lnTo>
                            <a:pt x="16129000" y="101600"/>
                          </a:lnTo>
                          <a:lnTo>
                            <a:pt x="161290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29" behindDoc="0" locked="0" layoutInCell="1" allowOverlap="1">
            <wp:simplePos x="0" y="0"/>
            <wp:positionH relativeFrom="page">
              <wp:posOffset>2321051</wp:posOffset>
            </wp:positionH>
            <wp:positionV relativeFrom="line">
              <wp:posOffset>127046</wp:posOffset>
            </wp:positionV>
            <wp:extent cx="2709671" cy="12191"/>
            <wp:effectExtent l="0" t="0" r="0" b="0"/>
            <wp:wrapNone/>
            <wp:docPr id="123" name="Freeform 1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709671" cy="12191"/>
                    </a:xfrm>
                    <a:custGeom>
                      <a:rect l="l" t="t" r="r" b="b"/>
                      <a:pathLst>
                        <a:path w="22580600" h="101600">
                          <a:moveTo>
                            <a:pt x="0" y="101600"/>
                          </a:moveTo>
                          <a:lnTo>
                            <a:pt x="22580600" y="101600"/>
                          </a:lnTo>
                          <a:lnTo>
                            <a:pt x="225806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0" behindDoc="0" locked="0" layoutInCell="1" allowOverlap="1">
            <wp:simplePos x="0" y="0"/>
            <wp:positionH relativeFrom="page">
              <wp:posOffset>2321051</wp:posOffset>
            </wp:positionH>
            <wp:positionV relativeFrom="line">
              <wp:posOffset>250490</wp:posOffset>
            </wp:positionV>
            <wp:extent cx="2709671" cy="12191"/>
            <wp:effectExtent l="0" t="0" r="0" b="0"/>
            <wp:wrapNone/>
            <wp:docPr id="124" name="Freeform 1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709671" cy="12191"/>
                    </a:xfrm>
                    <a:custGeom>
                      <a:rect l="l" t="t" r="r" b="b"/>
                      <a:pathLst>
                        <a:path w="22580600" h="101600">
                          <a:moveTo>
                            <a:pt x="0" y="101600"/>
                          </a:moveTo>
                          <a:lnTo>
                            <a:pt x="22580600" y="101600"/>
                          </a:lnTo>
                          <a:lnTo>
                            <a:pt x="225806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1" behindDoc="0" locked="0" layoutInCell="1" allowOverlap="1">
            <wp:simplePos x="0" y="0"/>
            <wp:positionH relativeFrom="page">
              <wp:posOffset>2321051</wp:posOffset>
            </wp:positionH>
            <wp:positionV relativeFrom="line">
              <wp:posOffset>373934</wp:posOffset>
            </wp:positionV>
            <wp:extent cx="2709671" cy="12191"/>
            <wp:effectExtent l="0" t="0" r="0" b="0"/>
            <wp:wrapNone/>
            <wp:docPr id="125" name="Freeform 1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709671" cy="12191"/>
                    </a:xfrm>
                    <a:custGeom>
                      <a:rect l="l" t="t" r="r" b="b"/>
                      <a:pathLst>
                        <a:path w="22580600" h="101600">
                          <a:moveTo>
                            <a:pt x="0" y="101600"/>
                          </a:moveTo>
                          <a:lnTo>
                            <a:pt x="22580600" y="101600"/>
                          </a:lnTo>
                          <a:lnTo>
                            <a:pt x="225806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DC2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50" w:after="4" w:line="142" w:lineRule="exact"/>
        <w:ind w:left="0" w:right="0" w:firstLine="0"/>
      </w:pPr>
      <w:r>
        <w:drawing>
          <wp:anchor simplePos="0" relativeHeight="251658290" behindDoc="0" locked="0" layoutInCell="1" allowOverlap="1">
            <wp:simplePos x="0" y="0"/>
            <wp:positionH relativeFrom="page">
              <wp:posOffset>2695955</wp:posOffset>
            </wp:positionH>
            <wp:positionV relativeFrom="line">
              <wp:posOffset>80818</wp:posOffset>
            </wp:positionV>
            <wp:extent cx="12191" cy="123443"/>
            <wp:effectExtent l="0" t="0" r="0" b="0"/>
            <wp:wrapNone/>
            <wp:docPr id="126" name="Freeform 1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1" behindDoc="0" locked="0" layoutInCell="1" allowOverlap="1">
            <wp:simplePos x="0" y="0"/>
            <wp:positionH relativeFrom="page">
              <wp:posOffset>3083051</wp:posOffset>
            </wp:positionH>
            <wp:positionV relativeFrom="line">
              <wp:posOffset>80818</wp:posOffset>
            </wp:positionV>
            <wp:extent cx="12191" cy="123443"/>
            <wp:effectExtent l="0" t="0" r="0" b="0"/>
            <wp:wrapNone/>
            <wp:docPr id="127" name="Freeform 1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OU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0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2" w:after="4" w:line="142" w:lineRule="exact"/>
        <w:ind w:left="40" w:right="0" w:firstLine="0"/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2695955</wp:posOffset>
            </wp:positionH>
            <wp:positionV relativeFrom="line">
              <wp:posOffset>139238</wp:posOffset>
            </wp:positionV>
            <wp:extent cx="12191" cy="123443"/>
            <wp:effectExtent l="0" t="0" r="0" b="0"/>
            <wp:wrapNone/>
            <wp:docPr id="128" name="Freeform 1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7" behindDoc="0" locked="0" layoutInCell="1" allowOverlap="1">
            <wp:simplePos x="0" y="0"/>
            <wp:positionH relativeFrom="page">
              <wp:posOffset>3083051</wp:posOffset>
            </wp:positionH>
            <wp:positionV relativeFrom="line">
              <wp:posOffset>139238</wp:posOffset>
            </wp:positionV>
            <wp:extent cx="12191" cy="123443"/>
            <wp:effectExtent l="0" t="0" r="0" b="0"/>
            <wp:wrapNone/>
            <wp:docPr id="129" name="Freeform 1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0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50" w:after="4" w:line="142" w:lineRule="exact"/>
        <w:ind w:left="0" w:right="0" w:firstLine="0"/>
      </w:pPr>
      <w:r>
        <w:drawing>
          <wp:anchor simplePos="0" relativeHeight="251658292" behindDoc="0" locked="0" layoutInCell="1" allowOverlap="1">
            <wp:simplePos x="0" y="0"/>
            <wp:positionH relativeFrom="page">
              <wp:posOffset>3470147</wp:posOffset>
            </wp:positionH>
            <wp:positionV relativeFrom="line">
              <wp:posOffset>80818</wp:posOffset>
            </wp:positionV>
            <wp:extent cx="12191" cy="123443"/>
            <wp:effectExtent l="0" t="0" r="0" b="0"/>
            <wp:wrapNone/>
            <wp:docPr id="130" name="Freeform 1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OU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2" w:after="4" w:line="142" w:lineRule="exact"/>
        <w:ind w:left="40" w:right="0" w:firstLine="0"/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3470147</wp:posOffset>
            </wp:positionH>
            <wp:positionV relativeFrom="line">
              <wp:posOffset>139238</wp:posOffset>
            </wp:positionV>
            <wp:extent cx="12191" cy="123443"/>
            <wp:effectExtent l="0" t="0" r="0" b="0"/>
            <wp:wrapNone/>
            <wp:docPr id="131" name="Freeform 1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50" w:after="4" w:line="142" w:lineRule="exact"/>
        <w:ind w:left="0" w:right="0" w:firstLine="0"/>
      </w:pPr>
      <w:r>
        <w:drawing>
          <wp:anchor simplePos="0" relativeHeight="251658293" behindDoc="0" locked="0" layoutInCell="1" allowOverlap="1">
            <wp:simplePos x="0" y="0"/>
            <wp:positionH relativeFrom="page">
              <wp:posOffset>3857243</wp:posOffset>
            </wp:positionH>
            <wp:positionV relativeFrom="line">
              <wp:posOffset>80818</wp:posOffset>
            </wp:positionV>
            <wp:extent cx="12191" cy="123443"/>
            <wp:effectExtent l="0" t="0" r="0" b="0"/>
            <wp:wrapNone/>
            <wp:docPr id="132" name="Freeform 1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OU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2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2" w:after="4" w:line="142" w:lineRule="exact"/>
        <w:ind w:left="40" w:right="0" w:firstLine="0"/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3857243</wp:posOffset>
            </wp:positionH>
            <wp:positionV relativeFrom="line">
              <wp:posOffset>139238</wp:posOffset>
            </wp:positionV>
            <wp:extent cx="12191" cy="123443"/>
            <wp:effectExtent l="0" t="0" r="0" b="0"/>
            <wp:wrapNone/>
            <wp:docPr id="133" name="Freeform 1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2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50" w:after="4" w:line="142" w:lineRule="exact"/>
        <w:ind w:left="26" w:right="0" w:firstLine="0"/>
      </w:pPr>
      <w:r>
        <w:drawing>
          <wp:anchor simplePos="0" relativeHeight="251658243" behindDoc="1" locked="0" layoutInCell="1" allowOverlap="1">
            <wp:simplePos x="0" y="0"/>
            <wp:positionH relativeFrom="page">
              <wp:posOffset>3863339</wp:posOffset>
            </wp:positionH>
            <wp:positionV relativeFrom="line">
              <wp:posOffset>74722</wp:posOffset>
            </wp:positionV>
            <wp:extent cx="388619" cy="124967"/>
            <wp:effectExtent l="0" t="0" r="0" b="0"/>
            <wp:wrapNone/>
            <wp:docPr id="134" name="Freeform 1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8619" cy="124967"/>
                    </a:xfrm>
                    <a:custGeom>
                      <a:rect l="l" t="t" r="r" b="b"/>
                      <a:pathLst>
                        <a:path w="3238500" h="1041400">
                          <a:moveTo>
                            <a:pt x="0" y="1041400"/>
                          </a:moveTo>
                          <a:lnTo>
                            <a:pt x="3238500" y="1041400"/>
                          </a:lnTo>
                          <a:lnTo>
                            <a:pt x="3238500" y="0"/>
                          </a:lnTo>
                          <a:lnTo>
                            <a:pt x="0" y="0"/>
                          </a:lnTo>
                          <a:lnTo>
                            <a:pt x="0" y="10414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X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2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3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4244339</wp:posOffset>
            </wp:positionH>
            <wp:positionV relativeFrom="paragraph">
              <wp:posOffset>83943</wp:posOffset>
            </wp:positionV>
            <wp:extent cx="12191" cy="123443"/>
            <wp:effectExtent l="0" t="0" r="0" b="0"/>
            <wp:wrapNone/>
            <wp:docPr id="135" name="Freeform 1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263" w:after="4" w:line="142" w:lineRule="exact"/>
        <w:ind w:left="0" w:right="0" w:firstLine="0"/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4244339</wp:posOffset>
            </wp:positionH>
            <wp:positionV relativeFrom="line">
              <wp:posOffset>152573</wp:posOffset>
            </wp:positionV>
            <wp:extent cx="12191" cy="123443"/>
            <wp:effectExtent l="0" t="0" r="0" b="0"/>
            <wp:wrapNone/>
            <wp:docPr id="136" name="Freeform 1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4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cols w:num="8" w:space="0" w:equalWidth="0">
            <w:col w:w="1871" w:space="1626"/>
            <w:col w:w="345" w:space="162"/>
            <w:col w:w="547" w:space="62"/>
            <w:col w:w="547" w:space="62"/>
            <w:col w:w="547" w:space="122"/>
            <w:col w:w="425" w:space="184"/>
            <w:col w:w="425" w:space="220"/>
            <w:col w:w="356" w:space="0"/>
          </w:cols>
          <w:docGrid w:linePitch="360"/>
        </w:sectPr>
        <w:spacing w:before="263" w:after="4" w:line="142" w:lineRule="exact"/>
        <w:ind w:left="0" w:right="0" w:firstLine="0"/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4631435</wp:posOffset>
            </wp:positionH>
            <wp:positionV relativeFrom="line">
              <wp:posOffset>152573</wp:posOffset>
            </wp:positionV>
            <wp:extent cx="12191" cy="123443"/>
            <wp:effectExtent l="0" t="0" r="0" b="0"/>
            <wp:wrapNone/>
            <wp:docPr id="137" name="Freeform 1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01" behindDoc="0" locked="0" layoutInCell="1" allowOverlap="1">
            <wp:simplePos x="0" y="0"/>
            <wp:positionH relativeFrom="page">
              <wp:posOffset>5018531</wp:posOffset>
            </wp:positionH>
            <wp:positionV relativeFrom="line">
              <wp:posOffset>152573</wp:posOffset>
            </wp:positionV>
            <wp:extent cx="12191" cy="123443"/>
            <wp:effectExtent l="0" t="0" r="0" b="0"/>
            <wp:wrapNone/>
            <wp:docPr id="138" name="Freeform 1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VE</w:t>
      </w:r>
      <w:r>
        <w:rPr baseline="0" dirty="0">
          <w:rFonts w:ascii="Arial" w:hAnsi="Arial" w:eastAsia="Arial" w:cs="Arial"/>
          <w:color w:val="000000"/>
          <w:spacing w:val="-18"/>
          <w:sz w:val="15"/>
          <w:szCs w:val="15"/>
          <w:lang w:val="de-DE" w:bidi="de-DE"/>
        </w:rPr>
        <w:t>R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3" w:after="4" w:line="142" w:lineRule="exact"/>
        <w:ind w:left="3546" w:right="0" w:firstLine="0"/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2308859</wp:posOffset>
            </wp:positionH>
            <wp:positionV relativeFrom="line">
              <wp:posOffset>121331</wp:posOffset>
            </wp:positionV>
            <wp:extent cx="12191" cy="135635"/>
            <wp:effectExtent l="0" t="0" r="0" b="0"/>
            <wp:wrapNone/>
            <wp:docPr id="139" name="Freeform 1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35635"/>
                    </a:xfrm>
                    <a:custGeom>
                      <a:rect l="l" t="t" r="r" b="b"/>
                      <a:pathLst>
                        <a:path w="101600" h="1130300">
                          <a:moveTo>
                            <a:pt x="0" y="1130300"/>
                          </a:moveTo>
                          <a:lnTo>
                            <a:pt x="101600" y="11303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1303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0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33" w:after="4" w:line="142" w:lineRule="exact"/>
        <w:ind w:left="0" w:right="0" w:firstLine="0"/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2695955</wp:posOffset>
            </wp:positionH>
            <wp:positionV relativeFrom="line">
              <wp:posOffset>133523</wp:posOffset>
            </wp:positionV>
            <wp:extent cx="12191" cy="123443"/>
            <wp:effectExtent l="0" t="0" r="0" b="0"/>
            <wp:wrapNone/>
            <wp:docPr id="140" name="Freeform 1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33" w:after="4" w:line="142" w:lineRule="exact"/>
        <w:ind w:left="0" w:right="0" w:firstLine="0"/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3083051</wp:posOffset>
            </wp:positionH>
            <wp:positionV relativeFrom="line">
              <wp:posOffset>133523</wp:posOffset>
            </wp:positionV>
            <wp:extent cx="12191" cy="123443"/>
            <wp:effectExtent l="0" t="0" r="0" b="0"/>
            <wp:wrapNone/>
            <wp:docPr id="141" name="Freeform 1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-D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25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5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33" w:after="4" w:line="142" w:lineRule="exact"/>
        <w:ind w:left="0" w:right="0" w:firstLine="0"/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3857243</wp:posOffset>
            </wp:positionH>
            <wp:positionV relativeFrom="line">
              <wp:posOffset>133523</wp:posOffset>
            </wp:positionV>
            <wp:extent cx="12191" cy="123443"/>
            <wp:effectExtent l="0" t="0" r="0" b="0"/>
            <wp:wrapNone/>
            <wp:docPr id="142" name="Freeform 1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UM0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33" w:after="4" w:line="142" w:lineRule="exact"/>
        <w:ind w:left="0" w:right="0" w:firstLine="0"/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4244339</wp:posOffset>
            </wp:positionH>
            <wp:positionV relativeFrom="line">
              <wp:posOffset>133523</wp:posOffset>
            </wp:positionV>
            <wp:extent cx="12191" cy="123443"/>
            <wp:effectExtent l="0" t="0" r="0" b="0"/>
            <wp:wrapNone/>
            <wp:docPr id="143" name="Freeform 1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UM1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cols w:num="6" w:space="0" w:equalWidth="0">
            <w:col w:w="3777" w:space="398"/>
            <w:col w:w="211" w:space="362"/>
            <w:col w:w="890" w:space="237"/>
            <w:col w:w="465" w:space="143"/>
            <w:col w:w="465" w:space="208"/>
            <w:col w:w="341" w:space="0"/>
          </w:cols>
          <w:docGrid w:linePitch="360"/>
        </w:sectPr>
        <w:spacing w:before="233" w:after="4" w:line="142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4637531</wp:posOffset>
            </wp:positionH>
            <wp:positionV relativeFrom="line">
              <wp:posOffset>127427</wp:posOffset>
            </wp:positionV>
            <wp:extent cx="388619" cy="124967"/>
            <wp:effectExtent l="0" t="0" r="0" b="0"/>
            <wp:wrapNone/>
            <wp:docPr id="144" name="Freeform 1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8619" cy="124967"/>
                    </a:xfrm>
                    <a:custGeom>
                      <a:rect l="l" t="t" r="r" b="b"/>
                      <a:pathLst>
                        <a:path w="3238500" h="1041400">
                          <a:moveTo>
                            <a:pt x="0" y="1041400"/>
                          </a:moveTo>
                          <a:lnTo>
                            <a:pt x="3238500" y="1041400"/>
                          </a:lnTo>
                          <a:lnTo>
                            <a:pt x="3238500" y="0"/>
                          </a:lnTo>
                          <a:lnTo>
                            <a:pt x="0" y="0"/>
                          </a:lnTo>
                          <a:lnTo>
                            <a:pt x="0" y="10414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20" behindDoc="0" locked="0" layoutInCell="1" allowOverlap="1">
            <wp:simplePos x="0" y="0"/>
            <wp:positionH relativeFrom="page">
              <wp:posOffset>4631435</wp:posOffset>
            </wp:positionH>
            <wp:positionV relativeFrom="line">
              <wp:posOffset>133523</wp:posOffset>
            </wp:positionV>
            <wp:extent cx="12191" cy="123443"/>
            <wp:effectExtent l="0" t="0" r="0" b="0"/>
            <wp:wrapNone/>
            <wp:docPr id="145" name="Freeform 1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21" behindDoc="0" locked="0" layoutInCell="1" allowOverlap="1">
            <wp:simplePos x="0" y="0"/>
            <wp:positionH relativeFrom="page">
              <wp:posOffset>5018531</wp:posOffset>
            </wp:positionH>
            <wp:positionV relativeFrom="line">
              <wp:posOffset>133523</wp:posOffset>
            </wp:positionV>
            <wp:extent cx="12191" cy="123443"/>
            <wp:effectExtent l="0" t="0" r="0" b="0"/>
            <wp:wrapNone/>
            <wp:docPr id="146" name="Freeform 1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18"/>
          <w:sz w:val="15"/>
          <w:szCs w:val="15"/>
          <w:lang w:val="de-DE" w:bidi="de-DE"/>
        </w:rPr>
        <w:t>X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52" w:after="4" w:line="142" w:lineRule="exact"/>
        <w:ind w:left="121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x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123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4" w:lineRule="exact"/>
        <w:ind w:left="1216" w:right="-5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-8"/>
          <w:sz w:val="15"/>
          <w:szCs w:val="15"/>
          <w:lang w:val="de-DE" w:bidi="de-DE"/>
        </w:rPr>
        <w:t>UM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14" w:after="0" w:line="194" w:lineRule="exact"/>
        <w:ind w:left="0" w:right="1270" w:firstLine="0"/>
        <w:jc w:val="both"/>
      </w:pPr>
      <w:r>
        <w:drawing>
          <wp:anchor simplePos="0" relativeHeight="251658332" behindDoc="0" locked="0" layoutInCell="1" allowOverlap="1">
            <wp:simplePos x="0" y="0"/>
            <wp:positionH relativeFrom="page">
              <wp:posOffset>2321051</wp:posOffset>
            </wp:positionH>
            <wp:positionV relativeFrom="line">
              <wp:posOffset>-3129</wp:posOffset>
            </wp:positionV>
            <wp:extent cx="2709671" cy="12191"/>
            <wp:effectExtent l="0" t="0" r="0" b="0"/>
            <wp:wrapNone/>
            <wp:docPr id="147" name="Freeform 1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709671" cy="12191"/>
                    </a:xfrm>
                    <a:custGeom>
                      <a:rect l="l" t="t" r="r" b="b"/>
                      <a:pathLst>
                        <a:path w="22580600" h="101600">
                          <a:moveTo>
                            <a:pt x="0" y="101600"/>
                          </a:moveTo>
                          <a:lnTo>
                            <a:pt x="22580600" y="101600"/>
                          </a:lnTo>
                          <a:lnTo>
                            <a:pt x="225806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ode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l ID = "R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0226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" (RX-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V1800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)  </w:t>
      </w:r>
      <w:r/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ode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l ID = "R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0227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" (H</w:t>
      </w:r>
      <w:r>
        <w:rPr baseline="0" dirty="0">
          <w:rFonts w:ascii="Arial" w:hAnsi="Arial" w:eastAsia="Arial" w:cs="Arial"/>
          <w:color w:val="FF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R-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6190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)  </w:t>
      </w:r>
      <w:r/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ode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l ID = "R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0225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" (RX-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V3800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ft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rsi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cols w:num="2" w:space="0" w:equalWidth="0">
            <w:col w:w="1711" w:space="437"/>
            <w:col w:w="3609" w:space="0"/>
          </w:cols>
          <w:docGrid w:linePitch="360"/>
        </w:sectPr>
        <w:spacing w:before="40" w:after="0" w:line="142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heade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r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201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5504" w:type="dxa"/>
        <w:tblLook w:val="04A0" w:firstRow="1" w:lastRow="0" w:firstColumn="1" w:lastColumn="0" w:noHBand="0" w:noVBand="1"/>
      </w:tblPr>
      <w:tblGrid>
        <w:gridCol w:w="1219"/>
        <w:gridCol w:w="1828"/>
        <w:gridCol w:w="1219"/>
        <w:gridCol w:w="1257"/>
      </w:tblGrid>
      <w:tr>
        <w:trPr>
          <w:trHeight w:hRule="exact" w:val="263"/>
        </w:trPr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78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78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78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CII)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5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78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(H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X)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58"/>
        </w:trPr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96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OU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96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ti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eou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96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5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96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xFFF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7" w:lineRule="exact"/>
        <w:ind w:left="606" w:right="7398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*ti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heade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r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*ti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t=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ti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57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5504" w:type="dxa"/>
        <w:tblLook w:val="04A0" w:firstRow="1" w:lastRow="0" w:firstColumn="1" w:lastColumn="0" w:noHBand="0" w:noVBand="1"/>
      </w:tblPr>
      <w:tblGrid>
        <w:gridCol w:w="1228"/>
        <w:gridCol w:w="1828"/>
        <w:gridCol w:w="914"/>
        <w:gridCol w:w="304"/>
        <w:gridCol w:w="1247"/>
      </w:tblGrid>
      <w:tr>
        <w:trPr>
          <w:trHeight w:hRule="exact" w:val="263"/>
        </w:trPr>
        <w:tc>
          <w:tcPr>
            <w:tcW w:w="12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78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78" w:line="240" w:lineRule="auto"/>
              <w:ind w:left="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78" w:line="240" w:lineRule="auto"/>
              <w:ind w:left="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CII)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04" w:type="dxa"/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4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78" w:line="240" w:lineRule="auto"/>
              <w:ind w:left="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(H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X)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34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72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72" w:line="240" w:lineRule="auto"/>
              <w:ind w:left="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ID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gridSpan w:val="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72" w:line="240" w:lineRule="auto"/>
              <w:ind w:left="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72" w:line="240" w:lineRule="auto"/>
              <w:ind w:left="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12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57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57" w:line="240" w:lineRule="auto"/>
              <w:ind w:left="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ft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rsi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gridSpan w:val="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57" w:line="240" w:lineRule="auto"/>
              <w:ind w:left="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57" w:line="240" w:lineRule="auto"/>
              <w:ind w:left="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56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71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71" w:line="240" w:lineRule="auto"/>
              <w:ind w:left="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gridSpan w:val="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71" w:line="240" w:lineRule="auto"/>
              <w:ind w:left="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71" w:line="240" w:lineRule="auto"/>
              <w:ind w:left="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27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4" w:after="72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4" w:after="72" w:line="240" w:lineRule="auto"/>
              <w:ind w:left="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gridSpan w:val="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4" w:after="72" w:line="240" w:lineRule="auto"/>
              <w:ind w:left="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4" w:after="72" w:line="240" w:lineRule="auto"/>
              <w:ind w:left="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27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72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UM0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72" w:line="240" w:lineRule="auto"/>
              <w:ind w:left="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gridSpan w:val="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72" w:line="240" w:lineRule="auto"/>
              <w:ind w:left="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72" w:line="240" w:lineRule="auto"/>
              <w:ind w:left="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51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4" w:after="95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UM1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4" w:after="95" w:line="240" w:lineRule="auto"/>
              <w:ind w:left="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gridSpan w:val="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4" w:after="95" w:line="240" w:lineRule="auto"/>
              <w:ind w:left="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4" w:after="95" w:line="240" w:lineRule="auto"/>
              <w:ind w:left="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156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docGrid w:linePitch="360"/>
        </w:sectPr>
        <w:spacing w:before="132" w:after="7" w:line="195" w:lineRule="exact"/>
        <w:ind w:left="5555" w:right="0" w:firstLine="0"/>
      </w:pPr>
      <w:r/>
      <w:r>
        <w:rPr baseline="0" dirty="0">
          <w:rFonts w:ascii="Arial" w:hAnsi="Arial" w:eastAsia="Arial" w:cs="Arial"/>
          <w:color w:val="000000"/>
          <w:spacing w:val="-20"/>
          <w:sz w:val="21"/>
          <w:szCs w:val="21"/>
          <w:lang w:val="de-DE" w:bidi="de-DE"/>
        </w:rPr>
        <w:t>4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555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300" w:after="6" w:line="177" w:lineRule="exact"/>
        <w:ind w:left="113" w:right="0" w:firstLine="0"/>
      </w:pPr>
      <w:r/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*Data St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uctu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e o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 Con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igu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ation Co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7"/>
          <w:sz w:val="19"/>
          <w:szCs w:val="19"/>
          <w:lang w:val="de-DE" w:bidi="de-DE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  <w:spacing w:before="79" w:after="4" w:line="142" w:lineRule="exact"/>
        <w:ind w:left="1023" w:right="0" w:firstLine="0"/>
      </w:pPr>
      <w:r/>
      <w:r>
        <w:rPr baseline="0" dirty="0">
          <w:rFonts w:ascii="Arial" w:hAnsi="Arial" w:eastAsia="Arial" w:cs="Arial"/>
          <w:color w:val="000000"/>
          <w:spacing w:val="9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is OFF,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ly D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,…,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9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H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-6"/>
          <w:sz w:val="15"/>
          <w:szCs w:val="15"/>
          <w:lang w:val="de-DE" w:bidi="de-DE"/>
        </w:rPr>
        <w:t>st.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8" w:after="4" w:line="142" w:lineRule="exact"/>
        <w:ind w:left="538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b/>
          <w:bCs/>
          <w:color w:val="000000"/>
          <w:spacing w:val="-10"/>
          <w:sz w:val="15"/>
          <w:szCs w:val="15"/>
          <w:lang w:val="de-DE" w:bidi="de-DE"/>
        </w:rPr>
        <w:t>ta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cols w:num="2" w:space="0" w:equalWidth="0">
            <w:col w:w="913" w:space="165"/>
            <w:col w:w="534" w:space="0"/>
          </w:cols>
          <w:docGrid w:linePitch="360"/>
        </w:sectPr>
        <w:spacing w:before="6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b/>
          <w:bCs/>
          <w:color w:val="000000"/>
          <w:spacing w:val="-4"/>
          <w:sz w:val="15"/>
          <w:szCs w:val="15"/>
          <w:lang w:val="de-DE" w:bidi="de-DE"/>
        </w:rPr>
        <w:t>port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9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92" w:tblpY="0"/>
        <w:tblOverlap w:val="never"/>
        "
        <w:tblW w:w="9745" w:type="dxa"/>
        <w:tblLook w:val="04A0" w:firstRow="1" w:lastRow="0" w:firstColumn="1" w:lastColumn="0" w:noHBand="0" w:noVBand="1"/>
      </w:tblPr>
      <w:tblGrid>
        <w:gridCol w:w="609"/>
        <w:gridCol w:w="628"/>
        <w:gridCol w:w="544"/>
        <w:gridCol w:w="7983"/>
      </w:tblGrid>
      <w:tr>
        <w:trPr>
          <w:trHeight w:hRule="exact" w:val="193"/>
        </w:trPr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2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 w:val="restart"/>
            <w:tcBorders>
              <w:top w:val="nil"/>
              <w:bottom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685"/>
              </w:tabs>
              <w:spacing w:before="53" w:after="0" w:line="142" w:lineRule="exact"/>
              <w:ind w:left="28" w:right="4546" w:firstLine="0"/>
              <w:jc w:val="right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Fi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xe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8"/>
                <w:sz w:val="15"/>
                <w:szCs w:val="15"/>
                <w:lang w:val="de-DE" w:bidi="de-DE"/>
              </w:rPr>
              <w:t> 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ud R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te	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Don't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ca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 ( '@' 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685"/>
              </w:tabs>
              <w:spacing w:before="40" w:after="0" w:line="142" w:lineRule="exact"/>
              <w:ind w:left="28" w:right="4591" w:firstLine="0"/>
              <w:jc w:val="right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Fi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xe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8"/>
                <w:sz w:val="15"/>
                <w:szCs w:val="15"/>
                <w:lang w:val="de-DE" w:bidi="de-DE"/>
              </w:rPr>
              <w:t> 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ece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iv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 Buff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Don't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ca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 ( '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' 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685"/>
              </w:tabs>
              <w:spacing w:before="40" w:after="0" w:line="142" w:lineRule="exact"/>
              <w:ind w:left="28" w:right="4608" w:firstLine="0"/>
              <w:jc w:val="right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Fi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xe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8"/>
                <w:sz w:val="15"/>
                <w:szCs w:val="15"/>
                <w:lang w:val="de-DE" w:bidi="de-DE"/>
              </w:rPr>
              <w:t> 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ece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iv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 Buff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Don't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ca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 ( '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' 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765"/>
              </w:tabs>
              <w:spacing w:before="0" w:after="12" w:line="194" w:lineRule="exact"/>
              <w:ind w:left="108" w:right="4528" w:firstLine="0"/>
              <w:jc w:val="both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Fi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xe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8"/>
                <w:sz w:val="15"/>
                <w:szCs w:val="15"/>
                <w:lang w:val="de-DE" w:bidi="de-DE"/>
              </w:rPr>
              <w:t> 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Comm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nd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im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out	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Don't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ca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 ( '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' 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Fi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xe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8"/>
                <w:sz w:val="15"/>
                <w:szCs w:val="15"/>
                <w:lang w:val="de-DE" w:bidi="de-DE"/>
              </w:rPr>
              <w:t> 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Comm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nd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im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out	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Don't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ca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 ( '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' 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Fi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xe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8"/>
                <w:sz w:val="15"/>
                <w:szCs w:val="15"/>
                <w:lang w:val="de-DE" w:bidi="de-DE"/>
              </w:rPr>
              <w:t> 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Comm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nd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im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out	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Don't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ca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 ( '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' 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Fi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xe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8"/>
                <w:sz w:val="15"/>
                <w:szCs w:val="15"/>
                <w:lang w:val="de-DE" w:bidi="de-DE"/>
              </w:rPr>
              <w:t> 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nd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ak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ing	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Don't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ca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 ( '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' 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/>
            <w:tcBorders>
              <w:top w:val="nil"/>
              <w:bottom w:val="nil"/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/>
            <w:tcBorders>
              <w:top w:val="nil"/>
              <w:bottom w:val="nil"/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/>
            <w:tcBorders>
              <w:top w:val="nil"/>
              <w:bottom w:val="nil"/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/>
            <w:tcBorders>
              <w:top w:val="nil"/>
              <w:bottom w:val="nil"/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/>
            <w:tcBorders>
              <w:top w:val="nil"/>
              <w:bottom w:val="nil"/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/>
            <w:tcBorders>
              <w:top w:val="nil"/>
              <w:bottom w:val="nil"/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1"/>
        </w:trPr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94476</wp:posOffset>
                  </wp:positionH>
                  <wp:positionV relativeFrom="paragraph">
                    <wp:posOffset>18369</wp:posOffset>
                  </wp:positionV>
                  <wp:extent cx="310102" cy="327964"/>
                  <wp:effectExtent l="0" t="0" r="0" b="0"/>
                  <wp:wrapNone/>
                  <wp:docPr id="148" name="Freeform 1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47787" y="18369"/>
                            <a:ext cx="195802" cy="2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94" w:lineRule="exact"/>
                                <w:ind w:left="0" w:right="0" w:firstLine="4"/>
                                <w:jc w:val="both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3"/>
                                  <w:sz w:val="15"/>
                                  <w:szCs w:val="15"/>
                                  <w:lang w:val="de-DE" w:bidi="de-DE"/>
                                </w:rPr>
                                <w:t> / 2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- 7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92952</wp:posOffset>
                  </wp:positionH>
                  <wp:positionV relativeFrom="paragraph">
                    <wp:posOffset>265257</wp:posOffset>
                  </wp:positionV>
                  <wp:extent cx="315452" cy="204519"/>
                  <wp:effectExtent l="0" t="0" r="0" b="0"/>
                  <wp:wrapNone/>
                  <wp:docPr id="149" name="Freeform 1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46263" y="265257"/>
                            <a:ext cx="201152" cy="90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42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92952</wp:posOffset>
                  </wp:positionH>
                  <wp:positionV relativeFrom="paragraph">
                    <wp:posOffset>388702</wp:posOffset>
                  </wp:positionV>
                  <wp:extent cx="315452" cy="204519"/>
                  <wp:effectExtent l="0" t="0" r="0" b="0"/>
                  <wp:wrapNone/>
                  <wp:docPr id="150" name="Freeform 1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46263" y="388702"/>
                            <a:ext cx="201152" cy="90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42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94476</wp:posOffset>
                  </wp:positionH>
                  <wp:positionV relativeFrom="paragraph">
                    <wp:posOffset>512145</wp:posOffset>
                  </wp:positionV>
                  <wp:extent cx="310103" cy="327964"/>
                  <wp:effectExtent l="0" t="0" r="0" b="0"/>
                  <wp:wrapNone/>
                  <wp:docPr id="151" name="Freeform 1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47787" y="512145"/>
                            <a:ext cx="195803" cy="2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94" w:lineRule="exact"/>
                                <w:ind w:left="0" w:right="0" w:firstLine="0"/>
                                <w:jc w:val="both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- 8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89904</wp:posOffset>
                  </wp:positionH>
                  <wp:positionV relativeFrom="paragraph">
                    <wp:posOffset>759033</wp:posOffset>
                  </wp:positionV>
                  <wp:extent cx="320898" cy="204519"/>
                  <wp:effectExtent l="0" t="0" r="0" b="0"/>
                  <wp:wrapNone/>
                  <wp:docPr id="152" name="Freeform 1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43215" y="759033"/>
                            <a:ext cx="206598" cy="90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42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92952</wp:posOffset>
                  </wp:positionH>
                  <wp:positionV relativeFrom="paragraph">
                    <wp:posOffset>1129365</wp:posOffset>
                  </wp:positionV>
                  <wp:extent cx="315452" cy="327964"/>
                  <wp:effectExtent l="0" t="0" r="0" b="0"/>
                  <wp:wrapNone/>
                  <wp:docPr id="153" name="Freeform 1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46263" y="1129365"/>
                            <a:ext cx="201152" cy="2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94" w:lineRule="exact"/>
                                <w:ind w:left="0" w:right="0" w:firstLine="7"/>
                                <w:jc w:val="both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2"/>
                                  <w:sz w:val="15"/>
                                  <w:szCs w:val="15"/>
                                  <w:lang w:val="de-DE" w:bidi="de-DE"/>
                                </w:rPr>
                                <w:t> / 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92952</wp:posOffset>
                  </wp:positionH>
                  <wp:positionV relativeFrom="paragraph">
                    <wp:posOffset>1376253</wp:posOffset>
                  </wp:positionV>
                  <wp:extent cx="315452" cy="574852"/>
                  <wp:effectExtent l="0" t="0" r="0" b="0"/>
                  <wp:wrapNone/>
                  <wp:docPr id="154" name="Freeform 1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46263" y="1376253"/>
                            <a:ext cx="201152" cy="4605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94" w:lineRule="exact"/>
                                <w:ind w:left="0" w:right="0" w:firstLine="0"/>
                                <w:jc w:val="both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  <w:tc>
          <w:tcPr>
            <w:tcW w:w="79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38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sy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andb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oo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 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ff ,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X/O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:HDMI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40"/>
              </w:tabs>
              <w:spacing w:before="40" w:after="0" w:line="144" w:lineRule="exact"/>
              <w:ind w:left="7" w:right="399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HONO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CD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CD-R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MD/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 /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: D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/C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2140" w:right="979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CR /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: 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C: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UX / D: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*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:XM** / 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F: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D/HD 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0" w:after="0" w:line="194" w:lineRule="exact"/>
              <w:ind w:left="87" w:right="2797" w:firstLine="2133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  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*O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ly RX-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V380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**O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ly U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&amp;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anad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21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1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24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563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416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419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527" w:type="dxa"/>
            <w:gridSpan w:val="2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610"/>
                <w:tab w:val="left" w:pos="2744"/>
              </w:tabs>
              <w:spacing w:before="22" w:after="0" w:line="151" w:lineRule="exact"/>
              <w:ind w:left="126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610"/>
                <w:tab w:val="left" w:pos="2744"/>
              </w:tabs>
              <w:spacing w:before="43" w:after="21" w:line="151" w:lineRule="exact"/>
              <w:ind w:left="1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244" behindDoc="1" locked="0" layoutInCell="1" allowOverlap="1">
                  <wp:simplePos x="0" y="0"/>
                  <wp:positionH relativeFrom="page">
                    <wp:posOffset>-6604</wp:posOffset>
                  </wp:positionH>
                  <wp:positionV relativeFrom="line">
                    <wp:posOffset>-30943</wp:posOffset>
                  </wp:positionV>
                  <wp:extent cx="6220459" cy="150368"/>
                  <wp:effectExtent l="0" t="0" r="0" b="0"/>
                  <wp:wrapNone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220459" cy="150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28" w:right="-11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21" w:line="194" w:lineRule="exact"/>
              <w:ind w:left="128" w:right="-11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79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0" w:after="0" w:line="194" w:lineRule="exact"/>
              <w:ind w:left="67" w:right="179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ended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IIx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IIx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sic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eu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HX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Sho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rt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40" w:after="0" w:line="142" w:lineRule="exact"/>
              <w:ind w:left="6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120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40" w:after="0" w:line="142" w:lineRule="exact"/>
              <w:ind w:left="6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D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40" w:after="11" w:line="142" w:lineRule="exact"/>
              <w:ind w:left="6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3"/>
        </w:trPr>
        <w:tc>
          <w:tcPr>
            <w:tcW w:w="609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5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tcBorders>
              <w:top w:val="nil"/>
              <w:bottom w:val="nil"/>
              <w:right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94476</wp:posOffset>
                  </wp:positionH>
                  <wp:positionV relativeFrom="paragraph">
                    <wp:posOffset>19892</wp:posOffset>
                  </wp:positionV>
                  <wp:extent cx="310103" cy="204519"/>
                  <wp:effectExtent l="0" t="0" r="0" b="0"/>
                  <wp:wrapNone/>
                  <wp:docPr id="156" name="Freeform 1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47787" y="19892"/>
                            <a:ext cx="195803" cy="90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42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- 2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  <w:tc>
          <w:tcPr>
            <w:tcW w:w="7983" w:type="dxa"/>
            <w:tcBorders>
              <w:top w:val="nil"/>
              <w:left w:val="nil"/>
              <w:bottom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40"/>
                <w:tab w:val="left" w:pos="7322"/>
              </w:tabs>
              <w:spacing w:before="15" w:after="0" w:line="240" w:lineRule="auto"/>
              <w:ind w:left="7" w:right="-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  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:Ci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sic	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609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tcBorders>
              <w:top w:val="nil"/>
              <w:bottom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610"/>
                <w:tab w:val="left" w:pos="2744"/>
                <w:tab w:val="left" w:pos="7925"/>
              </w:tabs>
              <w:spacing w:before="0" w:after="0" w:line="240" w:lineRule="auto"/>
              <w:ind w:left="1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  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:Mi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:Hi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	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1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" w:after="0" w:line="240" w:lineRule="auto"/>
              <w:ind w:left="115" w:right="-18" w:firstLine="0"/>
            </w:pPr>
            <w:r>
              <w:drawing>
                <wp:anchor simplePos="0" relativeHeight="251658248" behindDoc="1" locked="0" layoutInCell="1" allowOverlap="1">
                  <wp:simplePos x="0" y="0"/>
                  <wp:positionH relativeFrom="page">
                    <wp:posOffset>-6604</wp:posOffset>
                  </wp:positionH>
                  <wp:positionV relativeFrom="line">
                    <wp:posOffset>-26497</wp:posOffset>
                  </wp:positionV>
                  <wp:extent cx="6220459" cy="273812"/>
                  <wp:effectExtent l="0" t="0" r="0" b="0"/>
                  <wp:wrapNone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220459" cy="2738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33" w:right="-8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1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1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26" w:right="-17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6" w:after="0" w:line="142" w:lineRule="exact"/>
              <w:ind w:left="1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26" w:right="-17" w:firstLine="7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419" w:line="194" w:lineRule="exact"/>
              <w:ind w:left="128" w:right="-11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94476</wp:posOffset>
                  </wp:positionH>
                  <wp:positionV relativeFrom="line">
                    <wp:posOffset>263398</wp:posOffset>
                  </wp:positionV>
                  <wp:extent cx="310103" cy="204519"/>
                  <wp:effectExtent l="0" t="0" r="0" b="0"/>
                  <wp:wrapNone/>
                  <wp:docPr id="158" name="Freeform 1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47787" y="263398"/>
                            <a:ext cx="195803" cy="90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42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- 3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79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39" w:after="0" w:line="142" w:lineRule="exact"/>
              <w:ind w:left="6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 A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40" w:after="0" w:line="142" w:lineRule="exact"/>
              <w:ind w:left="6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 B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53" w:after="0" w:line="142" w:lineRule="exact"/>
              <w:ind w:left="6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40" w:after="0" w:line="142" w:lineRule="exact"/>
              <w:ind w:left="6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40" w:after="0" w:line="142" w:lineRule="exact"/>
              <w:ind w:left="6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40" w:after="0" w:line="142" w:lineRule="exact"/>
              <w:ind w:left="6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20"/>
              </w:tabs>
              <w:spacing w:before="40" w:after="0" w:line="142" w:lineRule="exact"/>
              <w:ind w:left="-13" w:right="64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hanne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t/R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0" w:after="0" w:line="194" w:lineRule="exact"/>
              <w:ind w:left="67" w:right="3625" w:firstLine="2133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C: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F: ---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ead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Phon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40" w:after="0" w:line="142" w:lineRule="exact"/>
              <w:ind w:left="6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FM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40" w:after="0" w:line="142" w:lineRule="exact"/>
              <w:ind w:left="6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hanne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F: ---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40" w:after="0" w:line="142" w:lineRule="exact"/>
              <w:ind w:left="6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Hi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0" w:after="0" w:line="194" w:lineRule="exact"/>
              <w:ind w:left="67" w:right="2327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C*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*O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ly J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apane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  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ly J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apane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0"/>
              </w:tabs>
              <w:spacing w:before="40" w:after="0" w:line="142" w:lineRule="exact"/>
              <w:ind w:left="6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(Z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5" w:after="0" w:line="142" w:lineRule="exact"/>
              <w:ind w:left="6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Don't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ca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50" w:after="21" w:line="142" w:lineRule="exact"/>
              <w:ind w:left="8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(Z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368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223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248" behindDoc="1" locked="0" layoutInCell="1" allowOverlap="1">
                  <wp:simplePos x="0" y="0"/>
                  <wp:positionH relativeFrom="page">
                    <wp:posOffset>-6604</wp:posOffset>
                  </wp:positionH>
                  <wp:positionV relativeFrom="line">
                    <wp:posOffset>-30940</wp:posOffset>
                  </wp:positionV>
                  <wp:extent cx="6220459" cy="150367"/>
                  <wp:effectExtent l="0" t="0" r="0" b="0"/>
                  <wp:wrapNone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220459" cy="150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610"/>
                <w:tab w:val="left" w:pos="2744"/>
              </w:tabs>
              <w:spacing w:before="22" w:after="0" w:line="151" w:lineRule="exact"/>
              <w:ind w:left="133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	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Hi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610"/>
                <w:tab w:val="left" w:pos="2744"/>
              </w:tabs>
              <w:spacing w:before="42" w:after="21" w:line="151" w:lineRule="exact"/>
              <w:ind w:left="1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>
              <w:drawing>
                <wp:anchor simplePos="0" relativeHeight="251658248" behindDoc="1" locked="0" layoutInCell="1" allowOverlap="1">
                  <wp:simplePos x="0" y="0"/>
                  <wp:positionH relativeFrom="page">
                    <wp:posOffset>-6604</wp:posOffset>
                  </wp:positionH>
                  <wp:positionV relativeFrom="line">
                    <wp:posOffset>-31576</wp:posOffset>
                  </wp:positionV>
                  <wp:extent cx="6220459" cy="150367"/>
                  <wp:effectExtent l="0" t="0" r="0" b="0"/>
                  <wp:wrapNone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220459" cy="150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92952</wp:posOffset>
                  </wp:positionH>
                  <wp:positionV relativeFrom="paragraph">
                    <wp:posOffset>13795</wp:posOffset>
                  </wp:positionV>
                  <wp:extent cx="315452" cy="327963"/>
                  <wp:effectExtent l="0" t="0" r="0" b="0"/>
                  <wp:wrapNone/>
                  <wp:docPr id="161" name="Freeform 1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46263" y="13795"/>
                            <a:ext cx="201152" cy="2136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94" w:lineRule="exact"/>
                                <w:ind w:left="0" w:right="0" w:firstLine="2"/>
                                <w:jc w:val="both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2"/>
                                  <w:sz w:val="15"/>
                                  <w:szCs w:val="15"/>
                                  <w:lang w:val="de-DE" w:bidi="de-DE"/>
                                </w:rPr>
                                <w:t> - 3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92952</wp:posOffset>
                  </wp:positionH>
                  <wp:positionV relativeFrom="paragraph">
                    <wp:posOffset>260683</wp:posOffset>
                  </wp:positionV>
                  <wp:extent cx="315452" cy="574851"/>
                  <wp:effectExtent l="0" t="0" r="0" b="0"/>
                  <wp:wrapNone/>
                  <wp:docPr id="162" name="Freeform 1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46263" y="260683"/>
                            <a:ext cx="201152" cy="4605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94" w:lineRule="exact"/>
                                <w:ind w:left="0" w:right="0" w:firstLine="0"/>
                                <w:jc w:val="both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92952</wp:posOffset>
                  </wp:positionH>
                  <wp:positionV relativeFrom="paragraph">
                    <wp:posOffset>754459</wp:posOffset>
                  </wp:positionV>
                  <wp:extent cx="315452" cy="574851"/>
                  <wp:effectExtent l="0" t="0" r="0" b="0"/>
                  <wp:wrapNone/>
                  <wp:docPr id="163" name="Freeform 1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46263" y="754459"/>
                            <a:ext cx="201152" cy="4605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94" w:lineRule="exact"/>
                                <w:ind w:left="0" w:right="0" w:firstLine="0"/>
                                <w:jc w:val="both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92952</wp:posOffset>
                  </wp:positionH>
                  <wp:positionV relativeFrom="paragraph">
                    <wp:posOffset>1248235</wp:posOffset>
                  </wp:positionV>
                  <wp:extent cx="315452" cy="574851"/>
                  <wp:effectExtent l="0" t="0" r="0" b="0"/>
                  <wp:wrapNone/>
                  <wp:docPr id="164" name="Freeform 1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46263" y="1248235"/>
                            <a:ext cx="201152" cy="4605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94" w:lineRule="exact"/>
                                <w:ind w:left="0" w:right="0" w:firstLine="0"/>
                                <w:jc w:val="both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F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  <w:tc>
          <w:tcPr>
            <w:tcW w:w="79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02"/>
              </w:tabs>
              <w:spacing w:before="0" w:after="0" w:line="194" w:lineRule="exact"/>
              <w:ind w:left="69" w:right="152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lifi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IN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r[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]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IN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r[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]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IN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R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L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L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R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L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40" w:after="0" w:line="142" w:lineRule="exact"/>
              <w:ind w:left="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L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20"/>
              </w:tabs>
              <w:spacing w:before="0" w:after="21" w:line="194" w:lineRule="exact"/>
              <w:ind w:left="87" w:right="4906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R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L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4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527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610"/>
                <w:tab w:val="left" w:pos="2744"/>
              </w:tabs>
              <w:spacing w:before="0" w:after="0" w:line="240" w:lineRule="auto"/>
              <w:ind w:left="126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L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235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  <w:spacing w:before="264" w:after="7" w:line="195" w:lineRule="exact"/>
        <w:ind w:left="5362" w:right="0" w:firstLine="0"/>
      </w:pPr>
      <w:r/>
      <w:r>
        <w:rPr baseline="0" dirty="0">
          <w:rFonts w:ascii="Arial" w:hAnsi="Arial" w:eastAsia="Arial" w:cs="Arial"/>
          <w:color w:val="000000"/>
          <w:spacing w:val="-20"/>
          <w:sz w:val="21"/>
          <w:szCs w:val="21"/>
          <w:lang w:val="de-DE" w:bidi="de-DE"/>
        </w:rPr>
        <w:t>5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555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242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tbl>
      <w:tblPr>
        <w:tblStyle w:val="TableGrid"/>
        <w:tblLayout w:type="fixed"/>
        <w:tblpPr w:leftFromText="0" w:rightFromText="0" w:vertAnchor="text" w:horzAnchor="page" w:tblpX="892" w:tblpY="0"/>
        <w:tblOverlap w:val="never"/>
        "
        <w:tblW w:w="9745" w:type="dxa"/>
        <w:tblLook w:val="04A0" w:firstRow="1" w:lastRow="0" w:firstColumn="1" w:lastColumn="0" w:noHBand="0" w:noVBand="1"/>
      </w:tblPr>
      <w:tblGrid>
        <w:gridCol w:w="609"/>
        <w:gridCol w:w="628"/>
        <w:gridCol w:w="547"/>
        <w:gridCol w:w="7980"/>
      </w:tblGrid>
      <w:tr>
        <w:trPr>
          <w:trHeight w:hRule="exact" w:val="193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26" w:right="-14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26" w:right="-14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26" w:right="-14" w:firstLine="2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26" w:right="-14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26" w:right="-14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21" w:right="-18" w:firstLine="4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7" w:after="0" w:line="142" w:lineRule="exact"/>
              <w:ind w:left="1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225" w:line="194" w:lineRule="exact"/>
              <w:ind w:left="128" w:right="-8" w:firstLine="4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798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51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R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L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L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0" w:after="0" w:line="194" w:lineRule="exact"/>
              <w:ind w:left="64" w:right="129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D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ly 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&amp;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anada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ly 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&amp;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anada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  <w:tab w:val="left" w:pos="4609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CH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ego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ly 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&amp;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anada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  <w:tab w:val="left" w:pos="3083"/>
              </w:tabs>
              <w:spacing w:before="0" w:after="0" w:line="194" w:lineRule="exact"/>
              <w:ind w:left="64" w:right="3268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hanne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ly 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&amp;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anada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hanne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ly 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&amp;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anada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HP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HP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  <w:tab w:val="left" w:pos="6769"/>
              </w:tabs>
              <w:spacing w:before="40" w:after="0" w:line="142" w:lineRule="exact"/>
              <w:ind w:left="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	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added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RX-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V1</w:t>
            </w:r>
            <w:r>
              <w:rPr baseline="0" dirty="0">
                <w:rFonts w:ascii="Arial" w:hAnsi="Arial" w:eastAsia="Arial" w:cs="Arial"/>
                <w:color w:val="FF0000"/>
                <w:spacing w:val="-2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  <w:tab w:val="left" w:pos="6769"/>
              </w:tabs>
              <w:spacing w:before="40" w:after="0" w:line="142" w:lineRule="exact"/>
              <w:ind w:left="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	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added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RX-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V1</w:t>
            </w:r>
            <w:r>
              <w:rPr baseline="0" dirty="0">
                <w:rFonts w:ascii="Arial" w:hAnsi="Arial" w:eastAsia="Arial" w:cs="Arial"/>
                <w:color w:val="FF0000"/>
                <w:spacing w:val="-2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30dB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25dB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20dB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15dB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0dB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6688"/>
              </w:tabs>
              <w:spacing w:before="40" w:after="0" w:line="142" w:lineRule="exact"/>
              <w:ind w:left="2117" w:right="9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15dB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	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added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RX-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V1</w:t>
            </w:r>
            <w:r>
              <w:rPr baseline="0" dirty="0">
                <w:rFonts w:ascii="Arial" w:hAnsi="Arial" w:eastAsia="Arial" w:cs="Arial"/>
                <w:color w:val="FF0000"/>
                <w:spacing w:val="-19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Di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5" w:after="19" w:line="142" w:lineRule="exact"/>
              <w:ind w:left="64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Don't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ca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24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368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222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244" behindDoc="1" locked="0" layoutInCell="1" allowOverlap="1">
                  <wp:simplePos x="0" y="0"/>
                  <wp:positionH relativeFrom="page">
                    <wp:posOffset>-6604</wp:posOffset>
                  </wp:positionH>
                  <wp:positionV relativeFrom="line">
                    <wp:posOffset>-30943</wp:posOffset>
                  </wp:positionV>
                  <wp:extent cx="6220459" cy="150368"/>
                  <wp:effectExtent l="0" t="0" r="0" b="0"/>
                  <wp:wrapNone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220459" cy="150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42" w:lineRule="exact"/>
              <w:ind w:left="1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30" w:line="194" w:lineRule="exact"/>
              <w:ind w:left="121" w:right="7973" w:hanging="11"/>
              <w:jc w:val="both"/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400812</wp:posOffset>
                  </wp:positionH>
                  <wp:positionV relativeFrom="line">
                    <wp:posOffset>-93853</wp:posOffset>
                  </wp:positionV>
                  <wp:extent cx="2927985" cy="698295"/>
                  <wp:effectExtent l="0" t="0" r="0" b="0"/>
                  <wp:wrapNone/>
                  <wp:docPr id="166" name="Freeform 1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754123" y="-93853"/>
                            <a:ext cx="2813685" cy="58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tabs>
                                  <w:tab w:val="left" w:pos="2133"/>
                                  <w:tab w:val="left" w:pos="3264"/>
                                </w:tabs>
                                <w:spacing w:before="0" w:after="0" w:line="194" w:lineRule="exact"/>
                                <w:ind w:left="0" w:right="0" w:firstLine="0"/>
                                <w:jc w:val="both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O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S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D 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Sh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ift / GUI 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po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siti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o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n	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U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ppe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r 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4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 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b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it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O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S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D 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Sh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ift / GUI 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po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siti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o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n	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Lo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2"/>
                                  <w:sz w:val="15"/>
                                  <w:szCs w:val="15"/>
                                  <w:lang w:val="de-DE" w:bidi="de-DE"/>
                                </w:rPr>
                                <w:t>w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e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r 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4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 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b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it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Gr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a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y 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ba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ck	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: Off / 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1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: 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Au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to	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(O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n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ly RX-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V1800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19"/>
                                  <w:sz w:val="15"/>
                                  <w:szCs w:val="15"/>
                                  <w:lang w:val="de-DE" w:bidi="de-DE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tabs>
                                  <w:tab w:val="left" w:pos="2133"/>
                                </w:tabs>
                                <w:spacing w:before="40" w:after="0" w:line="142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V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i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deo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 c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on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2"/>
                                  <w:sz w:val="15"/>
                                  <w:szCs w:val="15"/>
                                  <w:lang w:val="de-DE" w:bidi="de-DE"/>
                                </w:rPr>
                                <w:t>v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e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rsi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o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n	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: Off / 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1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: 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40" w:after="0" w:line="142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D. R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an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527" w:type="dxa"/>
            <w:gridSpan w:val="2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0" w:line="142" w:lineRule="exact"/>
              <w:ind w:left="128" w:right="-9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28" w:right="-4" w:hanging="4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28" w:right="-8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28" w:right="-8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5" w:after="809" w:line="194" w:lineRule="exact"/>
              <w:ind w:left="126" w:right="-14" w:firstLine="7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97536</wp:posOffset>
                  </wp:positionH>
                  <wp:positionV relativeFrom="line">
                    <wp:posOffset>510286</wp:posOffset>
                  </wp:positionV>
                  <wp:extent cx="305531" cy="204519"/>
                  <wp:effectExtent l="0" t="0" r="0" b="0"/>
                  <wp:wrapNone/>
                  <wp:docPr id="167" name="Freeform 1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50847" y="510286"/>
                            <a:ext cx="191231" cy="90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42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/ 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798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6"/>
              </w:tabs>
              <w:spacing w:before="32" w:after="0" w:line="142" w:lineRule="exact"/>
              <w:ind w:left="673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MIN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D.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HP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MIN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0" w:after="0" w:line="194" w:lineRule="exact"/>
              <w:ind w:left="64" w:right="4249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Fix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Fix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rd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673"/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6"/>
              </w:tabs>
              <w:spacing w:before="40" w:after="0" w:line="142" w:lineRule="exact"/>
              <w:ind w:left="673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6"/>
              </w:tabs>
              <w:spacing w:before="40" w:after="0" w:line="142" w:lineRule="exact"/>
              <w:ind w:left="673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r.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0" w:after="0" w:line="194" w:lineRule="exact"/>
              <w:ind w:left="64" w:right="1502" w:firstLine="609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r.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ck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x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x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x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x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lifi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IN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r[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]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IN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r[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]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IN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673"/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6"/>
              </w:tabs>
              <w:spacing w:before="40" w:after="0" w:line="142" w:lineRule="exact"/>
              <w:ind w:left="673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9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FR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Pha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se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 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Pha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53" w:after="0" w:line="142" w:lineRule="exact"/>
              <w:ind w:left="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Pha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 : 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't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52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st 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Q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Q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Q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  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ly RX-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V1800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9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Gr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 / F: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ly RX-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V3800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4" w:right="7053" w:firstLine="0"/>
              <w:jc w:val="both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Don't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ca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Don't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ca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Don't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ca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217"/>
              </w:tabs>
              <w:spacing w:before="50" w:after="21" w:line="142" w:lineRule="exact"/>
              <w:ind w:left="8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HDMI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Suppo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io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RX-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V3800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RX-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V1800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H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6190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2" w:right="-18" w:firstLine="0"/>
            </w:pPr>
            <w:r>
              <w:drawing>
                <wp:anchor simplePos="0" relativeHeight="251658244" behindDoc="1" locked="0" layoutInCell="1" allowOverlap="1">
                  <wp:simplePos x="0" y="0"/>
                  <wp:positionH relativeFrom="page">
                    <wp:posOffset>-6604</wp:posOffset>
                  </wp:positionH>
                  <wp:positionV relativeFrom="line">
                    <wp:posOffset>-30941</wp:posOffset>
                  </wp:positionV>
                  <wp:extent cx="6220459" cy="150367"/>
                  <wp:effectExtent l="0" t="0" r="0" b="0"/>
                  <wp:wrapNone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220459" cy="150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2" w:right="-18" w:firstLine="0"/>
            </w:pPr>
            <w:r>
              <w:drawing>
                <wp:anchor simplePos="0" relativeHeight="251658244" behindDoc="1" locked="0" layoutInCell="1" allowOverlap="1">
                  <wp:simplePos x="0" y="0"/>
                  <wp:positionH relativeFrom="page">
                    <wp:posOffset>-6604</wp:posOffset>
                  </wp:positionH>
                  <wp:positionV relativeFrom="line">
                    <wp:posOffset>-31576</wp:posOffset>
                  </wp:positionV>
                  <wp:extent cx="6220459" cy="397255"/>
                  <wp:effectExtent l="0" t="0" r="0" b="0"/>
                  <wp:wrapNone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220459" cy="397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610"/>
                <w:tab w:val="left" w:pos="2744"/>
              </w:tabs>
              <w:spacing w:before="0" w:after="0" w:line="240" w:lineRule="auto"/>
              <w:ind w:left="133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ponen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I/P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6"/>
        </w:trPr>
        <w:tc>
          <w:tcPr>
            <w:tcW w:w="609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tcBorders>
              <w:top w:val="nil"/>
              <w:bottom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610"/>
                <w:tab w:val="left" w:pos="2744"/>
                <w:tab w:val="left" w:pos="3761"/>
                <w:tab w:val="left" w:pos="7925"/>
              </w:tabs>
              <w:spacing w:before="0" w:after="0" w:line="240" w:lineRule="auto"/>
              <w:ind w:left="1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HDMI IP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On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ly RX-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V1800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	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1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94488</wp:posOffset>
                  </wp:positionH>
                  <wp:positionV relativeFrom="paragraph">
                    <wp:posOffset>18367</wp:posOffset>
                  </wp:positionV>
                  <wp:extent cx="310103" cy="327963"/>
                  <wp:effectExtent l="0" t="0" r="0" b="0"/>
                  <wp:wrapNone/>
                  <wp:docPr id="170" name="Freeform 1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1447799" y="18367"/>
                            <a:ext cx="195803" cy="2136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94" w:lineRule="exact"/>
                                <w:ind w:left="0" w:right="0" w:firstLine="0"/>
                                <w:jc w:val="both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- 5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br w:type="textWrapping" w:clear="all"/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0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4"/>
                                  <w:sz w:val="15"/>
                                  <w:szCs w:val="15"/>
                                  <w:lang w:val="de-DE" w:bidi="de-DE"/>
                                </w:rPr>
                                <w:t> - 4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</w:p>
        </w:tc>
        <w:tc>
          <w:tcPr>
            <w:tcW w:w="798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9"/>
                <w:tab w:val="left" w:pos="6771"/>
              </w:tabs>
              <w:spacing w:before="0" w:after="18" w:line="196" w:lineRule="exact"/>
              <w:ind w:left="66" w:right="-8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GUI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Language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lis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J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apane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ly RX-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HDMI 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ough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480p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576p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1080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720p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1080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p	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added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RX-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V1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610"/>
                <w:tab w:val="left" w:pos="2743"/>
                <w:tab w:val="left" w:pos="7315"/>
              </w:tabs>
              <w:spacing w:before="22" w:after="0" w:line="151" w:lineRule="exact"/>
              <w:ind w:left="128" w:right="-1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HDMI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ough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rt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	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added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RX-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V1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610"/>
                <w:tab w:val="left" w:pos="2743"/>
              </w:tabs>
              <w:spacing w:before="42" w:after="21" w:line="151" w:lineRule="exact"/>
              <w:ind w:left="1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	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HX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Dist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ft(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ft 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ft 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2" w:right="-18" w:firstLine="0"/>
            </w:pPr>
            <w:r>
              <w:drawing>
                <wp:anchor simplePos="0" relativeHeight="251658247" behindDoc="1" locked="0" layoutInCell="1" allowOverlap="1">
                  <wp:simplePos x="0" y="0"/>
                  <wp:positionH relativeFrom="page">
                    <wp:posOffset>-6604</wp:posOffset>
                  </wp:positionH>
                  <wp:positionV relativeFrom="line">
                    <wp:posOffset>-31576</wp:posOffset>
                  </wp:positionV>
                  <wp:extent cx="6220459" cy="150367"/>
                  <wp:effectExtent l="0" t="0" r="0" b="0"/>
                  <wp:wrapNone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220459" cy="150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28" w:right="-8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5" w:after="30" w:line="194" w:lineRule="exact"/>
              <w:ind w:left="133" w:right="-5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798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  <w:tab w:val="left" w:pos="4818"/>
              </w:tabs>
              <w:spacing w:before="31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&amp;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ly RX-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V3800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79"/>
              </w:tabs>
              <w:spacing w:before="0" w:after="0" w:line="194" w:lineRule="exact"/>
              <w:ind w:left="2179" w:right="5" w:hanging="2133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ic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IIx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IIx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sic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IIx 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sic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 Ci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*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sic*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  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*O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ly J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apane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ID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ID2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21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ID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MP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ID2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68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222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2" w:right="-18" w:firstLine="0"/>
            </w:pPr>
            <w:r>
              <w:drawing>
                <wp:anchor simplePos="0" relativeHeight="251658247" behindDoc="1" locked="0" layoutInCell="1" allowOverlap="1">
                  <wp:simplePos x="0" y="0"/>
                  <wp:positionH relativeFrom="page">
                    <wp:posOffset>-6604</wp:posOffset>
                  </wp:positionH>
                  <wp:positionV relativeFrom="line">
                    <wp:posOffset>-30941</wp:posOffset>
                  </wp:positionV>
                  <wp:extent cx="6220459" cy="150367"/>
                  <wp:effectExtent l="0" t="0" r="0" b="0"/>
                  <wp:wrapNone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220459" cy="150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527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610"/>
                <w:tab w:val="left" w:pos="2744"/>
              </w:tabs>
              <w:spacing w:before="0" w:after="0" w:line="240" w:lineRule="auto"/>
              <w:ind w:left="1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33" w:right="-5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419" w:line="142" w:lineRule="exact"/>
              <w:ind w:left="1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798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31" w:after="0" w:line="142" w:lineRule="exact"/>
              <w:ind w:left="6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I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pedan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ce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oh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J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apane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0" w:after="0" w:line="194" w:lineRule="exact"/>
              <w:ind w:left="64" w:right="1761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/FM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/FM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ly 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&amp;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Dir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Off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2197"/>
              </w:tabs>
              <w:spacing w:before="40" w:after="0" w:line="144" w:lineRule="exact"/>
              <w:ind w:left="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HONO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CD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CD-R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MD/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 /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: D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/C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2117" w:right="979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CR /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: 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C: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UX / D: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*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:XM** / 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F: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D/HD 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21" w:line="142" w:lineRule="exact"/>
              <w:ind w:left="2197" w:right="0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  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*O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ly RX-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V380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**O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ly U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&amp;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anad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563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417" w:line="240" w:lineRule="auto"/>
              <w:ind w:left="7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419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47" w:type="dxa"/>
            <w:vMerge/>
            <w:tcBorders>
              <w:top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798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238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141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57" w:after="7" w:line="195" w:lineRule="exact"/>
        <w:ind w:left="5362" w:right="0" w:firstLine="0"/>
      </w:pPr>
      <w:r/>
      <w:r>
        <w:rPr baseline="0" dirty="0">
          <w:rFonts w:ascii="Arial" w:hAnsi="Arial" w:eastAsia="Arial" w:cs="Arial"/>
          <w:color w:val="000000"/>
          <w:spacing w:val="-20"/>
          <w:sz w:val="21"/>
          <w:szCs w:val="21"/>
          <w:lang w:val="de-DE" w:bidi="de-DE"/>
        </w:rPr>
        <w:t>6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4" w:lineRule="exact"/>
        <w:ind w:left="0" w:right="49" w:firstLine="0"/>
        <w:jc w:val="both"/>
      </w:pPr>
      <w:r/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pacing w:val="-46"/>
          <w:sz w:val="15"/>
          <w:szCs w:val="15"/>
          <w:lang w:val="de-DE" w:bidi="de-DE"/>
        </w:rPr>
        <w:t>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pacing w:val="-46"/>
          <w:sz w:val="15"/>
          <w:szCs w:val="15"/>
          <w:lang w:val="de-DE" w:bidi="de-DE"/>
        </w:rPr>
        <w:t>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3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pacing w:val="-46"/>
          <w:sz w:val="15"/>
          <w:szCs w:val="15"/>
          <w:lang w:val="de-DE" w:bidi="de-DE"/>
        </w:rPr>
        <w:t>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4" w:lineRule="exact"/>
        <w:ind w:left="0" w:right="-4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V3800</w:t>
      </w:r>
      <w:r>
        <w:rPr baseline="0" dirty="0">
          <w:rFonts w:ascii="Arial" w:hAnsi="Arial" w:eastAsia="Arial" w:cs="Arial"/>
          <w:color w:val="000000"/>
          <w:spacing w:val="-27"/>
          <w:sz w:val="15"/>
          <w:szCs w:val="15"/>
          <w:lang w:val="de-DE" w:bidi="de-DE"/>
        </w:rPr>
        <w:t>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cols w:num="2" w:space="0" w:equalWidth="0">
            <w:col w:w="10198" w:space="-20"/>
            <w:col w:w="531" w:space="0"/>
          </w:cols>
          <w:docGrid w:linePitch="360"/>
        </w:sectPr>
        <w:spacing w:before="79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ode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211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tbl>
      <w:tblPr>
        <w:tblStyle w:val="TableGrid"/>
        <w:tblLayout w:type="fixed"/>
        <w:tblpPr w:leftFromText="0" w:rightFromText="0" w:vertAnchor="text" w:tblpX="392" w:tblpY="0"/>
        <w:tblOverlap w:val="never"/>
        "
        <w:tblW w:w="1218" w:type="dxa"/>
        <w:tblLook w:val="04A0" w:firstRow="1" w:lastRow="0" w:firstColumn="1" w:lastColumn="0" w:noHBand="0" w:noVBand="1"/>
      </w:tblPr>
      <w:tblGrid>
        <w:gridCol w:w="609"/>
        <w:gridCol w:w="628"/>
      </w:tblGrid>
      <w:tr>
        <w:trPr>
          <w:trHeight w:hRule="exact" w:val="193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24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68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223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0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68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222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>
              <w:drawing>
                <wp:anchor simplePos="0" relativeHeight="251658242" behindDoc="1" locked="0" layoutInCell="1" allowOverlap="1">
                  <wp:simplePos x="0" y="0"/>
                  <wp:positionH relativeFrom="page">
                    <wp:posOffset>-6604</wp:posOffset>
                  </wp:positionH>
                  <wp:positionV relativeFrom="line">
                    <wp:posOffset>-31577</wp:posOffset>
                  </wp:positionV>
                  <wp:extent cx="6220459" cy="150368"/>
                  <wp:effectExtent l="0" t="0" r="0" b="0"/>
                  <wp:wrapNone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220459" cy="150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68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223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0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368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222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25" w:line="240" w:lineRule="auto"/>
              <w:ind w:left="20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0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25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22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5"/>
                <w:szCs w:val="15"/>
                <w:lang w:val="de-DE" w:bidi="de-DE"/>
              </w:rPr>
              <w:t>17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5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21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4" w:lineRule="exact"/>
        <w:ind w:left="0" w:right="-33" w:firstLine="7"/>
        <w:jc w:val="both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 / 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0" w:after="0" w:line="194" w:lineRule="exact"/>
        <w:ind w:left="0" w:right="-40" w:firstLine="9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C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2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/ 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0" w:after="0" w:line="194" w:lineRule="exact"/>
        <w:ind w:left="0" w:right="-27" w:firstLine="4"/>
        <w:jc w:val="both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3"/>
          <w:sz w:val="15"/>
          <w:szCs w:val="15"/>
          <w:lang w:val="de-DE" w:bidi="de-DE"/>
        </w:rPr>
        <w:t> / 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- 8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5" w:after="0" w:line="194" w:lineRule="exact"/>
        <w:ind w:left="0" w:right="-24" w:firstLine="0"/>
        <w:jc w:val="both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/ 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/ 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4" w:after="0" w:line="194" w:lineRule="exact"/>
        <w:ind w:left="0" w:right="-33" w:firstLine="0"/>
        <w:jc w:val="both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0" w:after="0" w:line="194" w:lineRule="exact"/>
        <w:ind w:left="0" w:right="-33" w:firstLine="0"/>
        <w:jc w:val="both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0" w:after="0" w:line="194" w:lineRule="exact"/>
        <w:ind w:left="0" w:right="-24" w:firstLine="0"/>
        <w:jc w:val="both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/ 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/ 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" w:after="0" w:line="194" w:lineRule="exact"/>
        <w:ind w:left="0" w:right="-33" w:firstLine="0"/>
        <w:jc w:val="both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9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0" w:after="0" w:line="194" w:lineRule="exact"/>
        <w:ind w:left="0" w:right="-40" w:firstLine="11"/>
        <w:jc w:val="both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- 1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C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- 2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" w:after="0" w:line="194" w:lineRule="exact"/>
        <w:ind w:left="0" w:right="-27" w:firstLine="0"/>
        <w:jc w:val="both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- 2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- 2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" w:after="0" w:line="194" w:lineRule="exact"/>
        <w:ind w:left="0" w:right="-37" w:firstLine="7"/>
        <w:jc w:val="both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 - 1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A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5293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289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one3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te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Off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:On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one3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0" w:after="0" w:line="194" w:lineRule="exact"/>
        <w:ind w:left="0" w:right="113" w:firstLine="2133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Off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4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lti CH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6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CD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3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CD-R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MD/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 /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6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D</w:t>
      </w:r>
      <w:r>
        <w:rPr baseline="0" dirty="0">
          <w:rFonts w:ascii="Arial" w:hAnsi="Arial" w:eastAsia="Arial" w:cs="Arial"/>
          <w:color w:val="FF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/C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BL</w:t>
      </w:r>
      <w:r>
        <w:rPr baseline="0" dirty="0">
          <w:rFonts w:ascii="Arial" w:hAnsi="Arial" w:eastAsia="Arial" w:cs="Arial"/>
          <w:color w:val="000000"/>
          <w:spacing w:val="-10"/>
          <w:sz w:val="15"/>
          <w:szCs w:val="15"/>
          <w:lang w:val="de-DE" w:bidi="de-DE"/>
        </w:rPr>
        <w:t> /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0" w:after="0" w:line="192" w:lineRule="exact"/>
        <w:ind w:left="0" w:right="113" w:firstLine="2133"/>
      </w:pPr>
      <w:r/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9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CR /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D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C: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UX /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F: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D/HD D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ID XM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ID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ID2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(O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ly 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&amp;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anada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–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MP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Off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Sub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Cr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Hz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60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Hz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Hz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3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90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Hz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Hz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110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Hz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6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120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Hz /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2133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7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160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Hz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Hz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PAL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N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 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(O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ly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V3800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R/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rity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ound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ck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1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Don't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ca</w:t>
      </w:r>
      <w:r>
        <w:rPr baseline="0" dirty="0">
          <w:rFonts w:ascii="Arial" w:hAnsi="Arial" w:eastAsia="Arial" w:cs="Arial"/>
          <w:b/>
          <w:bCs/>
          <w:color w:val="000000"/>
          <w:spacing w:val="-9"/>
          <w:sz w:val="15"/>
          <w:szCs w:val="15"/>
          <w:lang w:val="de-DE" w:bidi="de-DE"/>
        </w:rPr>
        <w:t>re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053"/>
        </w:tabs>
        <w:spacing w:before="8" w:after="0" w:line="194" w:lineRule="exact"/>
        <w:ind w:left="-80" w:right="5184" w:firstLine="0"/>
        <w:jc w:val="right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ss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le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ss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Off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0" w:after="0" w:line="194" w:lineRule="exact"/>
        <w:ind w:left="0" w:right="127" w:firstLine="0"/>
      </w:pPr>
      <w:r/>
      <w:r>
        <w:rPr baseline="0" dirty="0">
          <w:rFonts w:ascii="Arial" w:hAnsi="Arial" w:eastAsia="Arial" w:cs="Arial"/>
          <w:color w:val="000000"/>
          <w:spacing w:val="9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232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ss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N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te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te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g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g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nue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ce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1" w:after="0" w:line="194" w:lineRule="exact"/>
        <w:ind w:left="0" w:right="127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lti CH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GV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Off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 /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6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: D</w:t>
      </w:r>
      <w:r>
        <w:rPr baseline="0" dirty="0">
          <w:rFonts w:ascii="Arial" w:hAnsi="Arial" w:eastAsia="Arial" w:cs="Arial"/>
          <w:color w:val="FF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/C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BL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9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CR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: D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C: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UX / 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F: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D/HD D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FF0000"/>
          <w:spacing w:val="-55"/>
          <w:sz w:val="15"/>
          <w:szCs w:val="15"/>
          <w:lang w:val="de-DE" w:bidi="de-DE"/>
        </w:rPr>
        <w:t>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Pod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Off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Pod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epea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Off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Pod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Shu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ffle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Off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Song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bu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/U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epea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Off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 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(O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ly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V3800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/U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Shu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ffle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Off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On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(O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ly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V3800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cols w:num="3" w:space="0" w:equalWidth="0">
            <w:col w:w="1671" w:space="96"/>
            <w:col w:w="373" w:space="120"/>
            <w:col w:w="8076" w:space="0"/>
          </w:cols>
          <w:docGrid w:linePitch="360"/>
        </w:sect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30dB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25dB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20dB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3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15dB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10dB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6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7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73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31" w:after="4" w:line="124" w:lineRule="exact"/>
        <w:ind w:left="106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*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SD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=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O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Screen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-3"/>
          <w:sz w:val="13"/>
          <w:szCs w:val="13"/>
          <w:lang w:val="de-DE" w:bidi="de-DE"/>
        </w:rPr>
        <w:t>splay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180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9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A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3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9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9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- 2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" w:after="0" w:line="194" w:lineRule="exact"/>
        <w:ind w:left="0" w:right="-36" w:firstLine="0"/>
        <w:jc w:val="both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9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- 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6624"/>
        </w:tabs>
        <w:spacing w:before="0" w:after="0" w:line="142" w:lineRule="exact"/>
        <w:ind w:left="2053" w:right="40" w:firstLine="0"/>
        <w:jc w:val="right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10dB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9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15dB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16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B	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added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V1</w:t>
      </w:r>
      <w:r>
        <w:rPr baseline="0" dirty="0">
          <w:rFonts w:ascii="Arial" w:hAnsi="Arial" w:eastAsia="Arial" w:cs="Arial"/>
          <w:color w:val="FF0000"/>
          <w:spacing w:val="-37"/>
          <w:sz w:val="15"/>
          <w:szCs w:val="15"/>
          <w:lang w:val="de-DE" w:bidi="de-DE"/>
        </w:rPr>
        <w:t>8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  <w:tab w:val="left" w:pos="6705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	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added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V1</w:t>
      </w:r>
      <w:r>
        <w:rPr baseline="0" dirty="0">
          <w:rFonts w:ascii="Arial" w:hAnsi="Arial" w:eastAsia="Arial" w:cs="Arial"/>
          <w:color w:val="FF0000"/>
          <w:spacing w:val="-38"/>
          <w:sz w:val="15"/>
          <w:szCs w:val="15"/>
          <w:lang w:val="de-DE" w:bidi="de-DE"/>
        </w:rPr>
        <w:t>8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  <w:tab w:val="left" w:pos="6705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	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added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V1</w:t>
      </w:r>
      <w:r>
        <w:rPr baseline="0" dirty="0">
          <w:rFonts w:ascii="Arial" w:hAnsi="Arial" w:eastAsia="Arial" w:cs="Arial"/>
          <w:color w:val="FF0000"/>
          <w:spacing w:val="-38"/>
          <w:sz w:val="15"/>
          <w:szCs w:val="15"/>
          <w:lang w:val="de-DE" w:bidi="de-DE"/>
        </w:rPr>
        <w:t>8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ce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ce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one3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30dB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25dB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20dB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3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15dB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10dB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6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7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6624"/>
        </w:tabs>
        <w:spacing w:before="40" w:after="0" w:line="142" w:lineRule="exact"/>
        <w:ind w:left="2053" w:right="40" w:firstLine="0"/>
        <w:jc w:val="right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10dB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9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15dB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16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B	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added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V1</w:t>
      </w:r>
      <w:r>
        <w:rPr baseline="0" dirty="0">
          <w:rFonts w:ascii="Arial" w:hAnsi="Arial" w:eastAsia="Arial" w:cs="Arial"/>
          <w:color w:val="FF0000"/>
          <w:spacing w:val="-37"/>
          <w:sz w:val="15"/>
          <w:szCs w:val="15"/>
          <w:lang w:val="de-DE" w:bidi="de-DE"/>
        </w:rPr>
        <w:t>8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  <w:tab w:val="left" w:pos="6705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one3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	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added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V1</w:t>
      </w:r>
      <w:r>
        <w:rPr baseline="0" dirty="0">
          <w:rFonts w:ascii="Arial" w:hAnsi="Arial" w:eastAsia="Arial" w:cs="Arial"/>
          <w:color w:val="FF0000"/>
          <w:spacing w:val="-38"/>
          <w:sz w:val="15"/>
          <w:szCs w:val="15"/>
          <w:lang w:val="de-DE" w:bidi="de-DE"/>
        </w:rPr>
        <w:t>8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  <w:tab w:val="left" w:pos="6705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one3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	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added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V1</w:t>
      </w:r>
      <w:r>
        <w:rPr baseline="0" dirty="0">
          <w:rFonts w:ascii="Arial" w:hAnsi="Arial" w:eastAsia="Arial" w:cs="Arial"/>
          <w:color w:val="FF0000"/>
          <w:spacing w:val="-38"/>
          <w:sz w:val="15"/>
          <w:szCs w:val="15"/>
          <w:lang w:val="de-DE" w:bidi="de-DE"/>
        </w:rPr>
        <w:t>8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one3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ce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one3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ce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/U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C/MCX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N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(O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ly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V3800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33"/>
          <w:tab w:val="left" w:pos="6705"/>
        </w:tabs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ck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 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	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added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V1</w:t>
      </w:r>
      <w:r>
        <w:rPr baseline="0" dirty="0">
          <w:rFonts w:ascii="Arial" w:hAnsi="Arial" w:eastAsia="Arial" w:cs="Arial"/>
          <w:color w:val="FF0000"/>
          <w:spacing w:val="-38"/>
          <w:sz w:val="15"/>
          <w:szCs w:val="15"/>
          <w:lang w:val="de-DE" w:bidi="de-DE"/>
        </w:rPr>
        <w:t>8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053"/>
        </w:tabs>
        <w:spacing w:before="0" w:after="0" w:line="194" w:lineRule="exact"/>
        <w:ind w:left="-80" w:right="5017" w:firstLine="0"/>
        <w:jc w:val="right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one3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ss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one3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le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g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2133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Lo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302" w:after="7" w:line="195" w:lineRule="exact"/>
        <w:ind w:left="3100" w:right="0" w:firstLine="0"/>
      </w:pPr>
      <w:r/>
      <w:r>
        <w:rPr baseline="0" dirty="0">
          <w:rFonts w:ascii="Arial" w:hAnsi="Arial" w:eastAsia="Arial" w:cs="Arial"/>
          <w:color w:val="000000"/>
          <w:spacing w:val="-20"/>
          <w:sz w:val="21"/>
          <w:szCs w:val="21"/>
          <w:lang w:val="de-DE" w:bidi="de-DE"/>
        </w:rPr>
        <w:t>7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4" w:lineRule="exact"/>
        <w:ind w:left="0" w:right="-40" w:firstLine="0"/>
        <w:jc w:val="both"/>
      </w:pPr>
      <w:r/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pacing w:val="-20"/>
          <w:sz w:val="15"/>
          <w:szCs w:val="15"/>
          <w:lang w:val="de-DE" w:bidi="de-DE"/>
        </w:rPr>
        <w:t>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pacing w:val="-20"/>
          <w:sz w:val="15"/>
          <w:szCs w:val="15"/>
          <w:lang w:val="de-DE" w:bidi="de-DE"/>
        </w:rPr>
        <w:t>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pacing w:val="-20"/>
          <w:sz w:val="15"/>
          <w:szCs w:val="15"/>
          <w:lang w:val="de-DE" w:bidi="de-DE"/>
        </w:rPr>
        <w:t>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41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4" w:lineRule="exact"/>
        <w:ind w:left="0" w:right="-40" w:firstLine="0"/>
        <w:jc w:val="both"/>
      </w:pPr>
      <w:r/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pacing w:val="-20"/>
          <w:sz w:val="15"/>
          <w:szCs w:val="15"/>
          <w:lang w:val="de-DE" w:bidi="de-DE"/>
        </w:rPr>
        <w:t>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pacing w:val="-20"/>
          <w:sz w:val="15"/>
          <w:szCs w:val="15"/>
          <w:lang w:val="de-DE" w:bidi="de-DE"/>
        </w:rPr>
        <w:t>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pacing w:val="-20"/>
          <w:sz w:val="15"/>
          <w:szCs w:val="15"/>
          <w:lang w:val="de-DE" w:bidi="de-DE"/>
        </w:rPr>
        <w:t>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cols w:num="4" w:space="0" w:equalWidth="0">
            <w:col w:w="1783" w:space="-11"/>
            <w:col w:w="365" w:space="124"/>
            <w:col w:w="7908" w:space="-20"/>
            <w:col w:w="470" w:space="0"/>
          </w:cols>
          <w:docGrid w:linePitch="360"/>
        </w:sectPr>
        <w:spacing w:before="80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00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pacing w:val="-20"/>
          <w:sz w:val="15"/>
          <w:szCs w:val="15"/>
          <w:lang w:val="de-DE" w:bidi="de-DE"/>
        </w:rPr>
        <w:t>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243" w:after="6" w:line="173" w:lineRule="exact"/>
        <w:ind w:left="1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7"/>
          <w:sz w:val="18"/>
          <w:szCs w:val="18"/>
          <w:lang w:val="de-DE" w:bidi="de-DE"/>
        </w:rPr>
        <w:t>3.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243" w:after="6" w:line="173" w:lineRule="exact"/>
        <w:ind w:left="-80" w:right="270" w:firstLine="0"/>
        <w:jc w:val="right"/>
      </w:pPr>
      <w:r/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C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on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tr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o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l C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o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mma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nd</w:t>
      </w:r>
      <w:r>
        <w:rPr baseline="0" dirty="0">
          <w:rFonts w:ascii="Arial" w:hAnsi="Arial" w:eastAsia="Arial" w:cs="Arial"/>
          <w:b/>
          <w:bCs/>
          <w:color w:val="000000"/>
          <w:spacing w:val="-17"/>
          <w:sz w:val="18"/>
          <w:szCs w:val="18"/>
          <w:lang w:val="de-DE" w:bidi="de-DE"/>
        </w:rPr>
        <w:t>s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3" w:after="3" w:line="104" w:lineRule="exact"/>
        <w:ind w:left="1041" w:right="0" w:firstLine="0"/>
      </w:pPr>
      <w:r>
        <w:drawing>
          <wp:anchor simplePos="0" relativeHeight="251658422" behindDoc="1" locked="0" layoutInCell="1" allowOverlap="1">
            <wp:simplePos x="0" y="0"/>
            <wp:positionH relativeFrom="page">
              <wp:posOffset>374903</wp:posOffset>
            </wp:positionH>
            <wp:positionV relativeFrom="line">
              <wp:posOffset>108062</wp:posOffset>
            </wp:positionV>
            <wp:extent cx="592835" cy="348995"/>
            <wp:effectExtent l="0" t="0" r="0" b="0"/>
            <wp:wrapNone/>
            <wp:docPr id="174" name="Freeform 1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92835" cy="348995"/>
                    </a:xfrm>
                    <a:custGeom>
                      <a:rect l="l" t="t" r="r" b="b"/>
                      <a:pathLst>
                        <a:path w="4940300" h="2908300">
                          <a:moveTo>
                            <a:pt x="0" y="2908300"/>
                          </a:moveTo>
                          <a:lnTo>
                            <a:pt x="4940300" y="2908300"/>
                          </a:lnTo>
                          <a:lnTo>
                            <a:pt x="4940300" y="0"/>
                          </a:lnTo>
                          <a:lnTo>
                            <a:pt x="0" y="0"/>
                          </a:lnTo>
                          <a:lnTo>
                            <a:pt x="0" y="2908300"/>
                          </a:lnTo>
                          <a:close/>
                        </a:path>
                      </a:pathLst>
                    </a:custGeom>
                    <a:noFill/>
                    <a:ln w="17716" cap="rnd" cmpd="sng">
                      <a:solidFill>
                        <a:srgbClr val="000000">
                          <a:alpha val="100000"/>
                        </a:srgbClr>
                      </a:solidFill>
                      <a:miter lim="1016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1"/>
          <w:sz w:val="11"/>
          <w:szCs w:val="11"/>
          <w:lang w:val="de-DE" w:bidi="de-DE"/>
        </w:rPr>
        <w:t>Control Command</w:t>
      </w:r>
      <w:r>
        <w:rPr>
          <w:rFonts w:ascii="Times New Roman" w:hAnsi="Times New Roman" w:eastAsia="Times New Roman" w:cs="Times New Roman"/>
          <w:sz w:val="11"/>
          <w:szCs w:val="1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3" w:after="4" w:line="137" w:lineRule="exact"/>
        <w:ind w:left="114" w:right="0" w:firstLine="0"/>
      </w:pPr>
      <w:r>
        <w:drawing>
          <wp:anchor simplePos="0" relativeHeight="251658428" behindDoc="1" locked="0" layoutInCell="1" allowOverlap="1">
            <wp:simplePos x="0" y="0"/>
            <wp:positionH relativeFrom="page">
              <wp:posOffset>1011427</wp:posOffset>
            </wp:positionH>
            <wp:positionV relativeFrom="line">
              <wp:posOffset>-26654</wp:posOffset>
            </wp:positionV>
            <wp:extent cx="589280" cy="95504"/>
            <wp:effectExtent l="0" t="0" r="0" b="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>
                      <a:picLocks noChangeAspect="0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89280" cy="95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28" behindDoc="0" locked="0" layoutInCell="1" allowOverlap="1">
            <wp:simplePos x="0" y="0"/>
            <wp:positionH relativeFrom="page">
              <wp:posOffset>1006855</wp:posOffset>
            </wp:positionH>
            <wp:positionV relativeFrom="line">
              <wp:posOffset>92218</wp:posOffset>
            </wp:positionV>
            <wp:extent cx="589280" cy="95504"/>
            <wp:effectExtent l="0" t="0" r="0" b="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>
                      <a:picLocks noChangeAspect="0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89280" cy="95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RX-Vx800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2" w:after="3" w:line="104" w:lineRule="exact"/>
        <w:ind w:left="1041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11"/>
          <w:szCs w:val="11"/>
          <w:lang w:val="de-DE" w:bidi="de-DE"/>
        </w:rPr>
        <w:t>Report Command</w:t>
      </w:r>
      <w:r>
        <w:rPr>
          <w:rFonts w:ascii="Times New Roman" w:hAnsi="Times New Roman" w:eastAsia="Times New Roman" w:cs="Times New Roman"/>
          <w:sz w:val="11"/>
          <w:szCs w:val="1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41" w:after="7" w:line="188" w:lineRule="exact"/>
        <w:ind w:left="5076" w:right="0" w:firstLine="0"/>
      </w:pPr>
      <w:r/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Vx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-232C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P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ol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303" w:header="708" w:footer="708" w:gutter="0"/>
          <w:cols w:num="3" w:space="0" w:equalWidth="0">
            <w:col w:w="216" w:space="66"/>
            <w:col w:w="2008" w:space="490"/>
            <w:col w:w="7760" w:space="0"/>
          </w:cols>
          <w:docGrid w:linePitch="360"/>
        </w:sectPr>
        <w:spacing w:before="38" w:after="4" w:line="137" w:lineRule="exact"/>
        <w:ind w:left="0" w:right="0" w:firstLine="0"/>
      </w:pPr>
      <w:r>
        <w:drawing>
          <wp:anchor simplePos="0" relativeHeight="251658425" behindDoc="1" locked="0" layoutInCell="1" allowOverlap="1">
            <wp:simplePos x="0" y="0"/>
            <wp:positionH relativeFrom="page">
              <wp:posOffset>1665731</wp:posOffset>
            </wp:positionH>
            <wp:positionV relativeFrom="line">
              <wp:posOffset>-125079</wp:posOffset>
            </wp:positionV>
            <wp:extent cx="780287" cy="348995"/>
            <wp:effectExtent l="0" t="0" r="0" b="0"/>
            <wp:wrapNone/>
            <wp:docPr id="177" name="Freeform 1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80287" cy="348995"/>
                    </a:xfrm>
                    <a:custGeom>
                      <a:rect l="l" t="t" r="r" b="b"/>
                      <a:pathLst>
                        <a:path w="6502400" h="2908300">
                          <a:moveTo>
                            <a:pt x="0" y="2908300"/>
                          </a:moveTo>
                          <a:lnTo>
                            <a:pt x="6502400" y="2908300"/>
                          </a:lnTo>
                          <a:lnTo>
                            <a:pt x="6502400" y="0"/>
                          </a:lnTo>
                          <a:lnTo>
                            <a:pt x="0" y="0"/>
                          </a:lnTo>
                          <a:lnTo>
                            <a:pt x="0" y="2908300"/>
                          </a:lnTo>
                          <a:close/>
                        </a:path>
                      </a:pathLst>
                    </a:custGeom>
                    <a:noFill/>
                    <a:ln w="17716" cap="rnd" cmpd="sng">
                      <a:solidFill>
                        <a:srgbClr val="000000">
                          <a:alpha val="100000"/>
                        </a:srgbClr>
                      </a:solidFill>
                      <a:miter lim="1016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6"/>
          <w:sz w:val="15"/>
          <w:szCs w:val="15"/>
          <w:lang w:val="de-DE" w:bidi="de-DE"/>
        </w:rPr>
        <w:t>Host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1" w:after="4" w:line="137" w:lineRule="exact"/>
        <w:ind w:left="294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* The RX-Vx800 can receive control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ands only when the power is on (except Power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ands and Syste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ands*).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3" w:after="4" w:line="137" w:lineRule="exact"/>
        <w:ind w:left="294" w:right="0" w:firstLine="0"/>
      </w:pP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* Do not send any control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ands when the syste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status is 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ait. No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ands are per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itted until the RX-Vx800 reports OK.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2" w:after="4" w:line="137" w:lineRule="exact"/>
        <w:ind w:left="294" w:right="0" w:firstLine="0"/>
      </w:pP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* The RX-Vx800 will send a Report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and** within 1 sec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receiving the Control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and.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no Report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and is received, resend control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37" w:lineRule="exact"/>
        <w:ind w:left="294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 (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ax 5 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es).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37" w:lineRule="exact"/>
        <w:ind w:left="294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 the RX-Vx800 doesn't send a Report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 a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ter the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th retry, cancel the transaction because there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ay be a proble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3" w:after="4" w:line="137" w:lineRule="exact"/>
        <w:ind w:left="294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 'S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' switches the type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the control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and. 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hen the 'S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' is set to '0', you can control the RX-Vx800 re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3"/>
          <w:sz w:val="15"/>
          <w:szCs w:val="15"/>
          <w:lang w:val="de-DE" w:bidi="de-DE"/>
        </w:rPr>
        <w:t>otely via RS-232C.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2" w:after="4" w:line="137" w:lineRule="exact"/>
        <w:ind w:left="294" w:right="0" w:firstLine="0"/>
      </w:pP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* The RX-Vx800 will only send one report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or each type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control. The Report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and will report only the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inal status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all settings in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37" w:lineRule="exact"/>
        <w:ind w:left="294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 strings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ands (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ay not report all steps in a status, only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inal status).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7" w:lineRule="exact"/>
        <w:ind w:left="294" w:right="912" w:firstLine="0"/>
      </w:pP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  For exa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ple,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the user sets the input selector on the unit to DTV just a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ter the host sends a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and to change the input to CD, the RX-Vx800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12"/>
          <w:sz w:val="15"/>
          <w:szCs w:val="15"/>
          <w:lang w:val="de-DE" w:bidi="de-DE"/>
        </w:rPr>
        <w:t>ay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  report only the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inal status that the input was changed to DTV by the syste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operation.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2" w:after="4" w:line="137" w:lineRule="exact"/>
        <w:ind w:left="592" w:right="0" w:firstLine="0"/>
      </w:pP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*Syste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and, **Report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and --&gt; described in later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303" w:header="708" w:footer="708" w:gutter="0"/>
          <w:docGrid w:linePitch="360"/>
        </w:sectPr>
        <w:spacing w:before="142" w:after="4" w:line="137" w:lineRule="exact"/>
        <w:ind w:left="294" w:right="0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1316735</wp:posOffset>
            </wp:positionH>
            <wp:positionV relativeFrom="line">
              <wp:posOffset>302150</wp:posOffset>
            </wp:positionV>
            <wp:extent cx="3214115" cy="120395"/>
            <wp:effectExtent l="0" t="0" r="0" b="0"/>
            <wp:wrapNone/>
            <wp:docPr id="178" name="Freeform 178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14115" cy="120395"/>
                      <a:chOff x="0" y="0"/>
                      <a:chExt cx="3214115" cy="120395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379475" cy="120395"/>
                      </a:xfrm>
                      <a:custGeom>
                        <a:rect l="l" t="t" r="r" b="b"/>
                        <a:pathLst>
                          <a:path w="3162300" h="1003300">
                            <a:moveTo>
                              <a:pt x="0" y="1003300"/>
                            </a:moveTo>
                            <a:lnTo>
                              <a:pt x="3162300" y="1003300"/>
                            </a:lnTo>
                            <a:lnTo>
                              <a:pt x="3162300" y="0"/>
                            </a:lnTo>
                            <a:lnTo>
                              <a:pt x="0" y="0"/>
                            </a:lnTo>
                            <a:lnTo>
                              <a:pt x="0" y="1003300"/>
                            </a:lnTo>
                            <a:close/>
                          </a:path>
                        </a:pathLst>
                      </a:custGeom>
                      <a:solidFill>
                        <a:srgbClr val="C2C2C2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834640" y="0"/>
                        <a:ext cx="379475" cy="120395"/>
                      </a:xfrm>
                      <a:custGeom>
                        <a:rect l="l" t="t" r="r" b="b"/>
                        <a:pathLst>
                          <a:path w="3162300" h="1003300">
                            <a:moveTo>
                              <a:pt x="0" y="1003300"/>
                            </a:moveTo>
                            <a:lnTo>
                              <a:pt x="3162300" y="1003300"/>
                            </a:lnTo>
                            <a:lnTo>
                              <a:pt x="3162300" y="0"/>
                            </a:lnTo>
                            <a:lnTo>
                              <a:pt x="0" y="0"/>
                            </a:lnTo>
                            <a:lnTo>
                              <a:pt x="0" y="1003300"/>
                            </a:lnTo>
                            <a:close/>
                          </a:path>
                        </a:pathLst>
                      </a:custGeom>
                      <a:solidFill>
                        <a:srgbClr val="C2C2C2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  <w:drawing>
          <wp:anchor simplePos="0" relativeHeight="251658332" behindDoc="0" locked="0" layoutInCell="1" allowOverlap="1">
            <wp:simplePos x="0" y="0"/>
            <wp:positionH relativeFrom="page">
              <wp:posOffset>1312163</wp:posOffset>
            </wp:positionH>
            <wp:positionV relativeFrom="line">
              <wp:posOffset>297578</wp:posOffset>
            </wp:positionV>
            <wp:extent cx="3223259" cy="129539"/>
            <wp:effectExtent l="0" t="0" r="0" b="0"/>
            <wp:wrapNone/>
            <wp:docPr id="180" name="Freeform 18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23259" cy="129539"/>
                      <a:chOff x="0" y="0"/>
                      <a:chExt cx="3223259" cy="129539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0667" cy="129539"/>
                      </a:xfrm>
                      <a:custGeom>
                        <a:rect l="l" t="t" r="r" b="b"/>
                        <a:pathLst>
                          <a:path w="88900" h="1079500">
                            <a:moveTo>
                              <a:pt x="0" y="1079500"/>
                            </a:moveTo>
                            <a:lnTo>
                              <a:pt x="88900" y="10795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10795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0668" y="0"/>
                        <a:ext cx="3212591" cy="10667"/>
                      </a:xfrm>
                      <a:custGeom>
                        <a:rect l="l" t="t" r="r" b="b"/>
                        <a:pathLst>
                          <a:path w="26771600" h="88900">
                            <a:moveTo>
                              <a:pt x="0" y="88900"/>
                            </a:moveTo>
                            <a:lnTo>
                              <a:pt x="26771600" y="88900"/>
                            </a:lnTo>
                            <a:lnTo>
                              <a:pt x="26771600" y="0"/>
                            </a:lnTo>
                            <a:lnTo>
                              <a:pt x="0" y="0"/>
                            </a:lnTo>
                            <a:lnTo>
                              <a:pt x="0" y="889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- Command S</w:t>
      </w:r>
      <w:r>
        <w:rPr baseline="0" dirty="0">
          <w:rFonts w:ascii="Arial" w:hAnsi="Arial" w:eastAsia="Arial" w:cs="Arial"/>
          <w:b/>
          <w:bCs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b/>
          <w:bCs/>
          <w:color w:val="000000"/>
          <w:spacing w:val="-2"/>
          <w:sz w:val="15"/>
          <w:szCs w:val="15"/>
          <w:lang w:val="de-DE" w:bidi="de-DE"/>
        </w:rPr>
        <w:t>itch ( changing the type of control command 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5" w:after="4" w:line="137" w:lineRule="exact"/>
        <w:ind w:left="398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Control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35" w:after="4" w:line="137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-8"/>
          <w:sz w:val="15"/>
          <w:szCs w:val="15"/>
          <w:lang w:val="de-DE" w:bidi="de-DE"/>
        </w:rPr>
        <w:t>STX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35" w:after="4" w:line="137" w:lineRule="exact"/>
        <w:ind w:left="0" w:right="0" w:firstLine="0"/>
      </w:pPr>
      <w:r>
        <w:drawing>
          <wp:anchor simplePos="0" relativeHeight="251658338" behindDoc="0" locked="0" layoutInCell="1" allowOverlap="1">
            <wp:simplePos x="0" y="0"/>
            <wp:positionH relativeFrom="page">
              <wp:posOffset>1690115</wp:posOffset>
            </wp:positionH>
            <wp:positionV relativeFrom="line">
              <wp:posOffset>128033</wp:posOffset>
            </wp:positionV>
            <wp:extent cx="10667" cy="118871"/>
            <wp:effectExtent l="0" t="0" r="0" b="0"/>
            <wp:wrapNone/>
            <wp:docPr id="182" name="Freeform 1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12"/>
          <w:sz w:val="15"/>
          <w:szCs w:val="15"/>
          <w:lang w:val="de-DE" w:bidi="de-DE"/>
        </w:rPr>
        <w:t>SW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35" w:after="4" w:line="137" w:lineRule="exact"/>
        <w:ind w:left="0" w:right="0" w:firstLine="0"/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2634995</wp:posOffset>
            </wp:positionH>
            <wp:positionV relativeFrom="line">
              <wp:posOffset>128033</wp:posOffset>
            </wp:positionV>
            <wp:extent cx="10667" cy="118871"/>
            <wp:effectExtent l="0" t="0" r="0" b="0"/>
            <wp:wrapNone/>
            <wp:docPr id="183" name="Freeform 1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28" behindDoc="0" locked="0" layoutInCell="1" allowOverlap="1">
            <wp:simplePos x="0" y="0"/>
            <wp:positionH relativeFrom="page">
              <wp:posOffset>3012947</wp:posOffset>
            </wp:positionH>
            <wp:positionV relativeFrom="line">
              <wp:posOffset>128033</wp:posOffset>
            </wp:positionV>
            <wp:extent cx="10667" cy="118871"/>
            <wp:effectExtent l="0" t="0" r="0" b="0"/>
            <wp:wrapNone/>
            <wp:docPr id="184" name="Freeform 1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CMDT0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35" w:after="4" w:line="137" w:lineRule="exact"/>
        <w:ind w:left="0" w:right="0" w:firstLine="0"/>
      </w:pPr>
      <w:r>
        <w:drawing>
          <wp:anchor simplePos="0" relativeHeight="251658329" behindDoc="0" locked="0" layoutInCell="1" allowOverlap="1">
            <wp:simplePos x="0" y="0"/>
            <wp:positionH relativeFrom="page">
              <wp:posOffset>3390899</wp:posOffset>
            </wp:positionH>
            <wp:positionV relativeFrom="line">
              <wp:posOffset>128033</wp:posOffset>
            </wp:positionV>
            <wp:extent cx="10667" cy="118871"/>
            <wp:effectExtent l="0" t="0" r="0" b="0"/>
            <wp:wrapNone/>
            <wp:docPr id="185" name="Freeform 1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CMDT1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35" w:after="4" w:line="137" w:lineRule="exact"/>
        <w:ind w:left="0" w:right="0" w:firstLine="0"/>
      </w:pPr>
      <w:r>
        <w:drawing>
          <wp:anchor simplePos="0" relativeHeight="251658330" behindDoc="0" locked="0" layoutInCell="1" allowOverlap="1">
            <wp:simplePos x="0" y="0"/>
            <wp:positionH relativeFrom="page">
              <wp:posOffset>3768851</wp:posOffset>
            </wp:positionH>
            <wp:positionV relativeFrom="line">
              <wp:posOffset>128033</wp:posOffset>
            </wp:positionV>
            <wp:extent cx="10667" cy="118871"/>
            <wp:effectExtent l="0" t="0" r="0" b="0"/>
            <wp:wrapNone/>
            <wp:docPr id="186" name="Freeform 1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CMDT2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35" w:after="4" w:line="137" w:lineRule="exact"/>
        <w:ind w:left="0" w:right="0" w:firstLine="0"/>
      </w:pPr>
      <w:r>
        <w:drawing>
          <wp:anchor simplePos="0" relativeHeight="251658331" behindDoc="0" locked="0" layoutInCell="1" allowOverlap="1">
            <wp:simplePos x="0" y="0"/>
            <wp:positionH relativeFrom="page">
              <wp:posOffset>4146803</wp:posOffset>
            </wp:positionH>
            <wp:positionV relativeFrom="line">
              <wp:posOffset>128033</wp:posOffset>
            </wp:positionV>
            <wp:extent cx="10667" cy="118871"/>
            <wp:effectExtent l="0" t="0" r="0" b="0"/>
            <wp:wrapNone/>
            <wp:docPr id="187" name="Freeform 1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CMDT3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303" w:header="708" w:footer="708" w:gutter="0"/>
          <w:cols w:num="8" w:space="0" w:equalWidth="0">
            <w:col w:w="1686" w:space="247"/>
            <w:col w:w="328" w:space="732"/>
            <w:col w:w="278" w:space="631"/>
            <w:col w:w="552" w:space="43"/>
            <w:col w:w="552" w:space="43"/>
            <w:col w:w="552" w:space="43"/>
            <w:col w:w="552" w:space="155"/>
            <w:col w:w="328" w:space="0"/>
          </w:cols>
          <w:docGrid w:linePitch="360"/>
        </w:sectPr>
        <w:spacing w:before="235" w:after="4" w:line="137" w:lineRule="exact"/>
        <w:ind w:left="0" w:right="0" w:firstLine="0"/>
      </w:pPr>
      <w:r>
        <w:drawing>
          <wp:anchor simplePos="0" relativeHeight="251658364" behindDoc="0" locked="0" layoutInCell="1" allowOverlap="1">
            <wp:simplePos x="0" y="0"/>
            <wp:positionH relativeFrom="page">
              <wp:posOffset>4524755</wp:posOffset>
            </wp:positionH>
            <wp:positionV relativeFrom="line">
              <wp:posOffset>128033</wp:posOffset>
            </wp:positionV>
            <wp:extent cx="10667" cy="118871"/>
            <wp:effectExtent l="0" t="0" r="0" b="0"/>
            <wp:wrapNone/>
            <wp:docPr id="188" name="Freeform 1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8"/>
          <w:sz w:val="15"/>
          <w:szCs w:val="15"/>
          <w:lang w:val="de-DE" w:bidi="de-DE"/>
        </w:rPr>
        <w:t>ETX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297"/>
        </w:tabs>
        <w:spacing w:before="45" w:after="4" w:line="137" w:lineRule="exact"/>
        <w:ind w:left="1702" w:right="40" w:firstLine="0"/>
        <w:jc w:val="right"/>
      </w:pPr>
      <w:r>
        <w:drawing>
          <wp:anchor simplePos="0" relativeHeight="251658409" behindDoc="0" locked="0" layoutInCell="1" allowOverlap="1">
            <wp:simplePos x="0" y="0"/>
            <wp:positionH relativeFrom="page">
              <wp:posOffset>1322831</wp:posOffset>
            </wp:positionH>
            <wp:positionV relativeFrom="line">
              <wp:posOffset>-3285</wp:posOffset>
            </wp:positionV>
            <wp:extent cx="3212591" cy="10667"/>
            <wp:effectExtent l="0" t="0" r="0" b="0"/>
            <wp:wrapNone/>
            <wp:docPr id="189" name="Freeform 1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212591" cy="10667"/>
                    </a:xfrm>
                    <a:custGeom>
                      <a:rect l="l" t="t" r="r" b="b"/>
                      <a:pathLst>
                        <a:path w="26771600" h="88900">
                          <a:moveTo>
                            <a:pt x="0" y="88900"/>
                          </a:moveTo>
                          <a:lnTo>
                            <a:pt x="26771600" y="88900"/>
                          </a:lnTo>
                          <a:lnTo>
                            <a:pt x="26771600" y="0"/>
                          </a:lnTo>
                          <a:lnTo>
                            <a:pt x="0" y="0"/>
                          </a:lnTo>
                          <a:lnTo>
                            <a:pt x="0" y="889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=0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Operation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377"/>
        </w:tabs>
        <w:spacing w:before="0" w:after="0" w:line="187" w:lineRule="exact"/>
        <w:ind w:left="1782" w:right="-40" w:firstLine="595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(Re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ote Control)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=1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130" w:after="4" w:line="119" w:lineRule="exact"/>
        <w:ind w:left="0" w:right="0" w:firstLine="0"/>
      </w:pPr>
      <w:r>
        <w:drawing>
          <wp:anchor simplePos="0" relativeHeight="251658361" behindDoc="1" locked="0" layoutInCell="1" allowOverlap="1">
            <wp:simplePos x="0" y="0"/>
            <wp:positionH relativeFrom="page">
              <wp:posOffset>3000247</wp:posOffset>
            </wp:positionH>
            <wp:positionV relativeFrom="line">
              <wp:posOffset>-5816</wp:posOffset>
            </wp:positionV>
            <wp:extent cx="36068" cy="766064"/>
            <wp:effectExtent l="0" t="0" r="0" b="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>
                      <a:picLocks noChangeAspect="0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766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35" behindDoc="1" locked="0" layoutInCell="1" allowOverlap="1">
            <wp:simplePos x="0" y="0"/>
            <wp:positionH relativeFrom="page">
              <wp:posOffset>2622295</wp:posOffset>
            </wp:positionH>
            <wp:positionV relativeFrom="line">
              <wp:posOffset>12472</wp:posOffset>
            </wp:positionV>
            <wp:extent cx="1537207" cy="95504"/>
            <wp:effectExtent l="0" t="0" r="0" b="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>
                      <a:picLocks noChangeAspect="0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37207" cy="95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39" behindDoc="0" locked="0" layoutInCell="1" allowOverlap="1">
            <wp:simplePos x="0" y="0"/>
            <wp:positionH relativeFrom="page">
              <wp:posOffset>2634995</wp:posOffset>
            </wp:positionH>
            <wp:positionV relativeFrom="line">
              <wp:posOffset>11456</wp:posOffset>
            </wp:positionV>
            <wp:extent cx="10667" cy="149351"/>
            <wp:effectExtent l="0" t="0" r="0" b="0"/>
            <wp:wrapNone/>
            <wp:docPr id="192" name="Freeform 19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667" cy="149351"/>
                      <a:chOff x="0" y="0"/>
                      <a:chExt cx="10667" cy="149351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0667" cy="21335"/>
                      </a:xfrm>
                      <a:custGeom>
                        <a:rect l="l" t="t" r="r" b="b"/>
                        <a:pathLst>
                          <a:path w="88900" h="177800">
                            <a:moveTo>
                              <a:pt x="0" y="177800"/>
                            </a:moveTo>
                            <a:lnTo>
                              <a:pt x="88900" y="1778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1778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32004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74676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17348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22"/>
          <w:sz w:val="13"/>
          <w:szCs w:val="13"/>
          <w:lang w:val="de-DE" w:bidi="de-DE"/>
        </w:rPr>
        <w:t>4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130" w:after="4" w:line="119" w:lineRule="exact"/>
        <w:ind w:left="0" w:right="0" w:firstLine="0"/>
      </w:pPr>
      <w:r>
        <w:drawing>
          <wp:anchor simplePos="0" relativeHeight="251658361" behindDoc="1" locked="0" layoutInCell="1" allowOverlap="1">
            <wp:simplePos x="0" y="0"/>
            <wp:positionH relativeFrom="page">
              <wp:posOffset>3378200</wp:posOffset>
            </wp:positionH>
            <wp:positionV relativeFrom="line">
              <wp:posOffset>-5816</wp:posOffset>
            </wp:positionV>
            <wp:extent cx="36067" cy="766064"/>
            <wp:effectExtent l="0" t="0" r="0" b="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>
                      <a:picLocks noChangeAspect="0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7" cy="766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3"/>
          <w:sz w:val="13"/>
          <w:szCs w:val="13"/>
          <w:lang w:val="de-DE" w:bidi="de-DE"/>
        </w:rPr>
        <w:t>byte remot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130" w:after="4" w:line="119" w:lineRule="exact"/>
        <w:ind w:left="0" w:right="0" w:firstLine="0"/>
      </w:pPr>
      <w:r>
        <w:drawing>
          <wp:anchor simplePos="0" relativeHeight="251658333" behindDoc="1" locked="0" layoutInCell="1" allowOverlap="1">
            <wp:simplePos x="0" y="0"/>
            <wp:positionH relativeFrom="page">
              <wp:posOffset>3756151</wp:posOffset>
            </wp:positionH>
            <wp:positionV relativeFrom="line">
              <wp:posOffset>-5816</wp:posOffset>
            </wp:positionV>
            <wp:extent cx="36068" cy="766064"/>
            <wp:effectExtent l="0" t="0" r="0" b="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>
                      <a:picLocks noChangeAspect="0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766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1"/>
          <w:sz w:val="13"/>
          <w:szCs w:val="13"/>
          <w:lang w:val="de-DE" w:bidi="de-DE"/>
        </w:rPr>
        <w:t>e contro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-30"/>
          <w:sz w:val="13"/>
          <w:szCs w:val="13"/>
          <w:lang w:val="de-DE" w:bidi="de-DE"/>
        </w:rPr>
        <w:t> c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303" w:header="708" w:footer="708" w:gutter="0"/>
          <w:cols w:num="5" w:space="0" w:equalWidth="0">
            <w:col w:w="3810" w:space="506"/>
            <w:col w:w="111" w:space="-3"/>
            <w:col w:w="651" w:space="-20"/>
            <w:col w:w="597" w:space="-20"/>
            <w:col w:w="255" w:space="0"/>
          </w:cols>
          <w:docGrid w:linePitch="360"/>
        </w:sectPr>
        <w:spacing w:before="130" w:after="4" w:line="119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-8"/>
          <w:sz w:val="13"/>
          <w:szCs w:val="13"/>
          <w:lang w:val="de-DE" w:bidi="de-DE"/>
        </w:rPr>
        <w:t>ode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377"/>
        </w:tabs>
        <w:spacing w:before="51" w:after="0" w:line="184" w:lineRule="exact"/>
        <w:ind w:left="1782" w:right="-40" w:firstLine="595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( </w:t>
      </w:r>
      <w:r>
        <w:rPr baseline="0" dirty="0">
          <w:rFonts w:ascii="Arial" w:hAnsi="Arial" w:eastAsia="Arial" w:cs="Arial"/>
          <w:b/>
          <w:bCs/>
          <w:i/>
          <w:iCs/>
          <w:color w:val="000000"/>
          <w:sz w:val="15"/>
          <w:szCs w:val="15"/>
          <w:lang w:val="de-DE" w:bidi="de-DE"/>
        </w:rPr>
        <w:t>Not in us</w:t>
      </w:r>
      <w:r>
        <w:rPr baseline="0" dirty="0">
          <w:rFonts w:ascii="Arial" w:hAnsi="Arial" w:eastAsia="Arial" w:cs="Arial"/>
          <w:b/>
          <w:bCs/>
          <w:i/>
          <w:iCs/>
          <w:color w:val="000000"/>
          <w:spacing w:val="25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=2	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Syste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377"/>
        </w:tabs>
        <w:spacing w:before="232" w:after="4" w:line="137" w:lineRule="exact"/>
        <w:ind w:left="1782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=3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Pac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et data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19" w:lineRule="exact"/>
        <w:ind w:left="0" w:right="0" w:firstLine="0"/>
      </w:pPr>
      <w:r>
        <w:drawing>
          <wp:anchor simplePos="0" relativeHeight="251658435" behindDoc="1" locked="0" layoutInCell="1" allowOverlap="1">
            <wp:simplePos x="0" y="0"/>
            <wp:positionH relativeFrom="page">
              <wp:posOffset>2622295</wp:posOffset>
            </wp:positionH>
            <wp:positionV relativeFrom="line">
              <wp:posOffset>-77698</wp:posOffset>
            </wp:positionV>
            <wp:extent cx="1530604" cy="106684"/>
            <wp:effectExtent l="0" t="0" r="0" b="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>
                      <a:picLocks noChangeAspect="0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30604" cy="106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43" behindDoc="0" locked="0" layoutInCell="1" allowOverlap="1">
            <wp:simplePos x="0" y="0"/>
            <wp:positionH relativeFrom="page">
              <wp:posOffset>2634995</wp:posOffset>
            </wp:positionH>
            <wp:positionV relativeFrom="line">
              <wp:posOffset>-148818</wp:posOffset>
            </wp:positionV>
            <wp:extent cx="10667" cy="245363"/>
            <wp:effectExtent l="0" t="0" r="0" b="0"/>
            <wp:wrapNone/>
            <wp:docPr id="199" name="Freeform 199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667" cy="245363"/>
                      <a:chOff x="0" y="0"/>
                      <a:chExt cx="10667" cy="245363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42672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85344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28016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70688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213360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4"/>
          <w:sz w:val="13"/>
          <w:szCs w:val="13"/>
          <w:lang w:val="de-DE" w:bidi="de-DE"/>
        </w:rPr>
        <w:t>command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89" w:after="4" w:line="119" w:lineRule="exact"/>
        <w:ind w:left="227" w:right="0" w:firstLine="0"/>
      </w:pPr>
      <w:r>
        <w:drawing>
          <wp:anchor simplePos="0" relativeHeight="251658435" behindDoc="1" locked="0" layoutInCell="1" allowOverlap="1">
            <wp:simplePos x="0" y="0"/>
            <wp:positionH relativeFrom="page">
              <wp:posOffset>2622295</wp:posOffset>
            </wp:positionH>
            <wp:positionV relativeFrom="line">
              <wp:posOffset>105817</wp:posOffset>
            </wp:positionV>
            <wp:extent cx="1530604" cy="103636"/>
            <wp:effectExtent l="0" t="0" r="0" b="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>
                      <a:picLocks noChangeAspect="0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30604" cy="103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37" behindDoc="1" locked="0" layoutInCell="1" allowOverlap="1">
            <wp:simplePos x="0" y="0"/>
            <wp:positionH relativeFrom="page">
              <wp:posOffset>2622295</wp:posOffset>
            </wp:positionH>
            <wp:positionV relativeFrom="line">
              <wp:posOffset>343561</wp:posOffset>
            </wp:positionV>
            <wp:extent cx="1537207" cy="95503"/>
            <wp:effectExtent l="0" t="0" r="0" b="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>
                      <a:picLocks noChangeAspect="0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37207" cy="95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2634995</wp:posOffset>
            </wp:positionH>
            <wp:positionV relativeFrom="line">
              <wp:posOffset>20981</wp:posOffset>
            </wp:positionV>
            <wp:extent cx="10667" cy="443483"/>
            <wp:effectExtent l="0" t="0" r="0" b="0"/>
            <wp:wrapNone/>
            <wp:docPr id="207" name="Freeform 20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667" cy="443483"/>
                      <a:chOff x="0" y="0"/>
                      <a:chExt cx="10667" cy="443483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42672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85344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28016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70688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213360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256032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298704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341376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384048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426720"/>
                        <a:ext cx="10667" cy="16763"/>
                      </a:xfrm>
                      <a:custGeom>
                        <a:rect l="l" t="t" r="r" b="b"/>
                        <a:pathLst>
                          <a:path w="88900" h="139700">
                            <a:moveTo>
                              <a:pt x="0" y="139700"/>
                            </a:moveTo>
                            <a:lnTo>
                              <a:pt x="88900" y="139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139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11"/>
          <w:sz w:val="13"/>
          <w:szCs w:val="13"/>
          <w:lang w:val="de-DE" w:bidi="de-DE"/>
        </w:rPr>
        <w:t>comm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32" w:after="4" w:line="119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-8"/>
          <w:sz w:val="13"/>
          <w:szCs w:val="13"/>
          <w:lang w:val="de-DE" w:bidi="de-DE"/>
        </w:rPr>
        <w:t>and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19" w:lineRule="exact"/>
        <w:ind w:left="278" w:right="0" w:firstLine="0"/>
      </w:pPr>
      <w:r/>
      <w:r>
        <w:rPr baseline="0" dirty="0">
          <w:rFonts w:ascii="Arial" w:hAnsi="Arial" w:eastAsia="Arial" w:cs="Arial"/>
          <w:color w:val="000000"/>
          <w:spacing w:val="-6"/>
          <w:sz w:val="13"/>
          <w:szCs w:val="13"/>
          <w:lang w:val="de-DE" w:bidi="de-DE"/>
        </w:rPr>
        <w:t>data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89" w:after="4" w:line="119" w:lineRule="exact"/>
        <w:ind w:left="575" w:right="0" w:firstLine="0"/>
      </w:pPr>
      <w:r/>
      <w:r>
        <w:rPr baseline="0" dirty="0">
          <w:rFonts w:ascii="Arial" w:hAnsi="Arial" w:eastAsia="Arial" w:cs="Arial"/>
          <w:color w:val="000000"/>
          <w:spacing w:val="-21"/>
          <w:sz w:val="13"/>
          <w:szCs w:val="13"/>
          <w:lang w:val="de-DE" w:bidi="de-DE"/>
        </w:rPr>
        <w:t>da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50" w:after="4" w:line="119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-6"/>
          <w:sz w:val="13"/>
          <w:szCs w:val="13"/>
          <w:lang w:val="de-DE" w:bidi="de-DE"/>
        </w:rPr>
        <w:t>data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303" w:header="708" w:footer="708" w:gutter="0"/>
          <w:cols w:num="5" w:space="0" w:equalWidth="0">
            <w:col w:w="3810" w:space="91"/>
            <w:col w:w="620" w:space="-20"/>
            <w:col w:w="253" w:space="171"/>
            <w:col w:w="759" w:space="-20"/>
            <w:col w:w="147" w:space="0"/>
          </w:cols>
          <w:docGrid w:linePitch="360"/>
        </w:sectPr>
        <w:spacing w:before="132" w:after="4" w:line="119" w:lineRule="exact"/>
        <w:ind w:left="0" w:right="0" w:firstLine="0"/>
      </w:pPr>
      <w:r>
        <w:drawing>
          <wp:anchor simplePos="0" relativeHeight="251658363" behindDoc="0" locked="0" layoutInCell="1" allowOverlap="1">
            <wp:simplePos x="0" y="0"/>
            <wp:positionH relativeFrom="page">
              <wp:posOffset>4134103</wp:posOffset>
            </wp:positionH>
            <wp:positionV relativeFrom="line">
              <wp:posOffset>-512038</wp:posOffset>
            </wp:positionV>
            <wp:extent cx="36067" cy="884935"/>
            <wp:effectExtent l="0" t="0" r="0" b="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>
                      <a:picLocks noChangeAspect="0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7" cy="88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11"/>
          <w:sz w:val="13"/>
          <w:szCs w:val="13"/>
          <w:lang w:val="de-DE" w:bidi="de-DE"/>
        </w:rPr>
        <w:t>ta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after="110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2056" w:tblpY="0"/>
        <w:tblOverlap w:val="never"/>
        "
        <w:tblW w:w="4775" w:type="dxa"/>
        <w:tblLook w:val="04A0" w:firstRow="1" w:lastRow="0" w:firstColumn="1" w:lastColumn="0" w:noHBand="0" w:noVBand="1"/>
      </w:tblPr>
      <w:tblGrid>
        <w:gridCol w:w="1200"/>
        <w:gridCol w:w="1785"/>
        <w:gridCol w:w="892"/>
        <w:gridCol w:w="916"/>
      </w:tblGrid>
      <w:tr>
        <w:trPr>
          <w:trHeight w:hRule="exact" w:val="186"/>
        </w:trPr>
        <w:tc>
          <w:tcPr>
            <w:tcW w:w="1200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1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unction na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78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6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unction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92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3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data (ASCII)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16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range (HEX)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120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30" w:right="81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9"/>
                <w:sz w:val="15"/>
                <w:szCs w:val="15"/>
                <w:lang w:val="de-DE" w:bidi="de-DE"/>
              </w:rPr>
              <w:t> SW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7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0" w:right="54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and switch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9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0" w:right="459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5"/>
                <w:sz w:val="15"/>
                <w:szCs w:val="15"/>
                <w:lang w:val="de-DE" w:bidi="de-DE"/>
              </w:rPr>
              <w:t> 0 - 9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1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0" w:right="48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5"/>
                <w:sz w:val="15"/>
                <w:szCs w:val="15"/>
                <w:lang w:val="de-DE" w:bidi="de-DE"/>
              </w:rPr>
              <w:t> 0 - 9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120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30" w:right="32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 CMDT0 - 3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7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20" w:right="531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and &amp; data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9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20" w:right="5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 0 - 9, A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1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20" w:right="26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 variable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303" w:header="708" w:footer="708" w:gutter="0"/>
          <w:docGrid w:linePitch="360"/>
        </w:sectPr>
        <w:spacing w:before="23" w:after="2" w:line="137" w:lineRule="exact"/>
        <w:ind w:left="1782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 'S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' switches the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and type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the Control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7"/>
          <w:sz w:val="15"/>
          <w:szCs w:val="15"/>
          <w:lang w:val="de-DE" w:bidi="de-DE"/>
        </w:rPr>
        <w:t>and.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8" w:after="4" w:line="137" w:lineRule="exact"/>
        <w:ind w:left="208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-12"/>
          <w:sz w:val="15"/>
          <w:szCs w:val="15"/>
          <w:lang w:val="de-DE" w:bidi="de-DE"/>
        </w:rPr>
        <w:t>=0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303" w:header="708" w:footer="708" w:gutter="0"/>
          <w:cols w:num="2" w:space="0" w:equalWidth="0">
            <w:col w:w="2554" w:space="82"/>
            <w:col w:w="3831" w:space="0"/>
          </w:cols>
          <w:docGrid w:linePitch="360"/>
        </w:sectPr>
        <w:spacing w:before="48" w:after="4" w:line="137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: 4 byte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or re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ote control code 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( C</w:t>
      </w:r>
      <w:r>
        <w:rPr baseline="0" dirty="0">
          <w:rFonts w:ascii="Arial" w:hAnsi="Arial" w:eastAsia="Arial" w:cs="Arial"/>
          <w:b/>
          <w:bCs/>
          <w:color w:val="000000"/>
          <w:spacing w:val="3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b/>
          <w:bCs/>
          <w:color w:val="000000"/>
          <w:spacing w:val="-3"/>
          <w:sz w:val="15"/>
          <w:szCs w:val="15"/>
          <w:lang w:val="de-DE" w:bidi="de-DE"/>
        </w:rPr>
        <w:t>DT0 = '7' 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3" w:after="4" w:line="137" w:lineRule="exact"/>
        <w:ind w:left="208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-12"/>
          <w:sz w:val="15"/>
          <w:szCs w:val="15"/>
          <w:lang w:val="de-DE" w:bidi="de-DE"/>
        </w:rPr>
        <w:t>=1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6" w:after="4" w:line="137" w:lineRule="exact"/>
        <w:ind w:left="208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-12"/>
          <w:sz w:val="15"/>
          <w:szCs w:val="15"/>
          <w:lang w:val="de-DE" w:bidi="de-DE"/>
        </w:rPr>
        <w:t>=2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4" w:line="137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: 1 byte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6" w:after="4" w:line="137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: 2 byte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4" w:line="137" w:lineRule="exact"/>
        <w:ind w:left="-80" w:right="213" w:firstLine="0"/>
        <w:jc w:val="right"/>
      </w:pP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0 - F (HEX expression in ASCII)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303" w:header="708" w:footer="708" w:gutter="0"/>
          <w:cols w:num="3" w:space="0" w:equalWidth="0">
            <w:col w:w="2554" w:space="82"/>
            <w:col w:w="1208" w:space="82"/>
            <w:col w:w="2299" w:space="0"/>
          </w:cols>
          <w:docGrid w:linePitch="360"/>
        </w:sectPr>
        <w:spacing w:before="46" w:after="4" w:line="137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10 - FF (HEX expression in ASCII)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5" w:after="4" w:line="137" w:lineRule="exact"/>
        <w:ind w:left="208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-12"/>
          <w:sz w:val="15"/>
          <w:szCs w:val="15"/>
          <w:lang w:val="de-DE" w:bidi="de-DE"/>
        </w:rPr>
        <w:t>=3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303" w:header="708" w:footer="708" w:gutter="0"/>
          <w:cols w:num="2" w:space="0" w:equalWidth="0">
            <w:col w:w="2554" w:space="82"/>
            <w:col w:w="3016" w:space="0"/>
          </w:cols>
          <w:docGrid w:linePitch="360"/>
        </w:sectPr>
        <w:spacing w:before="45" w:after="4" w:line="137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: 4 byte pac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et data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or test data trans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ission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55" w:after="4" w:line="137" w:lineRule="exact"/>
        <w:ind w:left="294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1316735</wp:posOffset>
            </wp:positionH>
            <wp:positionV relativeFrom="line">
              <wp:posOffset>7638</wp:posOffset>
            </wp:positionV>
            <wp:extent cx="379475" cy="120395"/>
            <wp:effectExtent l="0" t="0" r="0" b="0"/>
            <wp:wrapNone/>
            <wp:docPr id="219" name="Freeform 2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79475" cy="120395"/>
                    </a:xfrm>
                    <a:custGeom>
                      <a:rect l="l" t="t" r="r" b="b"/>
                      <a:pathLst>
                        <a:path w="3162300" h="1003300">
                          <a:moveTo>
                            <a:pt x="0" y="1003300"/>
                          </a:moveTo>
                          <a:lnTo>
                            <a:pt x="3162300" y="1003300"/>
                          </a:lnTo>
                          <a:lnTo>
                            <a:pt x="3162300" y="0"/>
                          </a:lnTo>
                          <a:lnTo>
                            <a:pt x="0" y="0"/>
                          </a:lnTo>
                          <a:lnTo>
                            <a:pt x="0" y="10033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3" behindDoc="0" locked="0" layoutInCell="1" allowOverlap="1">
            <wp:simplePos x="0" y="0"/>
            <wp:positionH relativeFrom="page">
              <wp:posOffset>1312163</wp:posOffset>
            </wp:positionH>
            <wp:positionV relativeFrom="line">
              <wp:posOffset>3066</wp:posOffset>
            </wp:positionV>
            <wp:extent cx="5113019" cy="129539"/>
            <wp:effectExtent l="0" t="0" r="0" b="0"/>
            <wp:wrapNone/>
            <wp:docPr id="220" name="Freeform 22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113019" cy="129539"/>
                      <a:chOff x="0" y="0"/>
                      <a:chExt cx="5113019" cy="129539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0667" cy="129539"/>
                      </a:xfrm>
                      <a:custGeom>
                        <a:rect l="l" t="t" r="r" b="b"/>
                        <a:pathLst>
                          <a:path w="88900" h="1079500">
                            <a:moveTo>
                              <a:pt x="0" y="1079500"/>
                            </a:moveTo>
                            <a:lnTo>
                              <a:pt x="88900" y="10795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10795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0668" y="0"/>
                        <a:ext cx="5102351" cy="10667"/>
                      </a:xfrm>
                      <a:custGeom>
                        <a:rect l="l" t="t" r="r" b="b"/>
                        <a:pathLst>
                          <a:path w="42519600" h="88900">
                            <a:moveTo>
                              <a:pt x="0" y="88900"/>
                            </a:moveTo>
                            <a:lnTo>
                              <a:pt x="42519600" y="88900"/>
                            </a:lnTo>
                            <a:lnTo>
                              <a:pt x="42519600" y="0"/>
                            </a:lnTo>
                            <a:lnTo>
                              <a:pt x="0" y="0"/>
                            </a:lnTo>
                            <a:lnTo>
                              <a:pt x="0" y="889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Ext. Control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55" w:after="4" w:line="137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-8"/>
          <w:sz w:val="15"/>
          <w:szCs w:val="15"/>
          <w:lang w:val="de-DE" w:bidi="de-DE"/>
        </w:rPr>
        <w:t>STX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55" w:after="4" w:line="137" w:lineRule="exact"/>
        <w:ind w:left="0" w:right="0" w:firstLine="0"/>
      </w:pPr>
      <w:r>
        <w:drawing>
          <wp:anchor simplePos="0" relativeHeight="251658375" behindDoc="0" locked="0" layoutInCell="1" allowOverlap="1">
            <wp:simplePos x="0" y="0"/>
            <wp:positionH relativeFrom="page">
              <wp:posOffset>1690115</wp:posOffset>
            </wp:positionH>
            <wp:positionV relativeFrom="line">
              <wp:posOffset>13734</wp:posOffset>
            </wp:positionV>
            <wp:extent cx="10667" cy="118871"/>
            <wp:effectExtent l="0" t="0" r="0" b="0"/>
            <wp:wrapNone/>
            <wp:docPr id="222" name="Freeform 2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12"/>
          <w:sz w:val="15"/>
          <w:szCs w:val="15"/>
          <w:lang w:val="de-DE" w:bidi="de-DE"/>
        </w:rPr>
        <w:t>SW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55" w:after="4" w:line="137" w:lineRule="exact"/>
        <w:ind w:left="0" w:right="0" w:firstLine="0"/>
      </w:pPr>
      <w:r>
        <w:drawing>
          <wp:anchor simplePos="0" relativeHeight="251658365" behindDoc="0" locked="0" layoutInCell="1" allowOverlap="1">
            <wp:simplePos x="0" y="0"/>
            <wp:positionH relativeFrom="page">
              <wp:posOffset>2634995</wp:posOffset>
            </wp:positionH>
            <wp:positionV relativeFrom="line">
              <wp:posOffset>13734</wp:posOffset>
            </wp:positionV>
            <wp:extent cx="10667" cy="118871"/>
            <wp:effectExtent l="0" t="0" r="0" b="0"/>
            <wp:wrapNone/>
            <wp:docPr id="223" name="Freeform 2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6" behindDoc="0" locked="0" layoutInCell="1" allowOverlap="1">
            <wp:simplePos x="0" y="0"/>
            <wp:positionH relativeFrom="page">
              <wp:posOffset>3012947</wp:posOffset>
            </wp:positionH>
            <wp:positionV relativeFrom="line">
              <wp:posOffset>13734</wp:posOffset>
            </wp:positionV>
            <wp:extent cx="10667" cy="118871"/>
            <wp:effectExtent l="0" t="0" r="0" b="0"/>
            <wp:wrapNone/>
            <wp:docPr id="224" name="Freeform 2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CMDT0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55" w:after="4" w:line="137" w:lineRule="exact"/>
        <w:ind w:left="0" w:right="0" w:firstLine="0"/>
      </w:pPr>
      <w:r>
        <w:drawing>
          <wp:anchor simplePos="0" relativeHeight="251658367" behindDoc="0" locked="0" layoutInCell="1" allowOverlap="1">
            <wp:simplePos x="0" y="0"/>
            <wp:positionH relativeFrom="page">
              <wp:posOffset>3390899</wp:posOffset>
            </wp:positionH>
            <wp:positionV relativeFrom="line">
              <wp:posOffset>13734</wp:posOffset>
            </wp:positionV>
            <wp:extent cx="10667" cy="118871"/>
            <wp:effectExtent l="0" t="0" r="0" b="0"/>
            <wp:wrapNone/>
            <wp:docPr id="225" name="Freeform 2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CMDT1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55" w:after="4" w:line="137" w:lineRule="exact"/>
        <w:ind w:left="0" w:right="0" w:firstLine="0"/>
      </w:pPr>
      <w:r>
        <w:drawing>
          <wp:anchor simplePos="0" relativeHeight="251658368" behindDoc="0" locked="0" layoutInCell="1" allowOverlap="1">
            <wp:simplePos x="0" y="0"/>
            <wp:positionH relativeFrom="page">
              <wp:posOffset>3768851</wp:posOffset>
            </wp:positionH>
            <wp:positionV relativeFrom="line">
              <wp:posOffset>13734</wp:posOffset>
            </wp:positionV>
            <wp:extent cx="10667" cy="118871"/>
            <wp:effectExtent l="0" t="0" r="0" b="0"/>
            <wp:wrapNone/>
            <wp:docPr id="226" name="Freeform 2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CMDT2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55" w:after="4" w:line="137" w:lineRule="exact"/>
        <w:ind w:left="0" w:right="0" w:firstLine="0"/>
      </w:pPr>
      <w:r>
        <w:drawing>
          <wp:anchor simplePos="0" relativeHeight="251658369" behindDoc="0" locked="0" layoutInCell="1" allowOverlap="1">
            <wp:simplePos x="0" y="0"/>
            <wp:positionH relativeFrom="page">
              <wp:posOffset>4146803</wp:posOffset>
            </wp:positionH>
            <wp:positionV relativeFrom="line">
              <wp:posOffset>13734</wp:posOffset>
            </wp:positionV>
            <wp:extent cx="10667" cy="118871"/>
            <wp:effectExtent l="0" t="0" r="0" b="0"/>
            <wp:wrapNone/>
            <wp:docPr id="227" name="Freeform 2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CMDT3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55" w:after="4" w:line="137" w:lineRule="exact"/>
        <w:ind w:left="0" w:right="0" w:firstLine="0"/>
      </w:pPr>
      <w:r>
        <w:drawing>
          <wp:anchor simplePos="0" relativeHeight="251658370" behindDoc="0" locked="0" layoutInCell="1" allowOverlap="1">
            <wp:simplePos x="0" y="0"/>
            <wp:positionH relativeFrom="page">
              <wp:posOffset>4524755</wp:posOffset>
            </wp:positionH>
            <wp:positionV relativeFrom="line">
              <wp:posOffset>13734</wp:posOffset>
            </wp:positionV>
            <wp:extent cx="10667" cy="118871"/>
            <wp:effectExtent l="0" t="0" r="0" b="0"/>
            <wp:wrapNone/>
            <wp:docPr id="228" name="Freeform 2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CMDT4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55" w:after="4" w:line="137" w:lineRule="exact"/>
        <w:ind w:left="0" w:right="0" w:firstLine="0"/>
      </w:pPr>
      <w:r>
        <w:drawing>
          <wp:anchor simplePos="0" relativeHeight="251658371" behindDoc="0" locked="0" layoutInCell="1" allowOverlap="1">
            <wp:simplePos x="0" y="0"/>
            <wp:positionH relativeFrom="page">
              <wp:posOffset>4902707</wp:posOffset>
            </wp:positionH>
            <wp:positionV relativeFrom="line">
              <wp:posOffset>13734</wp:posOffset>
            </wp:positionV>
            <wp:extent cx="10667" cy="118871"/>
            <wp:effectExtent l="0" t="0" r="0" b="0"/>
            <wp:wrapNone/>
            <wp:docPr id="229" name="Freeform 2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CMDT5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55" w:after="4" w:line="137" w:lineRule="exact"/>
        <w:ind w:left="0" w:right="0" w:firstLine="0"/>
      </w:pPr>
      <w:r>
        <w:drawing>
          <wp:anchor simplePos="0" relativeHeight="251658372" behindDoc="0" locked="0" layoutInCell="1" allowOverlap="1">
            <wp:simplePos x="0" y="0"/>
            <wp:positionH relativeFrom="page">
              <wp:posOffset>5280659</wp:posOffset>
            </wp:positionH>
            <wp:positionV relativeFrom="line">
              <wp:posOffset>13734</wp:posOffset>
            </wp:positionV>
            <wp:extent cx="10667" cy="118871"/>
            <wp:effectExtent l="0" t="0" r="0" b="0"/>
            <wp:wrapNone/>
            <wp:docPr id="230" name="Freeform 2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CMDT6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55" w:after="4" w:line="137" w:lineRule="exact"/>
        <w:ind w:left="0" w:right="0" w:firstLine="0"/>
      </w:pPr>
      <w:r>
        <w:drawing>
          <wp:anchor simplePos="0" relativeHeight="251658373" behindDoc="0" locked="0" layoutInCell="1" allowOverlap="1">
            <wp:simplePos x="0" y="0"/>
            <wp:positionH relativeFrom="page">
              <wp:posOffset>5658611</wp:posOffset>
            </wp:positionH>
            <wp:positionV relativeFrom="line">
              <wp:posOffset>13734</wp:posOffset>
            </wp:positionV>
            <wp:extent cx="10667" cy="118871"/>
            <wp:effectExtent l="0" t="0" r="0" b="0"/>
            <wp:wrapNone/>
            <wp:docPr id="231" name="Freeform 2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CMDT7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55" w:after="4" w:line="137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6036563</wp:posOffset>
            </wp:positionH>
            <wp:positionV relativeFrom="line">
              <wp:posOffset>7638</wp:posOffset>
            </wp:positionV>
            <wp:extent cx="384047" cy="124967"/>
            <wp:effectExtent l="0" t="0" r="0" b="0"/>
            <wp:wrapNone/>
            <wp:docPr id="232" name="Freeform 23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84047" cy="124967"/>
                      <a:chOff x="0" y="0"/>
                      <a:chExt cx="384047" cy="124967"/>
                    </a:xfrm>
                  </wpg:grpSpPr>
                  <wps:wsp>
                    <wps:cNvCnPr/>
                    <wps:spPr>
                      <a:xfrm rot="0" flipH="0" flipV="0">
                        <a:off x="4572" y="0"/>
                        <a:ext cx="379475" cy="120395"/>
                      </a:xfrm>
                      <a:custGeom>
                        <a:rect l="l" t="t" r="r" b="b"/>
                        <a:pathLst>
                          <a:path w="3162300" h="1003300">
                            <a:moveTo>
                              <a:pt x="0" y="1003300"/>
                            </a:moveTo>
                            <a:lnTo>
                              <a:pt x="3162300" y="1003300"/>
                            </a:lnTo>
                            <a:lnTo>
                              <a:pt x="3162300" y="0"/>
                            </a:lnTo>
                            <a:lnTo>
                              <a:pt x="0" y="0"/>
                            </a:lnTo>
                            <a:lnTo>
                              <a:pt x="0" y="1003300"/>
                            </a:lnTo>
                            <a:close/>
                          </a:path>
                        </a:pathLst>
                      </a:custGeom>
                      <a:solidFill>
                        <a:srgbClr val="C2C2C2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6096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CMDT8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303" w:header="708" w:footer="708" w:gutter="0"/>
          <w:cols w:num="13" w:space="0" w:equalWidth="0">
            <w:col w:w="1816" w:space="117"/>
            <w:col w:w="328" w:space="732"/>
            <w:col w:w="278" w:space="631"/>
            <w:col w:w="552" w:space="43"/>
            <w:col w:w="552" w:space="43"/>
            <w:col w:w="552" w:space="43"/>
            <w:col w:w="552" w:space="43"/>
            <w:col w:w="552" w:space="43"/>
            <w:col w:w="552" w:space="43"/>
            <w:col w:w="552" w:space="43"/>
            <w:col w:w="552" w:space="43"/>
            <w:col w:w="552" w:space="155"/>
            <w:col w:w="328" w:space="0"/>
          </w:cols>
          <w:docGrid w:linePitch="360"/>
        </w:sectPr>
        <w:spacing w:before="55" w:after="4" w:line="137" w:lineRule="exact"/>
        <w:ind w:left="0" w:right="0" w:firstLine="0"/>
      </w:pPr>
      <w:r>
        <w:drawing>
          <wp:anchor simplePos="0" relativeHeight="251658404" behindDoc="0" locked="0" layoutInCell="1" allowOverlap="1">
            <wp:simplePos x="0" y="0"/>
            <wp:positionH relativeFrom="page">
              <wp:posOffset>6414515</wp:posOffset>
            </wp:positionH>
            <wp:positionV relativeFrom="line">
              <wp:posOffset>13734</wp:posOffset>
            </wp:positionV>
            <wp:extent cx="10667" cy="118871"/>
            <wp:effectExtent l="0" t="0" r="0" b="0"/>
            <wp:wrapNone/>
            <wp:docPr id="234" name="Freeform 2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8"/>
          <w:sz w:val="15"/>
          <w:szCs w:val="15"/>
          <w:lang w:val="de-DE" w:bidi="de-DE"/>
        </w:rPr>
        <w:t>ETX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377"/>
        </w:tabs>
        <w:spacing w:before="44" w:after="4" w:line="137" w:lineRule="exact"/>
        <w:ind w:left="1782" w:right="0" w:firstLine="0"/>
      </w:pPr>
      <w:r>
        <w:drawing>
          <wp:anchor simplePos="0" relativeHeight="251658392" behindDoc="0" locked="0" layoutInCell="1" allowOverlap="1">
            <wp:simplePos x="0" y="0"/>
            <wp:positionH relativeFrom="page">
              <wp:posOffset>3000247</wp:posOffset>
            </wp:positionH>
            <wp:positionV relativeFrom="line">
              <wp:posOffset>-5951</wp:posOffset>
            </wp:positionV>
            <wp:extent cx="36068" cy="139700"/>
            <wp:effectExtent l="0" t="0" r="0" b="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>
                      <a:picLocks noChangeAspect="0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3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96" behindDoc="0" locked="0" layoutInCell="1" allowOverlap="1">
            <wp:simplePos x="0" y="0"/>
            <wp:positionH relativeFrom="page">
              <wp:posOffset>3756151</wp:posOffset>
            </wp:positionH>
            <wp:positionV relativeFrom="line">
              <wp:posOffset>-5951</wp:posOffset>
            </wp:positionV>
            <wp:extent cx="36068" cy="139700"/>
            <wp:effectExtent l="0" t="0" r="0" b="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>
                      <a:picLocks noChangeAspect="0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3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96" behindDoc="0" locked="0" layoutInCell="1" allowOverlap="1">
            <wp:simplePos x="0" y="0"/>
            <wp:positionH relativeFrom="page">
              <wp:posOffset>4134103</wp:posOffset>
            </wp:positionH>
            <wp:positionV relativeFrom="line">
              <wp:posOffset>-5951</wp:posOffset>
            </wp:positionV>
            <wp:extent cx="36067" cy="139700"/>
            <wp:effectExtent l="0" t="0" r="0" b="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>
                      <a:picLocks noChangeAspect="0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7" cy="13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96" behindDoc="0" locked="0" layoutInCell="1" allowOverlap="1">
            <wp:simplePos x="0" y="0"/>
            <wp:positionH relativeFrom="page">
              <wp:posOffset>4512055</wp:posOffset>
            </wp:positionH>
            <wp:positionV relativeFrom="line">
              <wp:posOffset>-5951</wp:posOffset>
            </wp:positionV>
            <wp:extent cx="36067" cy="139700"/>
            <wp:effectExtent l="0" t="0" r="0" b="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>
                      <a:picLocks noChangeAspect="0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7" cy="13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03" behindDoc="0" locked="0" layoutInCell="1" allowOverlap="1">
            <wp:simplePos x="0" y="0"/>
            <wp:positionH relativeFrom="page">
              <wp:posOffset>4890007</wp:posOffset>
            </wp:positionH>
            <wp:positionV relativeFrom="line">
              <wp:posOffset>-5951</wp:posOffset>
            </wp:positionV>
            <wp:extent cx="36068" cy="139700"/>
            <wp:effectExtent l="0" t="0" r="0" b="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>
                      <a:picLocks noChangeAspect="0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3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03" behindDoc="0" locked="0" layoutInCell="1" allowOverlap="1">
            <wp:simplePos x="0" y="0"/>
            <wp:positionH relativeFrom="page">
              <wp:posOffset>5267959</wp:posOffset>
            </wp:positionH>
            <wp:positionV relativeFrom="line">
              <wp:posOffset>-5951</wp:posOffset>
            </wp:positionV>
            <wp:extent cx="36067" cy="139700"/>
            <wp:effectExtent l="0" t="0" r="0" b="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>
                      <a:picLocks noChangeAspect="0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7" cy="13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03" behindDoc="0" locked="0" layoutInCell="1" allowOverlap="1">
            <wp:simplePos x="0" y="0"/>
            <wp:positionH relativeFrom="page">
              <wp:posOffset>5645911</wp:posOffset>
            </wp:positionH>
            <wp:positionV relativeFrom="line">
              <wp:posOffset>-5951</wp:posOffset>
            </wp:positionV>
            <wp:extent cx="36067" cy="139700"/>
            <wp:effectExtent l="0" t="0" r="0" b="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>
                      <a:picLocks noChangeAspect="0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7" cy="13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03" behindDoc="0" locked="0" layoutInCell="1" allowOverlap="1">
            <wp:simplePos x="0" y="0"/>
            <wp:positionH relativeFrom="page">
              <wp:posOffset>6023863</wp:posOffset>
            </wp:positionH>
            <wp:positionV relativeFrom="line">
              <wp:posOffset>-5951</wp:posOffset>
            </wp:positionV>
            <wp:extent cx="36068" cy="258572"/>
            <wp:effectExtent l="0" t="0" r="0" b="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>
                      <a:picLocks noChangeAspect="0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258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42" behindDoc="0" locked="0" layoutInCell="1" allowOverlap="1">
            <wp:simplePos x="0" y="0"/>
            <wp:positionH relativeFrom="page">
              <wp:posOffset>2605531</wp:posOffset>
            </wp:positionH>
            <wp:positionV relativeFrom="line">
              <wp:posOffset>12337</wp:posOffset>
            </wp:positionV>
            <wp:extent cx="3451351" cy="95503"/>
            <wp:effectExtent l="0" t="0" r="0" b="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>
                      <a:picLocks noChangeAspect="0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51351" cy="95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76" behindDoc="0" locked="0" layoutInCell="1" allowOverlap="1">
            <wp:simplePos x="0" y="0"/>
            <wp:positionH relativeFrom="page">
              <wp:posOffset>1322831</wp:posOffset>
            </wp:positionH>
            <wp:positionV relativeFrom="line">
              <wp:posOffset>-3919</wp:posOffset>
            </wp:positionV>
            <wp:extent cx="5102351" cy="129539"/>
            <wp:effectExtent l="0" t="0" r="0" b="0"/>
            <wp:wrapNone/>
            <wp:docPr id="244" name="Freeform 24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102351" cy="129539"/>
                      <a:chOff x="0" y="0"/>
                      <a:chExt cx="5102351" cy="129539"/>
                    </a:xfrm>
                  </wpg:grpSpPr>
                  <wps:wsp>
                    <wps:cNvCnPr/>
                    <wps:spPr>
                      <a:xfrm rot="0" flipH="0" flipV="0">
                        <a:off x="2068068" y="15240"/>
                        <a:ext cx="10667" cy="1523"/>
                      </a:xfrm>
                      <a:custGeom>
                        <a:rect l="l" t="t" r="r" b="b"/>
                        <a:pathLst>
                          <a:path w="88900" h="12700">
                            <a:moveTo>
                              <a:pt x="0" y="12700"/>
                            </a:moveTo>
                            <a:lnTo>
                              <a:pt x="88900" y="12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068068" y="27432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068068" y="70104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068068" y="112776"/>
                        <a:ext cx="10667" cy="16763"/>
                      </a:xfrm>
                      <a:custGeom>
                        <a:rect l="l" t="t" r="r" b="b"/>
                        <a:pathLst>
                          <a:path w="88900" h="139700">
                            <a:moveTo>
                              <a:pt x="0" y="139700"/>
                            </a:moveTo>
                            <a:lnTo>
                              <a:pt x="88900" y="139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139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12164" y="15240"/>
                        <a:ext cx="10667" cy="1523"/>
                      </a:xfrm>
                      <a:custGeom>
                        <a:rect l="l" t="t" r="r" b="b"/>
                        <a:pathLst>
                          <a:path w="88900" h="12700">
                            <a:moveTo>
                              <a:pt x="0" y="12700"/>
                            </a:moveTo>
                            <a:lnTo>
                              <a:pt x="88900" y="12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12164" y="27432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12164" y="70104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5102351" cy="10667"/>
                      </a:xfrm>
                      <a:custGeom>
                        <a:rect l="l" t="t" r="r" b="b"/>
                        <a:pathLst>
                          <a:path w="42519600" h="88900">
                            <a:moveTo>
                              <a:pt x="0" y="88900"/>
                            </a:moveTo>
                            <a:lnTo>
                              <a:pt x="42519600" y="88900"/>
                            </a:lnTo>
                            <a:lnTo>
                              <a:pt x="42519600" y="0"/>
                            </a:lnTo>
                            <a:lnTo>
                              <a:pt x="0" y="0"/>
                            </a:lnTo>
                            <a:lnTo>
                              <a:pt x="0" y="889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=0	</w:t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Extended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5746"/>
        </w:tabs>
        <w:spacing w:before="32" w:after="2" w:line="152" w:lineRule="exact"/>
        <w:ind w:left="2377" w:right="0" w:firstLine="0"/>
      </w:pPr>
      <w:r>
        <w:drawing>
          <wp:anchor simplePos="0" relativeHeight="251658388" behindDoc="0" locked="0" layoutInCell="1" allowOverlap="1">
            <wp:simplePos x="0" y="0"/>
            <wp:positionH relativeFrom="page">
              <wp:posOffset>2634995</wp:posOffset>
            </wp:positionH>
            <wp:positionV relativeFrom="line">
              <wp:posOffset>-3656</wp:posOffset>
            </wp:positionV>
            <wp:extent cx="10667" cy="117347"/>
            <wp:effectExtent l="0" t="0" r="0" b="0"/>
            <wp:wrapNone/>
            <wp:docPr id="252" name="Freeform 25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667" cy="117347"/>
                      <a:chOff x="0" y="0"/>
                      <a:chExt cx="10667" cy="117347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42672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85344"/>
                        <a:ext cx="10667" cy="32003"/>
                      </a:xfrm>
                      <a:custGeom>
                        <a:rect l="l" t="t" r="r" b="b"/>
                        <a:pathLst>
                          <a:path w="88900" h="266700">
                            <a:moveTo>
                              <a:pt x="0" y="266700"/>
                            </a:moveTo>
                            <a:lnTo>
                              <a:pt x="88900" y="2667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-2" dirty="0">
          <w:rFonts w:ascii="Arial" w:hAnsi="Arial" w:eastAsia="Arial" w:cs="Arial"/>
          <w:color w:val="000000"/>
          <w:position w:val="-2"/>
          <w:sz w:val="15"/>
          <w:szCs w:val="15"/>
          <w:lang w:val="de-DE" w:bidi="de-DE"/>
        </w:rPr>
        <w:t>Operation Co</w:t>
      </w:r>
      <w:r>
        <w:rPr baseline="-2" dirty="0">
          <w:rFonts w:ascii="Arial" w:hAnsi="Arial" w:eastAsia="Arial" w:cs="Arial"/>
          <w:color w:val="000000"/>
          <w:spacing w:val="1"/>
          <w:position w:val="-2"/>
          <w:sz w:val="15"/>
          <w:szCs w:val="15"/>
          <w:lang w:val="de-DE" w:bidi="de-DE"/>
        </w:rPr>
        <w:t>mm</w:t>
      </w:r>
      <w:r>
        <w:rPr baseline="-2" dirty="0">
          <w:rFonts w:ascii="Arial" w:hAnsi="Arial" w:eastAsia="Arial" w:cs="Arial"/>
          <w:color w:val="000000"/>
          <w:position w:val="-2"/>
          <w:sz w:val="15"/>
          <w:szCs w:val="15"/>
          <w:lang w:val="de-DE" w:bidi="de-DE"/>
        </w:rPr>
        <w:t>and	</w:t>
      </w:r>
      <w:r>
        <w:rPr baseline="0" dirty="0">
          <w:rFonts w:ascii="Arial" w:hAnsi="Arial" w:eastAsia="Arial" w:cs="Arial"/>
          <w:color w:val="000000"/>
          <w:spacing w:val="-1"/>
          <w:sz w:val="13"/>
          <w:szCs w:val="13"/>
          <w:lang w:val="de-DE" w:bidi="de-DE"/>
        </w:rPr>
        <w:t>9 byte remote contro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-5"/>
          <w:sz w:val="13"/>
          <w:szCs w:val="13"/>
          <w:lang w:val="de-DE" w:bidi="de-DE"/>
        </w:rPr>
        <w:t> code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5" w:after="4" w:line="137" w:lineRule="exact"/>
        <w:ind w:left="2377" w:right="0" w:firstLine="0"/>
      </w:pPr>
      <w:r>
        <w:drawing>
          <wp:anchor simplePos="0" relativeHeight="251658391" behindDoc="0" locked="0" layoutInCell="1" allowOverlap="1">
            <wp:simplePos x="0" y="0"/>
            <wp:positionH relativeFrom="page">
              <wp:posOffset>2634995</wp:posOffset>
            </wp:positionH>
            <wp:positionV relativeFrom="line">
              <wp:posOffset>-236</wp:posOffset>
            </wp:positionV>
            <wp:extent cx="10667" cy="7619"/>
            <wp:effectExtent l="0" t="0" r="0" b="0"/>
            <wp:wrapNone/>
            <wp:docPr id="255" name="Freeform 2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7619"/>
                    </a:xfrm>
                    <a:custGeom>
                      <a:rect l="l" t="t" r="r" b="b"/>
                      <a:pathLst>
                        <a:path w="88900" h="63500">
                          <a:moveTo>
                            <a:pt x="0" y="63500"/>
                          </a:moveTo>
                          <a:lnTo>
                            <a:pt x="88900" y="635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635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(Re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3"/>
          <w:sz w:val="15"/>
          <w:szCs w:val="15"/>
          <w:lang w:val="de-DE" w:bidi="de-DE"/>
        </w:rPr>
        <w:t>ote Control)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1461" w:tblpY="0"/>
        <w:tblOverlap w:val="never"/>
        "
        <w:tblW w:w="4775" w:type="dxa"/>
        <w:tblLook w:val="04A0" w:firstRow="1" w:lastRow="0" w:firstColumn="1" w:lastColumn="0" w:noHBand="0" w:noVBand="1"/>
      </w:tblPr>
      <w:tblGrid>
        <w:gridCol w:w="1200"/>
        <w:gridCol w:w="1785"/>
        <w:gridCol w:w="892"/>
        <w:gridCol w:w="916"/>
      </w:tblGrid>
      <w:tr>
        <w:trPr>
          <w:trHeight w:hRule="exact" w:val="186"/>
        </w:trPr>
        <w:tc>
          <w:tcPr>
            <w:tcW w:w="1200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0" w:line="240" w:lineRule="auto"/>
              <w:ind w:left="1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unction na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78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0" w:line="240" w:lineRule="auto"/>
              <w:ind w:left="6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unction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92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0" w:line="240" w:lineRule="auto"/>
              <w:ind w:left="3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data (ASCII)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16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0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range (HEX)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120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30" w:right="81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9"/>
                <w:sz w:val="15"/>
                <w:szCs w:val="15"/>
                <w:lang w:val="de-DE" w:bidi="de-DE"/>
              </w:rPr>
              <w:t> SW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7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0" w:right="54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and switch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9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0" w:right="67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13"/>
                <w:sz w:val="15"/>
                <w:szCs w:val="15"/>
                <w:lang w:val="de-DE" w:bidi="de-DE"/>
              </w:rPr>
              <w:t> 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1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19" w:right="69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12"/>
                <w:sz w:val="15"/>
                <w:szCs w:val="15"/>
                <w:lang w:val="de-DE" w:bidi="de-DE"/>
              </w:rPr>
              <w:t> 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120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0" w:right="54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5"/>
                <w:sz w:val="15"/>
                <w:szCs w:val="15"/>
                <w:lang w:val="de-DE" w:bidi="de-DE"/>
              </w:rPr>
              <w:t> CMDT0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7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0" w:right="99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9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0" w:right="66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13"/>
                <w:sz w:val="15"/>
                <w:szCs w:val="15"/>
                <w:lang w:val="de-DE" w:bidi="de-DE"/>
              </w:rPr>
              <w:t>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1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9" w:right="68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13"/>
                <w:sz w:val="15"/>
                <w:szCs w:val="15"/>
                <w:lang w:val="de-DE" w:bidi="de-DE"/>
              </w:rPr>
              <w:t>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120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30" w:right="32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 CMDT1 - 8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7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20" w:right="99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9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20" w:right="5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 0 - 9, A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1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19" w:right="259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 variable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3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23" w:after="3" w:line="137" w:lineRule="exact"/>
        <w:ind w:left="1485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 'S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' switches the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and type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the Control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37" w:lineRule="exact"/>
        <w:ind w:left="1702" w:right="4957" w:firstLine="0"/>
        <w:jc w:val="right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=0</w:t>
      </w:r>
      <w:r>
        <w:rPr baseline="0" dirty="0">
          <w:rFonts w:ascii="Arial" w:hAnsi="Arial" w:eastAsia="Arial" w:cs="Arial"/>
          <w:color w:val="000000"/>
          <w:spacing w:val="18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9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: 9 byte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or re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ote control code 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( C</w:t>
      </w:r>
      <w:r>
        <w:rPr baseline="0" dirty="0">
          <w:rFonts w:ascii="Arial" w:hAnsi="Arial" w:eastAsia="Arial" w:cs="Arial"/>
          <w:b/>
          <w:bCs/>
          <w:color w:val="000000"/>
          <w:spacing w:val="3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b/>
          <w:bCs/>
          <w:color w:val="000000"/>
          <w:spacing w:val="-3"/>
          <w:sz w:val="15"/>
          <w:szCs w:val="15"/>
          <w:lang w:val="de-DE" w:bidi="de-DE"/>
        </w:rPr>
        <w:t>DT0 = 'F' 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303" w:header="708" w:footer="708" w:gutter="0"/>
          <w:docGrid w:linePitch="360"/>
        </w:sectPr>
        <w:spacing w:before="137" w:after="7" w:line="188" w:lineRule="exact"/>
        <w:ind w:left="5562" w:right="0" w:firstLine="0"/>
      </w:pPr>
      <w:r/>
      <w:r>
        <w:rPr baseline="0" dirty="0">
          <w:rFonts w:ascii="Arial" w:hAnsi="Arial" w:eastAsia="Arial" w:cs="Arial"/>
          <w:color w:val="000000"/>
          <w:spacing w:val="-19"/>
          <w:sz w:val="20"/>
          <w:szCs w:val="20"/>
          <w:lang w:val="de-DE" w:bidi="de-DE"/>
        </w:rPr>
        <w:t>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1" w:after="7" w:line="188" w:lineRule="exact"/>
        <w:ind w:left="7659" w:right="0" w:firstLine="0"/>
      </w:pPr>
      <w:r/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Vx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-232C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P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ol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251" w:after="6" w:line="173" w:lineRule="exact"/>
        <w:ind w:left="101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3.1</w:t>
      </w:r>
      <w:r>
        <w:rPr baseline="0" dirty="0">
          <w:rFonts w:ascii="Arial" w:hAnsi="Arial" w:eastAsia="Arial" w:cs="Arial"/>
          <w:b/>
          <w:bCs/>
          <w:color w:val="000000"/>
          <w:spacing w:val="2"/>
          <w:sz w:val="18"/>
          <w:szCs w:val="18"/>
          <w:lang w:val="de-DE" w:bidi="de-DE"/>
        </w:rPr>
        <w:t>  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System C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o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mma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nd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s ( SW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=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'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2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'</w:t>
      </w:r>
      <w:r>
        <w:rPr baseline="0" dirty="0">
          <w:rFonts w:ascii="Arial" w:hAnsi="Arial" w:eastAsia="Arial" w:cs="Arial"/>
          <w:b/>
          <w:bCs/>
          <w:color w:val="000000"/>
          <w:spacing w:val="-7"/>
          <w:sz w:val="18"/>
          <w:szCs w:val="18"/>
          <w:lang w:val="de-DE" w:bidi="de-DE"/>
        </w:rPr>
        <w:t> )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docGrid w:linePitch="360"/>
        </w:sectPr>
        <w:tabs>
          <w:tab w:val="left" w:pos="4708"/>
        </w:tabs>
        <w:spacing w:before="161" w:after="3" w:line="104" w:lineRule="exact"/>
        <w:ind w:left="3259" w:right="0" w:firstLine="0"/>
      </w:pPr>
      <w:r>
        <w:drawing>
          <wp:anchor simplePos="0" relativeHeight="251658898" behindDoc="1" locked="0" layoutInCell="1" allowOverlap="1">
            <wp:simplePos x="0" y="0"/>
            <wp:positionH relativeFrom="page">
              <wp:posOffset>2046223</wp:posOffset>
            </wp:positionH>
            <wp:positionV relativeFrom="line">
              <wp:posOffset>137273</wp:posOffset>
            </wp:positionV>
            <wp:extent cx="1725676" cy="95508"/>
            <wp:effectExtent l="0" t="0" r="0" b="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>
                      <a:picLocks noChangeAspect="0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725676" cy="95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2" behindDoc="1" locked="0" layoutInCell="1" allowOverlap="1">
            <wp:simplePos x="0" y="0"/>
            <wp:positionH relativeFrom="page">
              <wp:posOffset>1316735</wp:posOffset>
            </wp:positionH>
            <wp:positionV relativeFrom="line">
              <wp:posOffset>244461</wp:posOffset>
            </wp:positionV>
            <wp:extent cx="2836163" cy="120395"/>
            <wp:effectExtent l="0" t="0" r="0" b="0"/>
            <wp:wrapNone/>
            <wp:docPr id="257" name="Freeform 25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836163" cy="120395"/>
                      <a:chOff x="0" y="0"/>
                      <a:chExt cx="2836163" cy="120395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379475" cy="120395"/>
                      </a:xfrm>
                      <a:custGeom>
                        <a:rect l="l" t="t" r="r" b="b"/>
                        <a:pathLst>
                          <a:path w="3162300" h="1003300">
                            <a:moveTo>
                              <a:pt x="0" y="1003300"/>
                            </a:moveTo>
                            <a:lnTo>
                              <a:pt x="3162300" y="1003300"/>
                            </a:lnTo>
                            <a:lnTo>
                              <a:pt x="3162300" y="0"/>
                            </a:lnTo>
                            <a:lnTo>
                              <a:pt x="0" y="0"/>
                            </a:lnTo>
                            <a:lnTo>
                              <a:pt x="0" y="1003300"/>
                            </a:lnTo>
                            <a:close/>
                          </a:path>
                        </a:pathLst>
                      </a:custGeom>
                      <a:solidFill>
                        <a:srgbClr val="C2C2C2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456688" y="0"/>
                        <a:ext cx="379475" cy="120395"/>
                      </a:xfrm>
                      <a:custGeom>
                        <a:rect l="l" t="t" r="r" b="b"/>
                        <a:pathLst>
                          <a:path w="3162300" h="1003300">
                            <a:moveTo>
                              <a:pt x="0" y="1003300"/>
                            </a:moveTo>
                            <a:lnTo>
                              <a:pt x="3162300" y="1003300"/>
                            </a:lnTo>
                            <a:lnTo>
                              <a:pt x="3162300" y="0"/>
                            </a:lnTo>
                            <a:lnTo>
                              <a:pt x="0" y="0"/>
                            </a:lnTo>
                            <a:lnTo>
                              <a:pt x="0" y="1003300"/>
                            </a:lnTo>
                            <a:close/>
                          </a:path>
                        </a:pathLst>
                      </a:custGeom>
                      <a:solidFill>
                        <a:srgbClr val="C2C2C2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  <w:drawing>
          <wp:anchor simplePos="0" relativeHeight="251658816" behindDoc="0" locked="0" layoutInCell="1" allowOverlap="1">
            <wp:simplePos x="0" y="0"/>
            <wp:positionH relativeFrom="page">
              <wp:posOffset>1312163</wp:posOffset>
            </wp:positionH>
            <wp:positionV relativeFrom="line">
              <wp:posOffset>239889</wp:posOffset>
            </wp:positionV>
            <wp:extent cx="2845307" cy="129539"/>
            <wp:effectExtent l="0" t="0" r="0" b="0"/>
            <wp:wrapNone/>
            <wp:docPr id="259" name="Freeform 259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845307" cy="129539"/>
                      <a:chOff x="0" y="0"/>
                      <a:chExt cx="2845307" cy="129539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0667" cy="129539"/>
                      </a:xfrm>
                      <a:custGeom>
                        <a:rect l="l" t="t" r="r" b="b"/>
                        <a:pathLst>
                          <a:path w="88900" h="1079500">
                            <a:moveTo>
                              <a:pt x="0" y="1079500"/>
                            </a:moveTo>
                            <a:lnTo>
                              <a:pt x="88900" y="10795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10795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0668" y="0"/>
                        <a:ext cx="2834639" cy="10667"/>
                      </a:xfrm>
                      <a:custGeom>
                        <a:rect l="l" t="t" r="r" b="b"/>
                        <a:pathLst>
                          <a:path w="23622000" h="88900">
                            <a:moveTo>
                              <a:pt x="0" y="88900"/>
                            </a:moveTo>
                            <a:lnTo>
                              <a:pt x="23622000" y="88900"/>
                            </a:lnTo>
                            <a:lnTo>
                              <a:pt x="23622000" y="0"/>
                            </a:lnTo>
                            <a:lnTo>
                              <a:pt x="0" y="0"/>
                            </a:lnTo>
                            <a:lnTo>
                              <a:pt x="0" y="889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Command	</w:t>
      </w:r>
      <w:r>
        <w:rPr baseline="0" dirty="0">
          <w:rFonts w:ascii="Arial" w:hAnsi="Arial" w:eastAsia="Arial" w:cs="Arial"/>
          <w:color w:val="000000"/>
          <w:spacing w:val="-4"/>
          <w:sz w:val="11"/>
          <w:szCs w:val="11"/>
          <w:lang w:val="de-DE" w:bidi="de-DE"/>
        </w:rPr>
        <w:t>Data</w:t>
      </w:r>
      <w:r>
        <w:rPr>
          <w:rFonts w:ascii="Times New Roman" w:hAnsi="Times New Roman" w:eastAsia="Times New Roman" w:cs="Times New Roman"/>
          <w:sz w:val="11"/>
          <w:szCs w:val="1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88"/>
          <w:tab w:val="left" w:pos="2973"/>
          <w:tab w:val="left" w:pos="3717"/>
          <w:tab w:val="left" w:pos="4312"/>
          <w:tab w:val="left" w:pos="4908"/>
          <w:tab w:val="left" w:pos="5601"/>
        </w:tabs>
        <w:spacing w:before="155" w:after="4" w:line="119" w:lineRule="exact"/>
        <w:ind w:left="1733" w:right="0" w:firstLine="0"/>
      </w:pPr>
      <w:r>
        <w:drawing>
          <wp:anchor simplePos="0" relativeHeight="251658617" behindDoc="0" locked="0" layoutInCell="1" allowOverlap="1">
            <wp:simplePos x="0" y="0"/>
            <wp:positionH relativeFrom="page">
              <wp:posOffset>1690115</wp:posOffset>
            </wp:positionH>
            <wp:positionV relativeFrom="line">
              <wp:posOffset>79146</wp:posOffset>
            </wp:positionV>
            <wp:extent cx="2089403" cy="118871"/>
            <wp:effectExtent l="0" t="0" r="0" b="0"/>
            <wp:wrapNone/>
            <wp:docPr id="261" name="Freeform 26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089403" cy="118871"/>
                      <a:chOff x="0" y="0"/>
                      <a:chExt cx="2089403" cy="118871"/>
                    </a:xfrm>
                  </wpg:grpSpPr>
                  <wps:wsp>
                    <wps:cNvCnPr/>
                    <wps:spPr>
                      <a:xfrm rot="0" flipH="0" flipV="0">
                        <a:off x="1700784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078736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77952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944880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  <w:drawing>
          <wp:anchor simplePos="0" relativeHeight="251658615" behindDoc="0" locked="0" layoutInCell="1" allowOverlap="1">
            <wp:simplePos x="0" y="0"/>
            <wp:positionH relativeFrom="page">
              <wp:posOffset>3012947</wp:posOffset>
            </wp:positionH>
            <wp:positionV relativeFrom="line">
              <wp:posOffset>79146</wp:posOffset>
            </wp:positionV>
            <wp:extent cx="1144523" cy="118871"/>
            <wp:effectExtent l="0" t="0" r="0" b="0"/>
            <wp:wrapNone/>
            <wp:docPr id="266" name="Freeform 26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144523" cy="118871"/>
                      <a:chOff x="0" y="0"/>
                      <a:chExt cx="1144523" cy="118871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133856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STX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7"/>
          <w:sz w:val="13"/>
          <w:szCs w:val="13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 ( '2' )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CMDT0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CMDT1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CMDT2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CMDT3	</w:t>
      </w:r>
      <w:r>
        <w:rPr baseline="0" dirty="0">
          <w:rFonts w:ascii="Arial" w:hAnsi="Arial" w:eastAsia="Arial" w:cs="Arial"/>
          <w:color w:val="000000"/>
          <w:spacing w:val="-7"/>
          <w:sz w:val="13"/>
          <w:szCs w:val="13"/>
          <w:lang w:val="de-DE" w:bidi="de-DE"/>
        </w:rPr>
        <w:t>ETX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7" w:after="0" w:line="187" w:lineRule="exact"/>
        <w:ind w:left="394" w:right="1700" w:firstLine="0"/>
      </w:pPr>
      <w:r>
        <w:drawing>
          <wp:anchor simplePos="0" relativeHeight="251658834" behindDoc="0" locked="0" layoutInCell="1" allowOverlap="1">
            <wp:simplePos x="0" y="0"/>
            <wp:positionH relativeFrom="page">
              <wp:posOffset>1322831</wp:posOffset>
            </wp:positionH>
            <wp:positionV relativeFrom="line">
              <wp:posOffset>-238</wp:posOffset>
            </wp:positionV>
            <wp:extent cx="2834639" cy="10667"/>
            <wp:effectExtent l="0" t="0" r="0" b="0"/>
            <wp:wrapNone/>
            <wp:docPr id="268" name="Freeform 2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834639" cy="10667"/>
                    </a:xfrm>
                    <a:custGeom>
                      <a:rect l="l" t="t" r="r" b="b"/>
                      <a:pathLst>
                        <a:path w="23622000" h="88900">
                          <a:moveTo>
                            <a:pt x="0" y="88900"/>
                          </a:moveTo>
                          <a:lnTo>
                            <a:pt x="23622000" y="88900"/>
                          </a:lnTo>
                          <a:lnTo>
                            <a:pt x="23622000" y="0"/>
                          </a:lnTo>
                          <a:lnTo>
                            <a:pt x="0" y="0"/>
                          </a:lnTo>
                          <a:lnTo>
                            <a:pt x="0" y="889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Syste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ands can be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ade by setting the 'S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' byte in the Control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 to '2'. 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ith Syste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3"/>
          <w:sz w:val="15"/>
          <w:szCs w:val="15"/>
          <w:lang w:val="de-DE" w:bidi="de-DE"/>
        </w:rPr>
        <w:t>ands you can control the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RX-Vx800's syste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settings (Report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 Enable / Disable, Report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 delay, etc...)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3" w:after="4" w:line="137" w:lineRule="exact"/>
        <w:ind w:left="394" w:right="0" w:firstLine="0"/>
      </w:pPr>
      <w:r/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ith a Syste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 you can also...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37" w:lineRule="exact"/>
        <w:ind w:left="691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 set absolute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aster volu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 value.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37" w:lineRule="exact"/>
        <w:ind w:left="691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 send text strings to the On Screen Display (OSD).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37" w:lineRule="exact"/>
        <w:ind w:left="611" w:right="3713" w:firstLine="0"/>
        <w:jc w:val="right"/>
      </w:pP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- request RX-Vx800 text data regarding tuner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req.,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aster volu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e, input na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e, zone 2 input na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12"/>
          <w:sz w:val="15"/>
          <w:szCs w:val="15"/>
          <w:lang w:val="de-DE" w:bidi="de-DE"/>
        </w:rPr>
        <w:t>e.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66" w:tblpY="0"/>
        <w:tblOverlap w:val="never"/>
        "
        <w:tblW w:w="9536" w:type="dxa"/>
        <w:tblLook w:val="04A0" w:firstRow="1" w:lastRow="0" w:firstColumn="1" w:lastColumn="0" w:noHBand="0" w:noVBand="1"/>
      </w:tblPr>
      <w:tblGrid>
        <w:gridCol w:w="297"/>
        <w:gridCol w:w="604"/>
        <w:gridCol w:w="595"/>
        <w:gridCol w:w="2371"/>
        <w:gridCol w:w="604"/>
        <w:gridCol w:w="595"/>
        <w:gridCol w:w="1180"/>
        <w:gridCol w:w="604"/>
        <w:gridCol w:w="595"/>
        <w:gridCol w:w="585"/>
        <w:gridCol w:w="1521"/>
      </w:tblGrid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1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00" w:type="dxa"/>
            <w:gridSpan w:val="2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775" w:type="dxa"/>
            <w:gridSpan w:val="2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3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Data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785" w:type="dxa"/>
            <w:gridSpan w:val="3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3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Report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21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1" w:line="240" w:lineRule="auto"/>
              <w:ind w:left="59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0"/>
        </w:trPr>
        <w:tc>
          <w:tcPr>
            <w:tcW w:w="297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90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Function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Para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Type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RCMD1,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RDAT1,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21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4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Report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and Code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3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Enable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5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00(OK)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Disable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489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49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49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" w:after="1322" w:line="187" w:lineRule="exact"/>
              <w:ind w:left="430" w:right="38" w:hanging="307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3"/>
                <w:szCs w:val="13"/>
                <w:lang w:val="de-DE" w:bidi="de-DE"/>
              </w:rPr>
              <w:t>me between two report commands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3"/>
                <w:szCs w:val="13"/>
                <w:lang w:val="de-DE" w:bidi="de-DE"/>
              </w:rPr>
              <w:t>(Report Command De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ay)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3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real 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49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498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498" w:line="240" w:lineRule="auto"/>
              <w:ind w:left="5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00(OK)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100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150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200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250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300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350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400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OSD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essage start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Start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00(OK)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114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123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123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87" w:lineRule="exact"/>
              <w:ind w:left="168" w:right="46" w:firstLine="45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Tuning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requency text request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Main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value text request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87" w:lineRule="exact"/>
              <w:ind w:left="216" w:right="16" w:hanging="117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Zone2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value text request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Main Input na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 text request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7" w:line="183" w:lineRule="exact"/>
              <w:ind w:left="117" w:right="-2" w:firstLine="71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Zone2 input na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 text request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Zone3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value text request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Zone3 input na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 text request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785" w:type="dxa"/>
            <w:gridSpan w:val="3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6" w:after="1134" w:line="240" w:lineRule="auto"/>
              <w:ind w:left="6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3"/>
                <w:szCs w:val="13"/>
                <w:lang w:val="de-DE" w:bidi="de-DE"/>
              </w:rPr>
              <w:t>Refer to the fo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ll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ow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ng sect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3"/>
                <w:szCs w:val="13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785" w:type="dxa"/>
            <w:gridSpan w:val="3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785" w:type="dxa"/>
            <w:gridSpan w:val="3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785" w:type="dxa"/>
            <w:gridSpan w:val="3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785" w:type="dxa"/>
            <w:gridSpan w:val="3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785" w:type="dxa"/>
            <w:gridSpan w:val="3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785" w:type="dxa"/>
            <w:gridSpan w:val="3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Fir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ware version request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Main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e direct setting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Zone2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e direct setting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Zone3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e direct setting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7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84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Mute Type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7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Full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-20dB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552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562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562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562" w:line="240" w:lineRule="auto"/>
              <w:ind w:left="66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Zone2 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pli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EXT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562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562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INT: 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er[1]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INT: 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er[2]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INT: Both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552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562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562" w:line="240" w:lineRule="auto"/>
              <w:ind w:left="2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562" w:line="240" w:lineRule="auto"/>
              <w:ind w:left="66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Zone3 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pli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EXT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562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562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INT: 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er[1]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INT: 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er[2]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INT: Both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Level Front 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Level Front 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Level Center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6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Level Surround 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Level Surround 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0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Level Presence 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Level Presence 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Level Surround Bac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 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Level Surround Bac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 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Level Subwoo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er (1)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>
              <w:drawing>
                <wp:anchor simplePos="0" relativeHeight="251658245" behindDoc="1" locked="0" layoutInCell="1" allowOverlap="1">
                  <wp:simplePos x="0" y="0"/>
                  <wp:positionH relativeFrom="page">
                    <wp:posOffset>-2032</wp:posOffset>
                  </wp:positionH>
                  <wp:positionV relativeFrom="line">
                    <wp:posOffset>-37447</wp:posOffset>
                  </wp:positionV>
                  <wp:extent cx="6074156" cy="145795"/>
                  <wp:effectExtent l="0" t="0" r="0" b="0"/>
                  <wp:wrapNone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Picture 26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2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074156" cy="145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Level Subwoo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er (2)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Zone2 Tone Control Bass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Zone2 Tone Control Treble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9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Zone3 Tone Control Bass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9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Zone3 Tone Control Treble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5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LFE Level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or 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LFE Level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 Headphone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Manual Audio Delay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1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HDMI Auto Audio Delay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56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91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DSP 3D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57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365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8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8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all Paper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Yes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Gray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None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97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6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6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6" w:line="240" w:lineRule="auto"/>
              <w:ind w:left="55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HDMI Auto Lipsync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4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Auto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6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6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59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0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3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docGrid w:linePitch="360"/>
        </w:sectPr>
        <w:spacing w:before="302" w:after="7" w:line="188" w:lineRule="exact"/>
        <w:ind w:left="5364" w:right="0" w:firstLine="0"/>
      </w:pPr>
      <w:r/>
      <w:r>
        <w:rPr baseline="0" dirty="0">
          <w:rFonts w:ascii="Arial" w:hAnsi="Arial" w:eastAsia="Arial" w:cs="Arial"/>
          <w:color w:val="000000"/>
          <w:spacing w:val="-19"/>
          <w:sz w:val="20"/>
          <w:szCs w:val="20"/>
          <w:lang w:val="de-DE" w:bidi="de-DE"/>
        </w:rPr>
        <w:t>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232" w:after="4" w:line="137" w:lineRule="exact"/>
        <w:ind w:left="1" w:right="0" w:firstLine="0"/>
      </w:pPr>
      <w:r/>
      <w:r>
        <w:rPr baseline="0" dirty="0">
          <w:rFonts w:ascii="Arial" w:hAnsi="Arial" w:eastAsia="Arial" w:cs="Arial"/>
          <w:color w:val="000000"/>
          <w:spacing w:val="-22"/>
          <w:sz w:val="15"/>
          <w:szCs w:val="15"/>
          <w:lang w:val="de-DE" w:bidi="de-DE"/>
        </w:rPr>
        <w:t>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41" w:after="7" w:line="188" w:lineRule="exact"/>
        <w:ind w:left="7293" w:right="0" w:firstLine="0"/>
      </w:pPr>
      <w:r/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Vx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-232C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P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ol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4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tbl>
      <w:tblPr>
        <w:tblStyle w:val="TableGrid"/>
        <w:tblLayout w:type="fixed"/>
        <w:tblpPr w:leftFromText="0" w:rightFromText="0" w:vertAnchor="text" w:tblpX="66" w:tblpY="0"/>
        <w:tblOverlap w:val="never"/>
        "
        <w:tblW w:w="9470" w:type="dxa"/>
        <w:tblLook w:val="04A0" w:firstRow="1" w:lastRow="0" w:firstColumn="1" w:lastColumn="0" w:noHBand="0" w:noVBand="1"/>
      </w:tblPr>
      <w:tblGrid>
        <w:gridCol w:w="297"/>
        <w:gridCol w:w="604"/>
        <w:gridCol w:w="595"/>
        <w:gridCol w:w="2371"/>
        <w:gridCol w:w="604"/>
        <w:gridCol w:w="595"/>
        <w:gridCol w:w="1180"/>
        <w:gridCol w:w="604"/>
        <w:gridCol w:w="595"/>
        <w:gridCol w:w="585"/>
        <w:gridCol w:w="1521"/>
      </w:tblGrid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00" w:type="dxa"/>
            <w:gridSpan w:val="2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775" w:type="dxa"/>
            <w:gridSpan w:val="2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3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Data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785" w:type="dxa"/>
            <w:gridSpan w:val="3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3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Report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21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59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0"/>
        </w:trPr>
        <w:tc>
          <w:tcPr>
            <w:tcW w:w="297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90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Function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Para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Type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RCMD1,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RDAT1,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21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48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MAX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0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added to RX-V1800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Initial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0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added to RX-V1800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42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Extended Surround Set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4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Auto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19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5C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5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Last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8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53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Adaptive DSP Level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4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Auto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19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5D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>
              <w:drawing>
                <wp:anchor simplePos="0" relativeHeight="251658243" behindDoc="1" locked="0" layoutInCell="1" allowOverlap="1">
                  <wp:simplePos x="0" y="0"/>
                  <wp:positionH relativeFrom="page">
                    <wp:posOffset>-2032</wp:posOffset>
                  </wp:positionH>
                  <wp:positionV relativeFrom="line">
                    <wp:posOffset>-37450</wp:posOffset>
                  </wp:positionV>
                  <wp:extent cx="6074156" cy="145796"/>
                  <wp:effectExtent l="0" t="0" r="0" b="0"/>
                  <wp:wrapNone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Picture 27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2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074156" cy="1457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Decoder Mode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5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Decoder Mode Set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Auto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Last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8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6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Audio Select Set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Auto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Last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739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749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749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749" w:line="240" w:lineRule="auto"/>
              <w:ind w:left="9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5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-4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749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749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-3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-2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-1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55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354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7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OSD Shi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t* / GUI Position**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137" w:lineRule="exact"/>
              <w:ind w:left="38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*RX-V1800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7" w:line="137" w:lineRule="exact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**RX-V3800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84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Gray Back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RX-V1800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Auto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365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Dyna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ic Range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or 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MAX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5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MIN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365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1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Dyna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ic Range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 Headphone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MAX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5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MIN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7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5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Zone2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Out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3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Variable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Fixed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8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FL Scroll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Continue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6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ory Guard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6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Video Conversion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8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56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Zone3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Out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3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Variable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Fixed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365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83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 OSD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19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Zone2 &amp;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8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4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71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Adaptive DRC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4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Auto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19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6D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5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Last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48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49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498" w:line="240" w:lineRule="auto"/>
              <w:ind w:left="2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498" w:line="240" w:lineRule="auto"/>
              <w:ind w:left="7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Multi CH BGV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8" w:after="740" w:line="240" w:lineRule="auto"/>
              <w:ind w:left="2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Deletion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Last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DVD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7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DTV/CBL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9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8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CBL/SAT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94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43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VCR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3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DVR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V-AUX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4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81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BD/HD DVD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365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53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 Set Center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Large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0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None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5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 Set Front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Large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0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365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4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 Set Surround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Large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0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None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739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749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749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749" w:line="240" w:lineRule="auto"/>
              <w:ind w:left="2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 Set Surround Back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3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Large x2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749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749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Large x1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all x2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all x1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None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4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 Set Presence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Yes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None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365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4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 Set Bass Out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Subwoo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1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Front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Both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211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221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221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221" w:line="240" w:lineRule="auto"/>
              <w:ind w:left="1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 Set Subwoo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 Phase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221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221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221" w:line="240" w:lineRule="auto"/>
              <w:ind w:left="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Lower 4 bit: Don't care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3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Reverse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64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299" w:header="708" w:footer="708" w:gutter="0"/>
          <w:cols w:num="2" w:space="0" w:equalWidth="0">
            <w:col w:w="142" w:space="424"/>
            <w:col w:w="9977" w:space="0"/>
          </w:cols>
          <w:docGrid w:linePitch="360"/>
        </w:sectPr>
        <w:spacing w:before="118" w:after="7" w:line="188" w:lineRule="exact"/>
        <w:ind w:left="4943" w:right="0" w:firstLine="0"/>
      </w:pPr>
      <w:r/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1" w:after="7" w:line="188" w:lineRule="exact"/>
        <w:ind w:left="7659" w:right="0" w:firstLine="0"/>
      </w:pPr>
      <w:r/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Vx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-232C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P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ol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4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66" w:tblpY="0"/>
        <w:tblOverlap w:val="never"/>
        "
        <w:tblW w:w="9536" w:type="dxa"/>
        <w:tblLook w:val="04A0" w:firstRow="1" w:lastRow="0" w:firstColumn="1" w:lastColumn="0" w:noHBand="0" w:noVBand="1"/>
      </w:tblPr>
      <w:tblGrid>
        <w:gridCol w:w="297"/>
        <w:gridCol w:w="604"/>
        <w:gridCol w:w="595"/>
        <w:gridCol w:w="2371"/>
        <w:gridCol w:w="604"/>
        <w:gridCol w:w="595"/>
        <w:gridCol w:w="1180"/>
        <w:gridCol w:w="604"/>
        <w:gridCol w:w="595"/>
        <w:gridCol w:w="585"/>
        <w:gridCol w:w="1521"/>
      </w:tblGrid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00" w:type="dxa"/>
            <w:gridSpan w:val="2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775" w:type="dxa"/>
            <w:gridSpan w:val="2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3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Data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785" w:type="dxa"/>
            <w:gridSpan w:val="3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3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Report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21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59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0"/>
        </w:trPr>
        <w:tc>
          <w:tcPr>
            <w:tcW w:w="297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90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Function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Para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Type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RCMD1,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RDAT1,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21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1863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72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72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72" w:line="240" w:lineRule="auto"/>
              <w:ind w:left="6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Multi CH Select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47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6ch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72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72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63" w:after="739" w:line="240" w:lineRule="auto"/>
              <w:ind w:left="2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Deletion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8ch CD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8ch CD-R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8ch MD/TAPE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9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8ch DVD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3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8ch DTV/CBL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9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8ch CBL/SAT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94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9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8ch VCR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9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8ch DVR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8ch V-AUX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4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8ch BD/HD DVD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7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71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PR/SB Priority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Presence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19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7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Sur. Back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48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49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498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498" w:line="240" w:lineRule="auto"/>
              <w:ind w:left="4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Subwoo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er Crossover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1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40Hz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49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498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1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60Hz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1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80Hz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1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90Hz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100Hz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110Hz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120Hz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160Hz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200Hz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8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Test Tone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8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6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ponent I/P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97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7" w:line="240" w:lineRule="auto"/>
              <w:ind w:left="8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HDMI I/P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7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7" w:line="240" w:lineRule="auto"/>
              <w:ind w:left="47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Deletion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0"/>
        </w:trPr>
        <w:tc>
          <w:tcPr>
            <w:tcW w:w="297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739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749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749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749" w:line="240" w:lineRule="auto"/>
              <w:ind w:left="6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HDMI Up-Scaling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3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Through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749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749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749" w:line="240" w:lineRule="auto"/>
              <w:ind w:left="10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added to RX-V1800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480p(576p)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1080i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2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720p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1080p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365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75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HDMI Aspect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3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Through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16:9 Nor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8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art Zoom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365" w:line="240" w:lineRule="auto"/>
              <w:ind w:left="114" w:right="-18" w:firstLine="0"/>
            </w:pPr>
            <w:r>
              <w:drawing>
                <wp:anchor simplePos="0" relativeHeight="251658245" behindDoc="1" locked="0" layoutInCell="1" allowOverlap="1">
                  <wp:simplePos x="0" y="0"/>
                  <wp:positionH relativeFrom="page">
                    <wp:posOffset>-2032</wp:posOffset>
                  </wp:positionH>
                  <wp:positionV relativeFrom="line">
                    <wp:posOffset>-2522</wp:posOffset>
                  </wp:positionV>
                  <wp:extent cx="6074156" cy="383539"/>
                  <wp:effectExtent l="0" t="0" r="0" b="0"/>
                  <wp:wrapNone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 27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2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074156" cy="3835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4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THX SB 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er Dist.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under 1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(0.3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1-4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(0.3-1.2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over 4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(1.2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8" w:after="1133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142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142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142" w:line="240" w:lineRule="auto"/>
              <w:ind w:left="81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Night Mode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142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142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142" w:line="240" w:lineRule="auto"/>
              <w:ind w:left="47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Deletion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8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Cine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 Low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Cine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 Mid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Cine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 High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Music Low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Music Mid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0"/>
        </w:trPr>
        <w:tc>
          <w:tcPr>
            <w:tcW w:w="297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Music High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365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375" w:line="240" w:lineRule="auto"/>
              <w:ind w:left="2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375" w:line="240" w:lineRule="auto"/>
              <w:ind w:left="51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HDMI Support Audio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4" w:after="12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4" w:after="12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5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RX-V1800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375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Other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8" w:after="552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561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561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561" w:line="240" w:lineRule="auto"/>
              <w:ind w:left="83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 Screen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>
              <w:drawing>
                <wp:anchor simplePos="0" relativeHeight="251658247" behindDoc="1" locked="0" layoutInCell="1" allowOverlap="1">
                  <wp:simplePos x="0" y="0"/>
                  <wp:positionH relativeFrom="page">
                    <wp:posOffset>-2032</wp:posOffset>
                  </wp:positionH>
                  <wp:positionV relativeFrom="line">
                    <wp:posOffset>-14841</wp:posOffset>
                  </wp:positionV>
                  <wp:extent cx="1538731" cy="145796"/>
                  <wp:effectExtent l="0" t="0" r="0" b="0"/>
                  <wp:wrapNone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Picture 27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2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538731" cy="1457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561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561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10sec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30sec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Always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XM Channel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USA &amp; Canada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8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9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Hold / Release XM Display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3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Release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USA &amp; Canada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3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Hold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7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38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iPod Charge on Standby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Auto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365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78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iPod Repeat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375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5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365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78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iPod Shu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ff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Songs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Albu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8" w:after="365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60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NET/USB Repeat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4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Single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5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211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21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21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21" w:line="240" w:lineRule="auto"/>
              <w:ind w:left="6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NET/USB Shu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ff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21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21" w:line="240" w:lineRule="auto"/>
              <w:ind w:left="20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21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77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docGrid w:linePitch="360"/>
        </w:sectPr>
        <w:spacing w:before="305" w:after="7" w:line="188" w:lineRule="exact"/>
        <w:ind w:left="5309" w:right="0" w:firstLine="0"/>
      </w:pPr>
      <w:r/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1" w:after="7" w:line="188" w:lineRule="exact"/>
        <w:ind w:left="7659" w:right="0" w:firstLine="0"/>
      </w:pPr>
      <w:r/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Vx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-232C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P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ol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4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66" w:tblpY="0"/>
        <w:tblOverlap w:val="never"/>
        "
        <w:tblW w:w="9536" w:type="dxa"/>
        <w:tblLook w:val="04A0" w:firstRow="1" w:lastRow="0" w:firstColumn="1" w:lastColumn="0" w:noHBand="0" w:noVBand="1"/>
      </w:tblPr>
      <w:tblGrid>
        <w:gridCol w:w="297"/>
        <w:gridCol w:w="604"/>
        <w:gridCol w:w="595"/>
        <w:gridCol w:w="2371"/>
        <w:gridCol w:w="604"/>
        <w:gridCol w:w="595"/>
        <w:gridCol w:w="1180"/>
        <w:gridCol w:w="604"/>
        <w:gridCol w:w="595"/>
        <w:gridCol w:w="585"/>
        <w:gridCol w:w="1521"/>
      </w:tblGrid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00" w:type="dxa"/>
            <w:gridSpan w:val="2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775" w:type="dxa"/>
            <w:gridSpan w:val="2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3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Data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785" w:type="dxa"/>
            <w:gridSpan w:val="3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3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Report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21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59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0"/>
        </w:trPr>
        <w:tc>
          <w:tcPr>
            <w:tcW w:w="297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90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Function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Para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Type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RCMD1,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RDAT1,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21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48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NET/USB Preset Recall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9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NET/USB Preset Me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9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365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4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EQ (Equalizer) Select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Auto PEQ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75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RX-V1800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GEQ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EQ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3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Tone Control Auto Bypass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Auto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Zone2 MAX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0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added to RX-V1800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Zone3 MAX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0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added to RX-V1800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Zone2 Initial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0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added to RX-V1800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Zone3 Initial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0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added to RX-V1800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Zone2 Balance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Zone3 Balance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759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769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769" w:line="240" w:lineRule="auto"/>
              <w:ind w:left="2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769" w:line="240" w:lineRule="auto"/>
              <w:ind w:left="65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Music Enhancer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769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769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769" w:line="240" w:lineRule="auto"/>
              <w:ind w:left="47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Deletion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2ch Low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9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2ch High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7ch Low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0"/>
        </w:trPr>
        <w:tc>
          <w:tcPr>
            <w:tcW w:w="297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9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7ch High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6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Advanced Setup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6" w:after="199" w:line="240" w:lineRule="auto"/>
              <w:ind w:left="1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Effect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ve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-1"/>
                <w:sz w:val="13"/>
                <w:szCs w:val="13"/>
                <w:lang w:val="de-DE" w:bidi="de-DE"/>
              </w:rPr>
              <w:t>n STANDBY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5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ote ID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 AMP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ID1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ID2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>
              <w:drawing>
                <wp:anchor simplePos="0" relativeHeight="251658244" behindDoc="1" locked="0" layoutInCell="1" allowOverlap="1">
                  <wp:simplePos x="0" y="0"/>
                  <wp:positionH relativeFrom="page">
                    <wp:posOffset>-2032</wp:posOffset>
                  </wp:positionH>
                  <wp:positionV relativeFrom="line">
                    <wp:posOffset>-2523</wp:posOffset>
                  </wp:positionV>
                  <wp:extent cx="6074156" cy="264668"/>
                  <wp:effectExtent l="0" t="0" r="0" b="0"/>
                  <wp:wrapNone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074156" cy="2646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59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Fan Control Mode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Auto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Cont.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8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52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er 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pedance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3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8 ohm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8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xcept Japanese Mod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6 ohm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7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4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Tuner Frequency Step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/100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Destination R &amp;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8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/50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51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ote ID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 Tuner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ID1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88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ID2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927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936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936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936" w:line="240" w:lineRule="auto"/>
              <w:ind w:left="8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Language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3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English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936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936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936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7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Japanese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French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2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Ger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2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Spanish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2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Russian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739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749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749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749" w:line="240" w:lineRule="auto"/>
              <w:ind w:left="796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User Preset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361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Cancel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749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749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53" w:after="0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0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DSP Para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eter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7"/>
        </w:trPr>
        <w:tc>
          <w:tcPr>
            <w:tcW w:w="29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Video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2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Network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97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7" w:line="240" w:lineRule="auto"/>
              <w:ind w:left="78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Video Reset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3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Cancel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7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207" w:line="240" w:lineRule="auto"/>
              <w:ind w:left="47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Deletion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0"/>
        </w:trPr>
        <w:tc>
          <w:tcPr>
            <w:tcW w:w="297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Yes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67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ote Sensor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188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5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ote ID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 XM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ID1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USA &amp; Canada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ID2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8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Bi-A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pli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8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8" w:after="178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83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TV For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4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1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NTSC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77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30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8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on RS-232C Access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4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87" w:line="240" w:lineRule="auto"/>
              <w:ind w:left="1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50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Yes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197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207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207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207" w:line="240" w:lineRule="auto"/>
              <w:ind w:left="7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Networ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 Reset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3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Cancel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207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207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207" w:line="240" w:lineRule="auto"/>
              <w:ind w:left="47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Deletion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9"/>
        </w:trPr>
        <w:tc>
          <w:tcPr>
            <w:tcW w:w="297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Yes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29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212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221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221" w:line="240" w:lineRule="auto"/>
              <w:ind w:left="2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7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221" w:line="240" w:lineRule="auto"/>
              <w:ind w:left="7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Monitor Check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240" w:lineRule="auto"/>
              <w:ind w:left="4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221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221" w:line="240" w:lineRule="auto"/>
              <w:ind w:left="19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521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221" w:line="240" w:lineRule="auto"/>
              <w:ind w:left="10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added to RX-V1800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29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4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Yes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521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39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docGrid w:linePitch="360"/>
        </w:sectPr>
        <w:spacing w:before="67" w:after="7" w:line="188" w:lineRule="exact"/>
        <w:ind w:left="5309" w:right="0" w:firstLine="0"/>
      </w:pPr>
      <w:r/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12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1" w:after="7" w:line="188" w:lineRule="exact"/>
        <w:ind w:left="7659" w:right="0" w:firstLine="0"/>
      </w:pPr>
      <w:r/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Vx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-232C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P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ol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81" w:after="4" w:line="137" w:lineRule="exact"/>
        <w:ind w:left="96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*OSD message function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0" w:line="137" w:lineRule="exact"/>
        <w:ind w:left="393" w:right="0" w:firstLine="0"/>
      </w:pPr>
      <w:r/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The OSD Message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unction can display a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essage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 16 characters to the RX-Vx800's OSD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or a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ew seconds.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7" w:lineRule="exact"/>
        <w:ind w:left="393" w:right="1597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The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 sequence bloc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 will start by sending "start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and" as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entioned above,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ollowed by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our bytes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pac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et data (S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-8"/>
          <w:sz w:val="15"/>
          <w:szCs w:val="15"/>
          <w:lang w:val="de-DE" w:bidi="de-DE"/>
        </w:rPr>
        <w:t>:3)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repeated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our 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es. Then a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essage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 sixteen characters (ASCII) will display and the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 bloc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 will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inish auto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atically.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docGrid w:linePitch="360"/>
        </w:sectPr>
        <w:spacing w:before="40" w:after="0" w:line="137" w:lineRule="exact"/>
        <w:ind w:left="393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(ex.) 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ant to display " Test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essage </w:t>
      </w:r>
      <w:r>
        <w:rPr baseline="0" dirty="0">
          <w:rFonts w:ascii="Arial" w:hAnsi="Arial" w:eastAsia="Arial" w:cs="Arial"/>
          <w:color w:val="000000"/>
          <w:spacing w:val="6"/>
          <w:sz w:val="15"/>
          <w:szCs w:val="15"/>
          <w:lang w:val="de-DE" w:bidi="de-DE"/>
        </w:rPr>
        <w:t>!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" characters to OSD.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5" w:after="4" w:line="137" w:lineRule="exact"/>
        <w:ind w:left="691" w:right="0" w:firstLine="0"/>
      </w:pPr>
      <w:r/>
      <w:r>
        <w:rPr baseline="0" dirty="0">
          <w:rFonts w:ascii="Arial" w:hAnsi="Arial" w:eastAsia="Arial" w:cs="Arial"/>
          <w:color w:val="000000"/>
          <w:spacing w:val="-12"/>
          <w:sz w:val="15"/>
          <w:szCs w:val="15"/>
          <w:lang w:val="de-DE" w:bidi="de-DE"/>
        </w:rPr>
        <w:t>1.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45" w:after="4" w:line="137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Send the start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7"/>
          <w:sz w:val="15"/>
          <w:szCs w:val="15"/>
          <w:lang w:val="de-DE" w:bidi="de-DE"/>
        </w:rPr>
        <w:t>and.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8" w:after="4" w:line="137" w:lineRule="exact"/>
        <w:ind w:left="1002" w:right="0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1505711</wp:posOffset>
            </wp:positionH>
            <wp:positionV relativeFrom="line">
              <wp:posOffset>1413</wp:posOffset>
            </wp:positionV>
            <wp:extent cx="379475" cy="120395"/>
            <wp:effectExtent l="0" t="0" r="0" b="0"/>
            <wp:wrapNone/>
            <wp:docPr id="274" name="Freeform 2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79475" cy="120395"/>
                    </a:xfrm>
                    <a:custGeom>
                      <a:rect l="l" t="t" r="r" b="b"/>
                      <a:pathLst>
                        <a:path w="3162300" h="1003300">
                          <a:moveTo>
                            <a:pt x="0" y="1003300"/>
                          </a:moveTo>
                          <a:lnTo>
                            <a:pt x="3162300" y="1003300"/>
                          </a:lnTo>
                          <a:lnTo>
                            <a:pt x="3162300" y="0"/>
                          </a:lnTo>
                          <a:lnTo>
                            <a:pt x="0" y="0"/>
                          </a:lnTo>
                          <a:lnTo>
                            <a:pt x="0" y="10033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4" behindDoc="0" locked="0" layoutInCell="1" allowOverlap="1">
            <wp:simplePos x="0" y="0"/>
            <wp:positionH relativeFrom="page">
              <wp:posOffset>1879091</wp:posOffset>
            </wp:positionH>
            <wp:positionV relativeFrom="line">
              <wp:posOffset>7509</wp:posOffset>
            </wp:positionV>
            <wp:extent cx="10667" cy="118871"/>
            <wp:effectExtent l="0" t="0" r="0" b="0"/>
            <wp:wrapNone/>
            <wp:docPr id="275" name="Freeform 2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1501139</wp:posOffset>
            </wp:positionH>
            <wp:positionV relativeFrom="line">
              <wp:posOffset>-3159</wp:posOffset>
            </wp:positionV>
            <wp:extent cx="10667" cy="129539"/>
            <wp:effectExtent l="0" t="0" r="0" b="0"/>
            <wp:wrapNone/>
            <wp:docPr id="276" name="Freeform 2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29539"/>
                    </a:xfrm>
                    <a:custGeom>
                      <a:rect l="l" t="t" r="r" b="b"/>
                      <a:pathLst>
                        <a:path w="88900" h="1079500">
                          <a:moveTo>
                            <a:pt x="0" y="1079500"/>
                          </a:moveTo>
                          <a:lnTo>
                            <a:pt x="88900" y="10795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10795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8" behindDoc="0" locked="0" layoutInCell="1" allowOverlap="1">
            <wp:simplePos x="0" y="0"/>
            <wp:positionH relativeFrom="page">
              <wp:posOffset>1511807</wp:posOffset>
            </wp:positionH>
            <wp:positionV relativeFrom="line">
              <wp:posOffset>-3159</wp:posOffset>
            </wp:positionV>
            <wp:extent cx="2645663" cy="10667"/>
            <wp:effectExtent l="0" t="0" r="0" b="0"/>
            <wp:wrapNone/>
            <wp:docPr id="277" name="Freeform 2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645663" cy="10667"/>
                    </a:xfrm>
                    <a:custGeom>
                      <a:rect l="l" t="t" r="r" b="b"/>
                      <a:pathLst>
                        <a:path w="22047200" h="88900">
                          <a:moveTo>
                            <a:pt x="0" y="88900"/>
                          </a:moveTo>
                          <a:lnTo>
                            <a:pt x="22047200" y="88900"/>
                          </a:lnTo>
                          <a:lnTo>
                            <a:pt x="22047200" y="0"/>
                          </a:lnTo>
                          <a:lnTo>
                            <a:pt x="0" y="0"/>
                          </a:lnTo>
                          <a:lnTo>
                            <a:pt x="0" y="889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9" behindDoc="0" locked="0" layoutInCell="1" allowOverlap="1">
            <wp:simplePos x="0" y="0"/>
            <wp:positionH relativeFrom="page">
              <wp:posOffset>1511807</wp:posOffset>
            </wp:positionH>
            <wp:positionV relativeFrom="line">
              <wp:posOffset>115713</wp:posOffset>
            </wp:positionV>
            <wp:extent cx="2645663" cy="10667"/>
            <wp:effectExtent l="0" t="0" r="0" b="0"/>
            <wp:wrapNone/>
            <wp:docPr id="278" name="Freeform 2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645663" cy="10667"/>
                    </a:xfrm>
                    <a:custGeom>
                      <a:rect l="l" t="t" r="r" b="b"/>
                      <a:pathLst>
                        <a:path w="22047200" h="88900">
                          <a:moveTo>
                            <a:pt x="0" y="88900"/>
                          </a:moveTo>
                          <a:lnTo>
                            <a:pt x="22047200" y="88900"/>
                          </a:lnTo>
                          <a:lnTo>
                            <a:pt x="22047200" y="0"/>
                          </a:lnTo>
                          <a:lnTo>
                            <a:pt x="0" y="0"/>
                          </a:lnTo>
                          <a:lnTo>
                            <a:pt x="0" y="889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8"/>
          <w:sz w:val="15"/>
          <w:szCs w:val="15"/>
          <w:lang w:val="de-DE" w:bidi="de-DE"/>
        </w:rPr>
        <w:t>STX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cols w:num="3" w:space="0" w:equalWidth="0">
            <w:col w:w="874" w:space="134"/>
            <w:col w:w="1689" w:space="31"/>
            <w:col w:w="3201" w:space="0"/>
          </w:cols>
          <w:docGrid w:linePitch="360"/>
        </w:sectPr>
        <w:tabs>
          <w:tab w:val="left" w:pos="595"/>
          <w:tab w:val="left" w:pos="1190"/>
          <w:tab w:val="left" w:pos="1785"/>
          <w:tab w:val="left" w:pos="2380"/>
          <w:tab w:val="left" w:pos="2872"/>
        </w:tabs>
        <w:spacing w:before="225" w:after="4" w:line="137" w:lineRule="exact"/>
        <w:ind w:left="0" w:right="0" w:firstLine="0"/>
      </w:pPr>
      <w:r>
        <w:drawing>
          <wp:anchor simplePos="0" relativeHeight="251658243" behindDoc="1" locked="0" layoutInCell="1" allowOverlap="1">
            <wp:simplePos x="0" y="0"/>
            <wp:positionH relativeFrom="page">
              <wp:posOffset>3773423</wp:posOffset>
            </wp:positionH>
            <wp:positionV relativeFrom="line">
              <wp:posOffset>120158</wp:posOffset>
            </wp:positionV>
            <wp:extent cx="379475" cy="120395"/>
            <wp:effectExtent l="0" t="0" r="0" b="0"/>
            <wp:wrapNone/>
            <wp:docPr id="279" name="Freeform 2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79475" cy="120395"/>
                    </a:xfrm>
                    <a:custGeom>
                      <a:rect l="l" t="t" r="r" b="b"/>
                      <a:pathLst>
                        <a:path w="3162300" h="1003300">
                          <a:moveTo>
                            <a:pt x="0" y="1003300"/>
                          </a:moveTo>
                          <a:lnTo>
                            <a:pt x="3162300" y="1003300"/>
                          </a:lnTo>
                          <a:lnTo>
                            <a:pt x="3162300" y="0"/>
                          </a:lnTo>
                          <a:lnTo>
                            <a:pt x="0" y="0"/>
                          </a:lnTo>
                          <a:lnTo>
                            <a:pt x="0" y="10033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2257043</wp:posOffset>
            </wp:positionH>
            <wp:positionV relativeFrom="line">
              <wp:posOffset>126254</wp:posOffset>
            </wp:positionV>
            <wp:extent cx="10667" cy="118871"/>
            <wp:effectExtent l="0" t="0" r="0" b="0"/>
            <wp:wrapNone/>
            <wp:docPr id="280" name="Freeform 2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2634995</wp:posOffset>
            </wp:positionH>
            <wp:positionV relativeFrom="line">
              <wp:posOffset>126254</wp:posOffset>
            </wp:positionV>
            <wp:extent cx="10667" cy="118871"/>
            <wp:effectExtent l="0" t="0" r="0" b="0"/>
            <wp:wrapNone/>
            <wp:docPr id="281" name="Freeform 2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8" behindDoc="0" locked="0" layoutInCell="1" allowOverlap="1">
            <wp:simplePos x="0" y="0"/>
            <wp:positionH relativeFrom="page">
              <wp:posOffset>3390899</wp:posOffset>
            </wp:positionH>
            <wp:positionV relativeFrom="line">
              <wp:posOffset>126254</wp:posOffset>
            </wp:positionV>
            <wp:extent cx="10667" cy="118871"/>
            <wp:effectExtent l="0" t="0" r="0" b="0"/>
            <wp:wrapNone/>
            <wp:docPr id="282" name="Freeform 2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3768851</wp:posOffset>
            </wp:positionH>
            <wp:positionV relativeFrom="line">
              <wp:posOffset>126254</wp:posOffset>
            </wp:positionV>
            <wp:extent cx="10667" cy="118871"/>
            <wp:effectExtent l="0" t="0" r="0" b="0"/>
            <wp:wrapNone/>
            <wp:docPr id="283" name="Freeform 2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7" behindDoc="0" locked="0" layoutInCell="1" allowOverlap="1">
            <wp:simplePos x="0" y="0"/>
            <wp:positionH relativeFrom="page">
              <wp:posOffset>3012947</wp:posOffset>
            </wp:positionH>
            <wp:positionV relativeFrom="line">
              <wp:posOffset>126254</wp:posOffset>
            </wp:positionV>
            <wp:extent cx="10667" cy="118871"/>
            <wp:effectExtent l="0" t="0" r="0" b="0"/>
            <wp:wrapNone/>
            <wp:docPr id="284" name="Freeform 2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0" behindDoc="0" locked="0" layoutInCell="1" allowOverlap="1">
            <wp:simplePos x="0" y="0"/>
            <wp:positionH relativeFrom="page">
              <wp:posOffset>4146803</wp:posOffset>
            </wp:positionH>
            <wp:positionV relativeFrom="line">
              <wp:posOffset>126254</wp:posOffset>
            </wp:positionV>
            <wp:extent cx="10667" cy="118871"/>
            <wp:effectExtent l="0" t="0" r="0" b="0"/>
            <wp:wrapNone/>
            <wp:docPr id="285" name="Freeform 2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2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1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0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0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0	</w:t>
      </w:r>
      <w:r>
        <w:rPr baseline="0" dirty="0">
          <w:rFonts w:ascii="Arial" w:hAnsi="Arial" w:eastAsia="Arial" w:cs="Arial"/>
          <w:color w:val="000000"/>
          <w:spacing w:val="-8"/>
          <w:sz w:val="15"/>
          <w:szCs w:val="15"/>
          <w:lang w:val="de-DE" w:bidi="de-DE"/>
        </w:rPr>
        <w:t>ETX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2" w:after="4" w:line="137" w:lineRule="exact"/>
        <w:ind w:left="691" w:right="0" w:firstLine="0"/>
      </w:pPr>
      <w:r/>
      <w:r>
        <w:rPr baseline="0" dirty="0">
          <w:rFonts w:ascii="Arial" w:hAnsi="Arial" w:eastAsia="Arial" w:cs="Arial"/>
          <w:color w:val="000000"/>
          <w:spacing w:val="-12"/>
          <w:sz w:val="15"/>
          <w:szCs w:val="15"/>
          <w:lang w:val="de-DE" w:bidi="de-DE"/>
        </w:rPr>
        <w:t>2.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52" w:after="4" w:line="137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Send 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:3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our 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es as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ollows.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1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tblpX="854" w:tblpY="0"/>
        <w:tblOverlap w:val="never"/>
        "
        <w:tblW w:w="4163" w:type="dxa"/>
        <w:tblLook w:val="04A0" w:firstRow="1" w:lastRow="0" w:firstColumn="1" w:lastColumn="0" w:noHBand="0" w:noVBand="1"/>
      </w:tblPr>
      <w:tblGrid>
        <w:gridCol w:w="604"/>
        <w:gridCol w:w="585"/>
        <w:gridCol w:w="595"/>
        <w:gridCol w:w="595"/>
        <w:gridCol w:w="595"/>
        <w:gridCol w:w="595"/>
        <w:gridCol w:w="612"/>
      </w:tblGrid>
      <w:tr>
        <w:trPr>
          <w:trHeight w:hRule="exact" w:val="184"/>
        </w:trPr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0" w:line="240" w:lineRule="auto"/>
              <w:ind w:left="1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0" w:line="240" w:lineRule="auto"/>
              <w:ind w:left="24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' 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0" w:line="240" w:lineRule="auto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'T'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0" w:line="240" w:lineRule="auto"/>
              <w:ind w:left="22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'e'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0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's'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2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2" w:after="0" w:line="240" w:lineRule="auto"/>
              <w:ind w:left="1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't'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' 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0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'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2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'e'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2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's'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's'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2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'a'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2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'g'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2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2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'e'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' 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'</w:t>
            </w:r>
            <w:r>
              <w:rPr baseline="0" dirty="0">
                <w:rFonts w:ascii="Arial" w:hAnsi="Arial" w:eastAsia="Arial" w:cs="Arial"/>
                <w:color w:val="000000"/>
                <w:spacing w:val="6"/>
                <w:sz w:val="15"/>
                <w:szCs w:val="15"/>
                <w:lang w:val="de-DE" w:bidi="de-DE"/>
              </w:rPr>
              <w:t>!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' '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2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13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  <w:sectPr>
          <w:type w:val="continuous"/>
          <w:pgSz w:w="11900" w:h="16840"/>
          <w:pgMar w:top="14" w:right="500" w:bottom="6" w:left="500" w:header="708" w:footer="708" w:gutter="0"/>
          <w:cols w:num="2" w:space="0" w:equalWidth="0">
            <w:col w:w="874" w:space="134"/>
            <w:col w:w="5077" w:space="0"/>
          </w:cols>
          <w:docGrid w:linePitch="360"/>
        </w:sectPr>
      </w:pP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988"/>
        </w:tabs>
        <w:spacing w:before="28" w:after="4" w:line="137" w:lineRule="exact"/>
        <w:ind w:left="691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3.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The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and bloc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 will be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inished auto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atically.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3" w:after="4" w:line="137" w:lineRule="exact"/>
        <w:ind w:left="394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Characters available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or displaying the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essage are as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ollows: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37" w:lineRule="exact"/>
        <w:ind w:left="611" w:right="1612" w:firstLine="0"/>
        <w:jc w:val="right"/>
      </w:pPr>
      <w:r/>
      <w:r>
        <w:rPr baseline="0" dirty="0">
          <w:rFonts w:ascii="Arial" w:hAnsi="Arial" w:eastAsia="Arial" w:cs="Arial"/>
          <w:b/>
          <w:bCs/>
          <w:color w:val="000000"/>
          <w:spacing w:val="-2"/>
          <w:sz w:val="15"/>
          <w:szCs w:val="15"/>
          <w:lang w:val="de-DE" w:bidi="de-DE"/>
        </w:rPr>
        <w:t>" "(SPACE) "!" "#" "%" "&amp;" "(" ")" "*" "+" "," "-" "." "0" "1" "2" "3" "4" "5" "6" "7" "8" "9" ":" "&lt;" "=" "&gt;" "?" "A" "B" "C" "D"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7" w:lineRule="exact"/>
        <w:ind w:left="691" w:right="141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"E" "F" "G" "H" "I" "J" "K" "L" "</w:t>
      </w:r>
      <w:r>
        <w:rPr baseline="0" dirty="0">
          <w:rFonts w:ascii="Arial" w:hAnsi="Arial" w:eastAsia="Arial" w:cs="Arial"/>
          <w:b/>
          <w:bCs/>
          <w:color w:val="000000"/>
          <w:spacing w:val="3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b/>
          <w:bCs/>
          <w:color w:val="000000"/>
          <w:spacing w:val="-2"/>
          <w:sz w:val="15"/>
          <w:szCs w:val="15"/>
          <w:lang w:val="de-DE" w:bidi="de-DE"/>
        </w:rPr>
        <w:t>" "N" "O" "P" "Q" "R" "S" "T" "U" "V" "W" "X" "Y" "Z" "[" "]" "_" "a" "b" "c" "d" "e" "f" "g"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b/>
          <w:bCs/>
          <w:color w:val="000000"/>
          <w:spacing w:val="-2"/>
          <w:sz w:val="15"/>
          <w:szCs w:val="15"/>
          <w:lang w:val="de-DE" w:bidi="de-DE"/>
        </w:rPr>
        <w:t>"h" "i" "j" "k" "l" "m" "n" "o" "p" "q" "r" "s" "t" "u" "v" "</w:t>
      </w:r>
      <w:r>
        <w:rPr baseline="0" dirty="0">
          <w:rFonts w:ascii="Arial" w:hAnsi="Arial" w:eastAsia="Arial" w:cs="Arial"/>
          <w:b/>
          <w:bCs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" "x" "y" "z"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55" w:after="4" w:line="137" w:lineRule="exact"/>
        <w:ind w:left="96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*Commands to get the display characters as text data (ASCII)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37" w:lineRule="exact"/>
        <w:ind w:left="313" w:right="3518" w:firstLine="0"/>
        <w:jc w:val="right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This co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and can get certain text data (ASCII)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 the RX-Vx800 to be used by a host device as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ollows.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37" w:lineRule="exact"/>
        <w:ind w:left="691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 Tuner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requency characters : " 1 07.9 "(MHz)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37" w:lineRule="exact"/>
        <w:ind w:left="691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- Master volu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 value characters : " –40.0dB" / "</w:t>
      </w:r>
      <w:r>
        <w:rPr baseline="0" dirty="0">
          <w:rFonts w:ascii="Arial" w:hAnsi="Arial" w:eastAsia="Arial" w:cs="Arial"/>
          <w:color w:val="000000"/>
          <w:spacing w:val="19"/>
          <w:sz w:val="15"/>
          <w:szCs w:val="15"/>
          <w:lang w:val="de-DE" w:bidi="de-DE"/>
        </w:rPr>
        <w:t> 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MUTE"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37" w:lineRule="exact"/>
        <w:ind w:left="691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 Input na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e : " MY PC</w:t>
      </w:r>
      <w:r>
        <w:rPr baseline="0" dirty="0">
          <w:rFonts w:ascii="Arial" w:hAnsi="Arial" w:eastAsia="Arial" w:cs="Arial"/>
          <w:color w:val="000000"/>
          <w:spacing w:val="4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" (Even rena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ed by "SET MENU:INPUT RENAME")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37" w:lineRule="exact"/>
        <w:ind w:left="691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 Zone2 input na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 : "</w:t>
      </w:r>
      <w:r>
        <w:rPr baseline="0" dirty="0">
          <w:rFonts w:ascii="Arial" w:hAnsi="Arial" w:eastAsia="Arial" w:cs="Arial"/>
          <w:color w:val="000000"/>
          <w:spacing w:val="4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PS 3</w:t>
      </w:r>
      <w:r>
        <w:rPr baseline="0" dirty="0">
          <w:rFonts w:ascii="Arial" w:hAnsi="Arial" w:eastAsia="Arial" w:cs="Arial"/>
          <w:color w:val="000000"/>
          <w:spacing w:val="38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" (Even rena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ed by "SET MENU:INPUT RENAME")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188" w:lineRule="exact"/>
        <w:ind w:left="400" w:right="0" w:firstLine="0"/>
      </w:pPr>
      <w:r/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The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pon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pro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f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xt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reque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st c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are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 f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ollow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s.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08" w:after="8" w:line="119" w:lineRule="exact"/>
        <w:ind w:left="1779" w:right="0" w:firstLine="0"/>
      </w:pPr>
      <w:r>
        <w:drawing>
          <wp:anchor simplePos="0" relativeHeight="251658413" behindDoc="1" locked="0" layoutInCell="1" allowOverlap="1">
            <wp:simplePos x="0" y="0"/>
            <wp:positionH relativeFrom="page">
              <wp:posOffset>1384808</wp:posOffset>
            </wp:positionH>
            <wp:positionV relativeFrom="line">
              <wp:posOffset>231030</wp:posOffset>
            </wp:positionV>
            <wp:extent cx="589280" cy="95504"/>
            <wp:effectExtent l="0" t="0" r="0" b="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>
                      <a:picLocks noChangeAspect="0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89280" cy="95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08" behindDoc="1" locked="0" layoutInCell="1" allowOverlap="1">
            <wp:simplePos x="0" y="0"/>
            <wp:positionH relativeFrom="page">
              <wp:posOffset>752855</wp:posOffset>
            </wp:positionH>
            <wp:positionV relativeFrom="line">
              <wp:posOffset>111142</wp:posOffset>
            </wp:positionV>
            <wp:extent cx="592835" cy="348995"/>
            <wp:effectExtent l="0" t="0" r="0" b="0"/>
            <wp:wrapNone/>
            <wp:docPr id="287" name="Freeform 2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92835" cy="348995"/>
                    </a:xfrm>
                    <a:custGeom>
                      <a:rect l="l" t="t" r="r" b="b"/>
                      <a:pathLst>
                        <a:path w="4940300" h="2908300">
                          <a:moveTo>
                            <a:pt x="0" y="2908300"/>
                          </a:moveTo>
                          <a:lnTo>
                            <a:pt x="4940300" y="2908300"/>
                          </a:lnTo>
                          <a:lnTo>
                            <a:pt x="4940300" y="0"/>
                          </a:lnTo>
                          <a:lnTo>
                            <a:pt x="0" y="0"/>
                          </a:lnTo>
                          <a:lnTo>
                            <a:pt x="0" y="2908300"/>
                          </a:lnTo>
                          <a:close/>
                        </a:path>
                      </a:pathLst>
                    </a:custGeom>
                    <a:noFill/>
                    <a:ln w="17716" cap="rnd" cmpd="sng">
                      <a:solidFill>
                        <a:srgbClr val="000000">
                          <a:alpha val="100000"/>
                        </a:srgbClr>
                      </a:solidFill>
                      <a:miter lim="1016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411" behindDoc="1" locked="0" layoutInCell="1" allowOverlap="1">
            <wp:simplePos x="0" y="0"/>
            <wp:positionH relativeFrom="page">
              <wp:posOffset>2043683</wp:posOffset>
            </wp:positionH>
            <wp:positionV relativeFrom="line">
              <wp:posOffset>111142</wp:posOffset>
            </wp:positionV>
            <wp:extent cx="591311" cy="348995"/>
            <wp:effectExtent l="0" t="0" r="0" b="0"/>
            <wp:wrapNone/>
            <wp:docPr id="288" name="Freeform 2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91311" cy="348995"/>
                    </a:xfrm>
                    <a:custGeom>
                      <a:rect l="l" t="t" r="r" b="b"/>
                      <a:pathLst>
                        <a:path w="4927600" h="2908300">
                          <a:moveTo>
                            <a:pt x="0" y="2908300"/>
                          </a:moveTo>
                          <a:lnTo>
                            <a:pt x="4927600" y="2908300"/>
                          </a:lnTo>
                          <a:lnTo>
                            <a:pt x="4927600" y="0"/>
                          </a:lnTo>
                          <a:lnTo>
                            <a:pt x="0" y="0"/>
                          </a:lnTo>
                          <a:lnTo>
                            <a:pt x="0" y="2908300"/>
                          </a:lnTo>
                          <a:close/>
                        </a:path>
                      </a:pathLst>
                    </a:custGeom>
                    <a:noFill/>
                    <a:ln w="17716" cap="rnd" cmpd="sng">
                      <a:solidFill>
                        <a:srgbClr val="000000">
                          <a:alpha val="100000"/>
                        </a:srgbClr>
                      </a:solidFill>
                      <a:miter lim="1016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000000"/>
          <w:spacing w:val="-3"/>
          <w:sz w:val="15"/>
          <w:szCs w:val="15"/>
          <w:lang w:val="de-DE" w:bidi="de-DE"/>
        </w:rPr>
        <w:t>Text Char.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3010"/>
        </w:tabs>
        <w:spacing w:before="0" w:after="0" w:line="137" w:lineRule="exact"/>
        <w:ind w:left="795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RX-Vx800	</w:t>
      </w:r>
      <w:r>
        <w:rPr baseline="0" dirty="0">
          <w:rFonts w:ascii="Arial" w:hAnsi="Arial" w:eastAsia="Arial" w:cs="Arial"/>
          <w:color w:val="000000"/>
          <w:spacing w:val="-6"/>
          <w:sz w:val="15"/>
          <w:szCs w:val="15"/>
          <w:lang w:val="de-DE" w:bidi="de-DE"/>
        </w:rPr>
        <w:t>Host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tbl>
      <w:tblPr>
        <w:tblStyle w:val="TableGrid"/>
        <w:tblLayout w:type="fixed"/>
        <w:tblpPr w:leftFromText="0" w:rightFromText="0" w:vertAnchor="text" w:horzAnchor="page" w:tblpX="1768" w:tblpY="0"/>
        <w:tblOverlap w:val="never"/>
        "
        <w:tblW w:w="2972" w:type="dxa"/>
        <w:tblLook w:val="04A0" w:firstRow="1" w:lastRow="0" w:firstColumn="1" w:lastColumn="0" w:noHBand="0" w:noVBand="1"/>
      </w:tblPr>
      <w:tblGrid>
        <w:gridCol w:w="595"/>
        <w:gridCol w:w="595"/>
        <w:gridCol w:w="892"/>
        <w:gridCol w:w="909"/>
      </w:tblGrid>
      <w:tr>
        <w:trPr>
          <w:trHeight w:hRule="exact" w:val="176"/>
        </w:trPr>
        <w:tc>
          <w:tcPr>
            <w:tcW w:w="59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39" w:line="240" w:lineRule="auto"/>
              <w:ind w:left="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RCMD0,1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595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39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1"/>
                <w:szCs w:val="11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1"/>
                <w:szCs w:val="11"/>
                <w:lang w:val="de-DE" w:bidi="de-DE"/>
              </w:rPr>
              <w:t>MMAND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892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39" w:line="240" w:lineRule="auto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0 – 9,A - 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9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39" w:line="240" w:lineRule="auto"/>
              <w:ind w:left="23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0...0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1"/>
                <w:szCs w:val="11"/>
                <w:lang w:val="de-DE" w:bidi="de-DE"/>
              </w:rPr>
              <w:t>x</w:t>
            </w:r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FF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</w:tr>
      <w:tr>
        <w:trPr>
          <w:trHeight w:hRule="exact" w:val="361"/>
        </w:trPr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104" w:lineRule="exact"/>
              <w:ind w:left="1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DDAT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46" w:line="104" w:lineRule="exact"/>
              <w:ind w:left="18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0 - 7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233" w:line="240" w:lineRule="auto"/>
              <w:ind w:left="1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DATA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89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104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0 – 9,A - Z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46" w:line="104" w:lineRule="exact"/>
              <w:ind w:left="3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SP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9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104" w:lineRule="exact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ASCII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1"/>
                <w:szCs w:val="11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har.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46" w:line="104" w:lineRule="exact"/>
              <w:ind w:left="1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Spa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1"/>
                <w:szCs w:val="11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e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1"/>
                <w:szCs w:val="11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11"/>
                <w:szCs w:val="11"/>
                <w:lang w:val="de-DE" w:bidi="de-DE"/>
              </w:rPr>
              <w:t>har.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6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44" w:after="3" w:line="104" w:lineRule="exact"/>
        <w:ind w:left="1877" w:right="0" w:firstLine="0"/>
      </w:pPr>
      <w:r/>
      <w:r>
        <w:rPr baseline="0" dirty="0">
          <w:rFonts w:ascii="Arial" w:hAnsi="Arial" w:eastAsia="Arial" w:cs="Arial"/>
          <w:color w:val="000000"/>
          <w:spacing w:val="-1"/>
          <w:sz w:val="11"/>
          <w:szCs w:val="11"/>
          <w:lang w:val="de-DE" w:bidi="de-DE"/>
        </w:rPr>
        <w:t>Report Command</w:t>
      </w:r>
      <w:r>
        <w:rPr>
          <w:rFonts w:ascii="Times New Roman" w:hAnsi="Times New Roman" w:eastAsia="Times New Roman" w:cs="Times New Roman"/>
          <w:sz w:val="11"/>
          <w:szCs w:val="11"/>
        </w:rPr>
        <w:t> </w:t>
      </w:r>
      <w:r/>
    </w:p>
    <w:p>
      <w:pPr>
        <w:spacing w:after="207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75" w:tblpY="0"/>
        <w:tblOverlap w:val="never"/>
        "
        <w:tblW w:w="8627" w:type="dxa"/>
        <w:tblLook w:val="04A0" w:firstRow="1" w:lastRow="0" w:firstColumn="1" w:lastColumn="0" w:noHBand="0" w:noVBand="1"/>
      </w:tblPr>
      <w:tblGrid>
        <w:gridCol w:w="1487"/>
        <w:gridCol w:w="604"/>
        <w:gridCol w:w="585"/>
        <w:gridCol w:w="595"/>
        <w:gridCol w:w="595"/>
        <w:gridCol w:w="595"/>
        <w:gridCol w:w="595"/>
        <w:gridCol w:w="595"/>
        <w:gridCol w:w="595"/>
        <w:gridCol w:w="595"/>
        <w:gridCol w:w="595"/>
        <w:gridCol w:w="602"/>
        <w:gridCol w:w="604"/>
      </w:tblGrid>
      <w:tr>
        <w:trPr>
          <w:trHeight w:hRule="exact" w:val="196"/>
        </w:trPr>
        <w:tc>
          <w:tcPr>
            <w:tcW w:w="1487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4" w:type="dxa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39" w:line="240" w:lineRule="auto"/>
              <w:ind w:left="18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DC1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58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216" w:line="240" w:lineRule="auto"/>
              <w:ind w:left="84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RCMD0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216" w:line="240" w:lineRule="auto"/>
              <w:ind w:left="9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RCMD1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104" w:lineRule="exact"/>
              <w:ind w:left="13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DDAT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29" w:line="104" w:lineRule="exact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104" w:lineRule="exact"/>
              <w:ind w:left="13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DDAT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29" w:line="104" w:lineRule="exact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104" w:lineRule="exact"/>
              <w:ind w:left="13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DDAT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29" w:line="104" w:lineRule="exact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104" w:lineRule="exact"/>
              <w:ind w:left="13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DDAT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29" w:line="104" w:lineRule="exact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104" w:lineRule="exact"/>
              <w:ind w:left="13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DDAT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29" w:line="104" w:lineRule="exact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104" w:lineRule="exact"/>
              <w:ind w:left="13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DDAT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29" w:line="104" w:lineRule="exact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595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104" w:lineRule="exact"/>
              <w:ind w:left="13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DDAT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29" w:line="104" w:lineRule="exact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602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104" w:lineRule="exact"/>
              <w:ind w:left="13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DDAT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29" w:line="104" w:lineRule="exact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  <w:tc>
          <w:tcPr>
            <w:tcW w:w="604" w:type="dxa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39" w:line="240" w:lineRule="auto"/>
              <w:ind w:left="17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3"/>
                <w:sz w:val="11"/>
                <w:szCs w:val="11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1"/>
                <w:szCs w:val="11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1487" w:type="dxa"/>
            <w:vMerge/>
            <w:tcBorders>
              <w:top w:val="nil"/>
              <w:lef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2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148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240" w:lineRule="auto"/>
              <w:ind w:left="1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Tuner Frequency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240" w:lineRule="auto"/>
              <w:ind w:left="1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DC1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240" w:lineRule="auto"/>
              <w:ind w:left="1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148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0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Main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Value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DC1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148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Zone2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Value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DC1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148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6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Input Na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DC1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148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2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Zone2 Input Na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DC1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148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Zone3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Value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DC1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148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2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Zone3 Input Na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DC1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9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ETX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46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docGrid w:linePitch="360"/>
        </w:sectPr>
        <w:spacing w:before="290" w:after="7" w:line="188" w:lineRule="exact"/>
        <w:ind w:left="5309" w:right="0" w:firstLine="0"/>
      </w:pPr>
      <w:r/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13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1" w:after="7" w:line="188" w:lineRule="exact"/>
        <w:ind w:left="7659" w:right="0" w:firstLine="0"/>
      </w:pPr>
      <w:r/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Vx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-232C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P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ol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251" w:after="6" w:line="173" w:lineRule="exact"/>
        <w:ind w:left="101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3.2</w:t>
      </w:r>
      <w:r>
        <w:rPr baseline="0" dirty="0">
          <w:rFonts w:ascii="Arial" w:hAnsi="Arial" w:eastAsia="Arial" w:cs="Arial"/>
          <w:b/>
          <w:bCs/>
          <w:color w:val="000000"/>
          <w:spacing w:val="2"/>
          <w:sz w:val="18"/>
          <w:szCs w:val="18"/>
          <w:lang w:val="de-DE" w:bidi="de-DE"/>
        </w:rPr>
        <w:t> 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Op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erati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on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 C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o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mma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nd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s ( SW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=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'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0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'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,</w:t>
      </w:r>
      <w:r>
        <w:rPr baseline="0" dirty="0">
          <w:rFonts w:ascii="Arial" w:hAnsi="Arial" w:eastAsia="Arial" w:cs="Arial"/>
          <w:b/>
          <w:bCs/>
          <w:color w:val="000000"/>
          <w:spacing w:val="2"/>
          <w:sz w:val="18"/>
          <w:szCs w:val="18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3"/>
          <w:sz w:val="18"/>
          <w:szCs w:val="18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CMDT0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=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'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7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'</w:t>
      </w:r>
      <w:r>
        <w:rPr baseline="0" dirty="0">
          <w:rFonts w:ascii="Arial" w:hAnsi="Arial" w:eastAsia="Arial" w:cs="Arial"/>
          <w:b/>
          <w:bCs/>
          <w:color w:val="000000"/>
          <w:spacing w:val="-7"/>
          <w:sz w:val="18"/>
          <w:szCs w:val="18"/>
          <w:lang w:val="de-DE" w:bidi="de-DE"/>
        </w:rPr>
        <w:t> )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docGrid w:linePitch="360"/>
        </w:sectPr>
        <w:spacing w:before="91" w:after="4" w:line="137" w:lineRule="exact"/>
        <w:ind w:left="3245" w:right="0" w:firstLine="0"/>
      </w:pPr>
      <w:r>
        <w:drawing>
          <wp:anchor simplePos="0" relativeHeight="251658795" behindDoc="0" locked="0" layoutInCell="1" allowOverlap="1">
            <wp:simplePos x="0" y="0"/>
            <wp:positionH relativeFrom="page">
              <wp:posOffset>2046223</wp:posOffset>
            </wp:positionH>
            <wp:positionV relativeFrom="line">
              <wp:posOffset>129048</wp:posOffset>
            </wp:positionV>
            <wp:extent cx="1546352" cy="95503"/>
            <wp:effectExtent l="0" t="0" r="0" b="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>
                      <a:picLocks noChangeAspect="0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46352" cy="95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2" behindDoc="1" locked="0" layoutInCell="1" allowOverlap="1">
            <wp:simplePos x="0" y="0"/>
            <wp:positionH relativeFrom="page">
              <wp:posOffset>1316735</wp:posOffset>
            </wp:positionH>
            <wp:positionV relativeFrom="line">
              <wp:posOffset>243856</wp:posOffset>
            </wp:positionV>
            <wp:extent cx="2647187" cy="120395"/>
            <wp:effectExtent l="0" t="0" r="0" b="0"/>
            <wp:wrapNone/>
            <wp:docPr id="290" name="Freeform 29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47187" cy="120395"/>
                      <a:chOff x="0" y="0"/>
                      <a:chExt cx="2647187" cy="120395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379475" cy="120395"/>
                      </a:xfrm>
                      <a:custGeom>
                        <a:rect l="l" t="t" r="r" b="b"/>
                        <a:pathLst>
                          <a:path w="3162300" h="1003300">
                            <a:moveTo>
                              <a:pt x="0" y="1003300"/>
                            </a:moveTo>
                            <a:lnTo>
                              <a:pt x="3162300" y="1003300"/>
                            </a:lnTo>
                            <a:lnTo>
                              <a:pt x="3162300" y="0"/>
                            </a:lnTo>
                            <a:lnTo>
                              <a:pt x="0" y="0"/>
                            </a:lnTo>
                            <a:lnTo>
                              <a:pt x="0" y="1003300"/>
                            </a:lnTo>
                            <a:close/>
                          </a:path>
                        </a:pathLst>
                      </a:custGeom>
                      <a:solidFill>
                        <a:srgbClr val="C2C2C2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267712" y="0"/>
                        <a:ext cx="379475" cy="120395"/>
                      </a:xfrm>
                      <a:custGeom>
                        <a:rect l="l" t="t" r="r" b="b"/>
                        <a:pathLst>
                          <a:path w="3162300" h="1003300">
                            <a:moveTo>
                              <a:pt x="0" y="1003300"/>
                            </a:moveTo>
                            <a:lnTo>
                              <a:pt x="3162300" y="1003300"/>
                            </a:lnTo>
                            <a:lnTo>
                              <a:pt x="3162300" y="0"/>
                            </a:lnTo>
                            <a:lnTo>
                              <a:pt x="0" y="0"/>
                            </a:lnTo>
                            <a:lnTo>
                              <a:pt x="0" y="1003300"/>
                            </a:lnTo>
                            <a:close/>
                          </a:path>
                        </a:pathLst>
                      </a:custGeom>
                      <a:solidFill>
                        <a:srgbClr val="C2C2C2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  <w:drawing>
          <wp:anchor simplePos="0" relativeHeight="251658433" behindDoc="0" locked="0" layoutInCell="1" allowOverlap="1">
            <wp:simplePos x="0" y="0"/>
            <wp:positionH relativeFrom="page">
              <wp:posOffset>1312163</wp:posOffset>
            </wp:positionH>
            <wp:positionV relativeFrom="line">
              <wp:posOffset>239284</wp:posOffset>
            </wp:positionV>
            <wp:extent cx="2656331" cy="129539"/>
            <wp:effectExtent l="0" t="0" r="0" b="0"/>
            <wp:wrapNone/>
            <wp:docPr id="292" name="Freeform 29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56331" cy="129539"/>
                      <a:chOff x="0" y="0"/>
                      <a:chExt cx="2656331" cy="129539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0667" cy="129539"/>
                      </a:xfrm>
                      <a:custGeom>
                        <a:rect l="l" t="t" r="r" b="b"/>
                        <a:pathLst>
                          <a:path w="88900" h="1079500">
                            <a:moveTo>
                              <a:pt x="0" y="1079500"/>
                            </a:moveTo>
                            <a:lnTo>
                              <a:pt x="88900" y="10795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10795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0668" y="0"/>
                        <a:ext cx="2645663" cy="10667"/>
                      </a:xfrm>
                      <a:custGeom>
                        <a:rect l="l" t="t" r="r" b="b"/>
                        <a:pathLst>
                          <a:path w="22047200" h="88900">
                            <a:moveTo>
                              <a:pt x="0" y="88900"/>
                            </a:moveTo>
                            <a:lnTo>
                              <a:pt x="22047200" y="88900"/>
                            </a:lnTo>
                            <a:lnTo>
                              <a:pt x="22047200" y="0"/>
                            </a:lnTo>
                            <a:lnTo>
                              <a:pt x="0" y="0"/>
                            </a:lnTo>
                            <a:lnTo>
                              <a:pt x="0" y="889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4 Byte Re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3"/>
          <w:sz w:val="15"/>
          <w:szCs w:val="15"/>
          <w:lang w:val="de-DE" w:bidi="de-DE"/>
        </w:rPr>
        <w:t>ote Control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50"/>
        </w:tabs>
        <w:spacing w:before="193" w:after="4" w:line="137" w:lineRule="exact"/>
        <w:ind w:left="1716" w:right="0" w:firstLine="0"/>
      </w:pPr>
      <w:r>
        <w:drawing>
          <wp:anchor simplePos="0" relativeHeight="251658715" behindDoc="0" locked="0" layoutInCell="1" allowOverlap="1">
            <wp:simplePos x="0" y="0"/>
            <wp:positionH relativeFrom="page">
              <wp:posOffset>1690115</wp:posOffset>
            </wp:positionH>
            <wp:positionV relativeFrom="line">
              <wp:posOffset>101362</wp:posOffset>
            </wp:positionV>
            <wp:extent cx="766571" cy="118871"/>
            <wp:effectExtent l="0" t="0" r="0" b="0"/>
            <wp:wrapNone/>
            <wp:docPr id="294" name="Freeform 29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66571" cy="118871"/>
                      <a:chOff x="0" y="0"/>
                      <a:chExt cx="766571" cy="118871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77952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755904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  <w:drawing>
          <wp:anchor simplePos="0" relativeHeight="251658718" behindDoc="0" locked="0" layoutInCell="1" allowOverlap="1">
            <wp:simplePos x="0" y="0"/>
            <wp:positionH relativeFrom="page">
              <wp:posOffset>2823971</wp:posOffset>
            </wp:positionH>
            <wp:positionV relativeFrom="line">
              <wp:posOffset>101362</wp:posOffset>
            </wp:positionV>
            <wp:extent cx="10667" cy="118871"/>
            <wp:effectExtent l="0" t="0" r="0" b="0"/>
            <wp:wrapNone/>
            <wp:docPr id="297" name="Freeform 2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STX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 '0' </w:t>
      </w:r>
      <w:r>
        <w:rPr baseline="0" dirty="0">
          <w:rFonts w:ascii="Arial" w:hAnsi="Arial" w:eastAsia="Arial" w:cs="Arial"/>
          <w:color w:val="000000"/>
          <w:spacing w:val="4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CMDT0</w:t>
      </w:r>
      <w:r>
        <w:rPr baseline="0" dirty="0">
          <w:rFonts w:ascii="Arial" w:hAnsi="Arial" w:eastAsia="Arial" w:cs="Arial"/>
          <w:color w:val="000000"/>
          <w:spacing w:val="4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-5"/>
          <w:sz w:val="15"/>
          <w:szCs w:val="15"/>
          <w:lang w:val="de-DE" w:bidi="de-DE"/>
        </w:rPr>
        <w:t>CMDT1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5" w:after="4" w:line="137" w:lineRule="exact"/>
        <w:ind w:left="2890" w:right="0" w:firstLine="0"/>
      </w:pPr>
      <w:r>
        <w:drawing>
          <wp:anchor simplePos="0" relativeHeight="251658732" behindDoc="0" locked="0" layoutInCell="1" allowOverlap="1">
            <wp:simplePos x="0" y="0"/>
            <wp:positionH relativeFrom="page">
              <wp:posOffset>1322831</wp:posOffset>
            </wp:positionH>
            <wp:positionV relativeFrom="line">
              <wp:posOffset>-3540</wp:posOffset>
            </wp:positionV>
            <wp:extent cx="2645663" cy="10667"/>
            <wp:effectExtent l="0" t="0" r="0" b="0"/>
            <wp:wrapNone/>
            <wp:docPr id="298" name="Freeform 2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645663" cy="10667"/>
                    </a:xfrm>
                    <a:custGeom>
                      <a:rect l="l" t="t" r="r" b="b"/>
                      <a:pathLst>
                        <a:path w="22047200" h="88900">
                          <a:moveTo>
                            <a:pt x="0" y="88900"/>
                          </a:moveTo>
                          <a:lnTo>
                            <a:pt x="22047200" y="88900"/>
                          </a:lnTo>
                          <a:lnTo>
                            <a:pt x="22047200" y="0"/>
                          </a:lnTo>
                          <a:lnTo>
                            <a:pt x="0" y="0"/>
                          </a:lnTo>
                          <a:lnTo>
                            <a:pt x="0" y="889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( '7' 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cols w:num="2" w:space="0" w:equalWidth="0">
            <w:col w:w="3961" w:space="43"/>
            <w:col w:w="1631" w:space="0"/>
          </w:cols>
          <w:docGrid w:linePitch="360"/>
        </w:sectPr>
        <w:tabs>
          <w:tab w:val="left" w:pos="1303"/>
        </w:tabs>
        <w:spacing w:before="193" w:after="4" w:line="137" w:lineRule="exact"/>
        <w:ind w:left="0" w:right="0" w:firstLine="0"/>
      </w:pPr>
      <w:r>
        <w:drawing>
          <wp:anchor simplePos="0" relativeHeight="251658719" behindDoc="0" locked="0" layoutInCell="1" allowOverlap="1">
            <wp:simplePos x="0" y="0"/>
            <wp:positionH relativeFrom="page">
              <wp:posOffset>3201923</wp:posOffset>
            </wp:positionH>
            <wp:positionV relativeFrom="line">
              <wp:posOffset>101362</wp:posOffset>
            </wp:positionV>
            <wp:extent cx="388619" cy="118871"/>
            <wp:effectExtent l="0" t="0" r="0" b="0"/>
            <wp:wrapNone/>
            <wp:docPr id="299" name="Freeform 299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88619" cy="118871"/>
                      <a:chOff x="0" y="0"/>
                      <a:chExt cx="388619" cy="118871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77952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  <w:drawing>
          <wp:anchor simplePos="0" relativeHeight="251658432" behindDoc="0" locked="0" layoutInCell="1" allowOverlap="1">
            <wp:simplePos x="0" y="0"/>
            <wp:positionH relativeFrom="page">
              <wp:posOffset>3957827</wp:posOffset>
            </wp:positionH>
            <wp:positionV relativeFrom="line">
              <wp:posOffset>101362</wp:posOffset>
            </wp:positionV>
            <wp:extent cx="10667" cy="118871"/>
            <wp:effectExtent l="0" t="0" r="0" b="0"/>
            <wp:wrapNone/>
            <wp:docPr id="301" name="Freeform 3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CMDT2</w:t>
      </w:r>
      <w:r>
        <w:rPr baseline="0" dirty="0">
          <w:rFonts w:ascii="Arial" w:hAnsi="Arial" w:eastAsia="Arial" w:cs="Arial"/>
          <w:color w:val="000000"/>
          <w:spacing w:val="4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CMDT3	</w:t>
      </w:r>
      <w:r>
        <w:rPr baseline="0" dirty="0">
          <w:rFonts w:ascii="Arial" w:hAnsi="Arial" w:eastAsia="Arial" w:cs="Arial"/>
          <w:color w:val="000000"/>
          <w:spacing w:val="-8"/>
          <w:sz w:val="15"/>
          <w:szCs w:val="15"/>
          <w:lang w:val="de-DE" w:bidi="de-DE"/>
        </w:rPr>
        <w:t>ETX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188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66" w:tblpY="0"/>
        <w:tblOverlap w:val="never"/>
        "
        <w:tblW w:w="8643" w:type="dxa"/>
        <w:tblLook w:val="04A0" w:firstRow="1" w:lastRow="0" w:firstColumn="1" w:lastColumn="0" w:noHBand="0" w:noVBand="1"/>
      </w:tblPr>
      <w:tblGrid>
        <w:gridCol w:w="297"/>
        <w:gridCol w:w="324"/>
        <w:gridCol w:w="297"/>
        <w:gridCol w:w="297"/>
        <w:gridCol w:w="270"/>
        <w:gridCol w:w="2380"/>
        <w:gridCol w:w="1488"/>
        <w:gridCol w:w="604"/>
        <w:gridCol w:w="883"/>
        <w:gridCol w:w="1819"/>
      </w:tblGrid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5" w:after="120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65" w:type="dxa"/>
            <w:gridSpan w:val="3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CMDT_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5" w:after="120" w:line="240" w:lineRule="auto"/>
              <w:ind w:left="9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Function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5" w:after="120" w:line="240" w:lineRule="auto"/>
              <w:ind w:left="5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Setting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7" w:type="dxa"/>
            <w:gridSpan w:val="2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1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Report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5" w:after="120" w:line="240" w:lineRule="auto"/>
              <w:ind w:left="7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0"/>
        </w:trPr>
        <w:tc>
          <w:tcPr>
            <w:tcW w:w="297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324" w:type="dxa"/>
            <w:tcBorders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43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-33894</wp:posOffset>
                  </wp:positionV>
                  <wp:extent cx="36068" cy="127508"/>
                  <wp:effectExtent l="0" t="0" r="0" b="0"/>
                  <wp:wrapNone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Picture 30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75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43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-33894</wp:posOffset>
                  </wp:positionV>
                  <wp:extent cx="36068" cy="127508"/>
                  <wp:effectExtent l="0" t="0" r="0" b="0"/>
                  <wp:wrapNone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Picture 30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75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43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-33894</wp:posOffset>
                  </wp:positionV>
                  <wp:extent cx="36067" cy="127508"/>
                  <wp:effectExtent l="0" t="0" r="0" b="0"/>
                  <wp:wrapNone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Picture 30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75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Type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RCMD1,2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1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115" w:right="-18" w:firstLine="0"/>
            </w:pPr>
            <w:r>
              <w:drawing>
                <wp:anchor simplePos="0" relativeHeight="25165844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-17256</wp:posOffset>
                  </wp:positionV>
                  <wp:extent cx="36068" cy="122935"/>
                  <wp:effectExtent l="0" t="0" r="0" b="0"/>
                  <wp:wrapNone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Picture 30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78" w:right="-18" w:firstLine="0"/>
            </w:pPr>
            <w:r>
              <w:drawing>
                <wp:anchor simplePos="0" relativeHeight="25165844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-17256</wp:posOffset>
                  </wp:positionV>
                  <wp:extent cx="36068" cy="122935"/>
                  <wp:effectExtent l="0" t="0" r="0" b="0"/>
                  <wp:wrapNone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Picture 30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87" w:right="-18" w:firstLine="0"/>
            </w:pPr>
            <w:r>
              <w:drawing>
                <wp:anchor simplePos="0" relativeHeight="25165844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-17256</wp:posOffset>
                  </wp:positionV>
                  <wp:extent cx="36067" cy="122935"/>
                  <wp:effectExtent l="0" t="0" r="0" b="0"/>
                  <wp:wrapNone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Picture 30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194" w:line="240" w:lineRule="auto"/>
              <w:ind w:left="76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Main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6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Up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19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194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44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Picture 30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4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Picture 30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44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Picture 31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5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Down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45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-5192</wp:posOffset>
                  </wp:positionV>
                  <wp:extent cx="36068" cy="122935"/>
                  <wp:effectExtent l="0" t="0" r="0" b="0"/>
                  <wp:wrapNone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Picture 31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45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-5192</wp:posOffset>
                  </wp:positionV>
                  <wp:extent cx="36068" cy="122935"/>
                  <wp:effectExtent l="0" t="0" r="0" b="0"/>
                  <wp:wrapNone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Picture 31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45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-5192</wp:posOffset>
                  </wp:positionV>
                  <wp:extent cx="36067" cy="122935"/>
                  <wp:effectExtent l="0" t="0" r="0" b="0"/>
                  <wp:wrapNone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Picture 31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8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Audio Mute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46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On (Full)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5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Picture 31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5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Picture 31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45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Picture 31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 (-20dB)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46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Picture 31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6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Picture 31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6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 31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46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-5191</wp:posOffset>
                  </wp:positionV>
                  <wp:extent cx="36068" cy="122935"/>
                  <wp:effectExtent l="0" t="0" r="0" b="0"/>
                  <wp:wrapNone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Picture 32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46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-5191</wp:posOffset>
                  </wp:positionV>
                  <wp:extent cx="36068" cy="122935"/>
                  <wp:effectExtent l="0" t="0" r="0" b="0"/>
                  <wp:wrapNone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Picture 32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46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-5191</wp:posOffset>
                  </wp:positionV>
                  <wp:extent cx="36067" cy="122935"/>
                  <wp:effectExtent l="0" t="0" r="0" b="0"/>
                  <wp:wrapNone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Picture 32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351" w:line="240" w:lineRule="auto"/>
              <w:ind w:left="10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Input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4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PHONO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351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351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6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Picture 32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6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Picture 32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6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Picture 32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4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7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Picture 32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7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Picture 32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7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TUNER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7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Picture 32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7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Picture 33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7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Picture 33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CD-R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48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-25511</wp:posOffset>
                  </wp:positionV>
                  <wp:extent cx="36068" cy="122935"/>
                  <wp:effectExtent l="0" t="0" r="0" b="0"/>
                  <wp:wrapNone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Picture 33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48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-25511</wp:posOffset>
                  </wp:positionV>
                  <wp:extent cx="36068" cy="122935"/>
                  <wp:effectExtent l="0" t="0" r="0" b="0"/>
                  <wp:wrapNone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Picture 33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48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-25511</wp:posOffset>
                  </wp:positionV>
                  <wp:extent cx="36067" cy="122935"/>
                  <wp:effectExtent l="0" t="0" r="0" b="0"/>
                  <wp:wrapNone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Picture 33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MD/TAPE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8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Picture 33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8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Picture 33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48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Picture 33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BD/HD DVD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9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6"/>
                  <wp:effectExtent l="0" t="0" r="0" b="0"/>
                  <wp:wrapNone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Picture 33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9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6"/>
                  <wp:effectExtent l="0" t="0" r="0" b="0"/>
                  <wp:wrapNone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49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6"/>
                  <wp:effectExtent l="0" t="0" r="0" b="0"/>
                  <wp:wrapNone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Picture 34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9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DVD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9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Picture 34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9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Picture 34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9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Picture 34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16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DTV /CBL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2"/>
        </w:trPr>
        <w:tc>
          <w:tcPr>
            <w:tcW w:w="297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0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Picture 34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0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Picture 34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>
              <w:drawing>
                <wp:anchor simplePos="0" relativeHeight="25165850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Picture 34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CBL/SAT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2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Deletion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1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115" w:right="-18" w:firstLine="0"/>
            </w:pPr>
            <w:r>
              <w:drawing>
                <wp:anchor simplePos="0" relativeHeight="25165850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-16620</wp:posOffset>
                  </wp:positionV>
                  <wp:extent cx="36068" cy="122935"/>
                  <wp:effectExtent l="0" t="0" r="0" b="0"/>
                  <wp:wrapNone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Picture 34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78" w:right="-18" w:firstLine="0"/>
            </w:pPr>
            <w:r>
              <w:drawing>
                <wp:anchor simplePos="0" relativeHeight="25165850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-16620</wp:posOffset>
                  </wp:positionV>
                  <wp:extent cx="36068" cy="122935"/>
                  <wp:effectExtent l="0" t="0" r="0" b="0"/>
                  <wp:wrapNone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Picture 34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87" w:right="-18" w:firstLine="0"/>
            </w:pPr>
            <w:r>
              <w:drawing>
                <wp:anchor simplePos="0" relativeHeight="25165850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-16620</wp:posOffset>
                  </wp:positionV>
                  <wp:extent cx="36067" cy="122935"/>
                  <wp:effectExtent l="0" t="0" r="0" b="0"/>
                  <wp:wrapNone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Picture 34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59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VCR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883" w:type="dxa"/>
            <w:vMerge w:val="restart"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1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6"/>
                  <wp:effectExtent l="0" t="0" r="0" b="0"/>
                  <wp:wrapNone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Picture 35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1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6"/>
                  <wp:effectExtent l="0" t="0" r="0" b="0"/>
                  <wp:wrapNone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Picture 35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1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6"/>
                  <wp:effectExtent l="0" t="0" r="0" b="0"/>
                  <wp:wrapNone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9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DVR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1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Picture 35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1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Picture 35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1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Picture 35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8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V-AUX/DOCK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2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Picture 35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2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Picture 35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2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Picture 35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Multi 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2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Picture 35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2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Picture 36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2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Picture 36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USA &amp; Canada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4" w:right="-18" w:firstLine="0"/>
            </w:pPr>
            <w:r>
              <w:drawing>
                <wp:anchor simplePos="0" relativeHeight="251658246" behindDoc="1" locked="0" layoutInCell="1" allowOverlap="1">
                  <wp:simplePos x="0" y="0"/>
                  <wp:positionH relativeFrom="page">
                    <wp:posOffset>-2032</wp:posOffset>
                  </wp:positionH>
                  <wp:positionV relativeFrom="line">
                    <wp:posOffset>-15223</wp:posOffset>
                  </wp:positionV>
                  <wp:extent cx="5507227" cy="264667"/>
                  <wp:effectExtent l="0" t="0" r="0" b="0"/>
                  <wp:wrapNone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Picture 36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507227" cy="2646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5" w:right="-18" w:firstLine="0"/>
            </w:pPr>
            <w:r>
              <w:drawing>
                <wp:anchor simplePos="0" relativeHeight="25165853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-4556</wp:posOffset>
                  </wp:positionV>
                  <wp:extent cx="36068" cy="122936"/>
                  <wp:effectExtent l="0" t="0" r="0" b="0"/>
                  <wp:wrapNone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Picture 36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8" w:right="-18" w:firstLine="0"/>
            </w:pPr>
            <w:r>
              <w:drawing>
                <wp:anchor simplePos="0" relativeHeight="25165853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-4556</wp:posOffset>
                  </wp:positionV>
                  <wp:extent cx="36068" cy="122936"/>
                  <wp:effectExtent l="0" t="0" r="0" b="0"/>
                  <wp:wrapNone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Picture 36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8" w:right="-18" w:firstLine="0"/>
            </w:pPr>
            <w:r>
              <w:drawing>
                <wp:anchor simplePos="0" relativeHeight="25165853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-4556</wp:posOffset>
                  </wp:positionV>
                  <wp:extent cx="36067" cy="122936"/>
                  <wp:effectExtent l="0" t="0" r="0" b="0"/>
                  <wp:wrapNone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Picture 36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72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Multi CH Input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3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 36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3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Picture 36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3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Picture 36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54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Picture 36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4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Picture 37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54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Picture 37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82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Pure Direct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3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4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Picture 37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4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Picture 37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54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Picture 37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5" w:right="-18" w:firstLine="0"/>
            </w:pPr>
            <w:r>
              <w:drawing>
                <wp:anchor simplePos="0" relativeHeight="25165855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-5825</wp:posOffset>
                  </wp:positionV>
                  <wp:extent cx="36068" cy="122935"/>
                  <wp:effectExtent l="0" t="0" r="0" b="0"/>
                  <wp:wrapNone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Picture 37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8" w:right="-18" w:firstLine="0"/>
            </w:pPr>
            <w:r>
              <w:drawing>
                <wp:anchor simplePos="0" relativeHeight="25165855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-5825</wp:posOffset>
                  </wp:positionV>
                  <wp:extent cx="36068" cy="122935"/>
                  <wp:effectExtent l="0" t="0" r="0" b="0"/>
                  <wp:wrapNone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Picture 37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8" w:right="-18" w:firstLine="0"/>
            </w:pPr>
            <w:r>
              <w:drawing>
                <wp:anchor simplePos="0" relativeHeight="25165855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-5825</wp:posOffset>
                  </wp:positionV>
                  <wp:extent cx="36067" cy="122935"/>
                  <wp:effectExtent l="0" t="0" r="0" b="0"/>
                  <wp:wrapNone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Picture 37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69" w:line="240" w:lineRule="auto"/>
              <w:ind w:left="78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Audio Select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9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Auto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69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69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55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Picture 37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55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Picture 37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55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5"/>
                  <wp:effectExtent l="0" t="0" r="0" b="0"/>
                  <wp:wrapNone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Picture 38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6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COAX/OPT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6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Picture 38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6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Picture 38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6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Picture 38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Analog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6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Picture 38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6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Picture 38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>
              <w:drawing>
                <wp:anchor simplePos="0" relativeHeight="25165856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Picture 38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56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HDMI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57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Picture 38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7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Picture 38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3" w:right="-18" w:firstLine="0"/>
            </w:pPr>
            <w:r>
              <w:drawing>
                <wp:anchor simplePos="0" relativeHeight="25165857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Picture 38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7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Decoder Mode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AUTO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7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Picture 39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7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Picture 39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7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Picture 39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60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8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Picture 39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8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Picture 39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58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Picture 39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5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AAC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Japanese Model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58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Picture 39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8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Picture 39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3" w:right="-18" w:firstLine="0"/>
            </w:pPr>
            <w:r>
              <w:drawing>
                <wp:anchor simplePos="0" relativeHeight="25165858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-5189</wp:posOffset>
                  </wp:positionV>
                  <wp:extent cx="36067" cy="122935"/>
                  <wp:effectExtent l="0" t="0" r="0" b="0"/>
                  <wp:wrapNone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Picture 39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7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Zone2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Up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8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6"/>
                  <wp:effectExtent l="0" t="0" r="0" b="0"/>
                  <wp:wrapNone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Picture 39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8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6"/>
                  <wp:effectExtent l="0" t="0" r="0" b="0"/>
                  <wp:wrapNone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Picture 40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>
              <w:drawing>
                <wp:anchor simplePos="0" relativeHeight="25165858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6"/>
                  <wp:effectExtent l="0" t="0" r="0" b="0"/>
                  <wp:wrapNone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Picture 40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5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Down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59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Picture 40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9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Picture 40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9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-5189</wp:posOffset>
                  </wp:positionV>
                  <wp:extent cx="36067" cy="122935"/>
                  <wp:effectExtent l="0" t="0" r="0" b="0"/>
                  <wp:wrapNone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Picture 40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8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Zone2 Mute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9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6"/>
                  <wp:effectExtent l="0" t="0" r="0" b="0"/>
                  <wp:wrapNone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Picture 40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9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6"/>
                  <wp:effectExtent l="0" t="0" r="0" b="0"/>
                  <wp:wrapNone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Picture 40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9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6"/>
                  <wp:effectExtent l="0" t="0" r="0" b="0"/>
                  <wp:wrapNone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Picture 40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5" w:right="-18" w:firstLine="0"/>
            </w:pPr>
            <w:r>
              <w:drawing>
                <wp:anchor simplePos="0" relativeHeight="25165860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-4554</wp:posOffset>
                  </wp:positionV>
                  <wp:extent cx="36068" cy="122935"/>
                  <wp:effectExtent l="0" t="0" r="0" b="0"/>
                  <wp:wrapNone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Picture 40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8" w:right="-18" w:firstLine="0"/>
            </w:pPr>
            <w:r>
              <w:drawing>
                <wp:anchor simplePos="0" relativeHeight="25165860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-4554</wp:posOffset>
                  </wp:positionV>
                  <wp:extent cx="36068" cy="122935"/>
                  <wp:effectExtent l="0" t="0" r="0" b="0"/>
                  <wp:wrapNone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Picture 40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3" w:right="-18" w:firstLine="0"/>
            </w:pPr>
            <w:r>
              <w:drawing>
                <wp:anchor simplePos="0" relativeHeight="25165860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-4554</wp:posOffset>
                  </wp:positionV>
                  <wp:extent cx="36067" cy="122935"/>
                  <wp:effectExtent l="0" t="0" r="0" b="0"/>
                  <wp:wrapNone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Picture 41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351" w:line="240" w:lineRule="auto"/>
              <w:ind w:left="8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Zone2 Input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4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PHONO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351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351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0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6"/>
                  <wp:effectExtent l="0" t="0" r="0" b="0"/>
                  <wp:wrapNone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Picture 41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0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6"/>
                  <wp:effectExtent l="0" t="0" r="0" b="0"/>
                  <wp:wrapNone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Picture 41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60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6"/>
                  <wp:effectExtent l="0" t="0" r="0" b="0"/>
                  <wp:wrapNone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Picture 41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4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1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Picture 41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1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Picture 41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61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Picture 41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TUNER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1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6"/>
                  <wp:effectExtent l="0" t="0" r="0" b="0"/>
                  <wp:wrapNone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Picture 41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1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6"/>
                  <wp:effectExtent l="0" t="0" r="0" b="0"/>
                  <wp:wrapNone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Picture 41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61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6"/>
                  <wp:effectExtent l="0" t="0" r="0" b="0"/>
                  <wp:wrapNone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Picture 41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CD-R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2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Picture 42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2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Picture 42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62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Picture 42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MD/TAPE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62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Picture 42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62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Picture 42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3" w:right="-18" w:firstLine="0"/>
            </w:pPr>
            <w:r>
              <w:drawing>
                <wp:anchor simplePos="0" relativeHeight="25165862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5"/>
                  <wp:effectExtent l="0" t="0" r="0" b="0"/>
                  <wp:wrapNone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Picture 42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BD/HD DVD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3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Picture 42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3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" name="Picture 42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63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Picture 42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9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DVD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3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" name="Picture 42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3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Picture 43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63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" name="Picture 43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16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DTV /CBL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2"/>
        </w:trPr>
        <w:tc>
          <w:tcPr>
            <w:tcW w:w="297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4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Picture 43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4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Picture 43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>
              <w:drawing>
                <wp:anchor simplePos="0" relativeHeight="25165864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Picture 43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CBL/SAT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2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Deletion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1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115" w:right="-18" w:firstLine="0"/>
            </w:pPr>
            <w:r>
              <w:drawing>
                <wp:anchor simplePos="0" relativeHeight="25165864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-17888</wp:posOffset>
                  </wp:positionV>
                  <wp:extent cx="36068" cy="122935"/>
                  <wp:effectExtent l="0" t="0" r="0" b="0"/>
                  <wp:wrapNone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" name="Picture 43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78" w:right="-18" w:firstLine="0"/>
            </w:pPr>
            <w:r>
              <w:drawing>
                <wp:anchor simplePos="0" relativeHeight="25165864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-17888</wp:posOffset>
                  </wp:positionV>
                  <wp:extent cx="36068" cy="122935"/>
                  <wp:effectExtent l="0" t="0" r="0" b="0"/>
                  <wp:wrapNone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Picture 43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73" w:right="-18" w:firstLine="0"/>
            </w:pPr>
            <w:r>
              <w:drawing>
                <wp:anchor simplePos="0" relativeHeight="25165864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-17888</wp:posOffset>
                  </wp:positionV>
                  <wp:extent cx="36067" cy="122935"/>
                  <wp:effectExtent l="0" t="0" r="0" b="0"/>
                  <wp:wrapNone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" name="Picture 43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59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VCR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883" w:type="dxa"/>
            <w:vMerge w:val="restart"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65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Picture 43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65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Picture 43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3" w:right="-18" w:firstLine="0"/>
            </w:pPr>
            <w:r>
              <w:drawing>
                <wp:anchor simplePos="0" relativeHeight="25165865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5"/>
                  <wp:effectExtent l="0" t="0" r="0" b="0"/>
                  <wp:wrapNone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Picture 44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9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DVR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5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" name="Picture 44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5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Picture 44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65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-26778</wp:posOffset>
                  </wp:positionV>
                  <wp:extent cx="36067" cy="122935"/>
                  <wp:effectExtent l="0" t="0" r="0" b="0"/>
                  <wp:wrapNone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" name="Picture 44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8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V-AUX/DOCK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6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Picture 44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6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" name="Picture 44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6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Picture 44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USA &amp; Canada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66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-5189</wp:posOffset>
                  </wp:positionV>
                  <wp:extent cx="36068" cy="122936"/>
                  <wp:effectExtent l="0" t="0" r="0" b="0"/>
                  <wp:wrapNone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" name="Picture 44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66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-5189</wp:posOffset>
                  </wp:positionV>
                  <wp:extent cx="36068" cy="122936"/>
                  <wp:effectExtent l="0" t="0" r="0" b="0"/>
                  <wp:wrapNone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Picture 44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66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-5189</wp:posOffset>
                  </wp:positionV>
                  <wp:extent cx="36067" cy="122936"/>
                  <wp:effectExtent l="0" t="0" r="0" b="0"/>
                  <wp:wrapNone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" name="Picture 44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69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All Zone Power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7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Picture 45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7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" name="Picture 45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7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Picture 45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8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Standby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5" w:right="-18" w:firstLine="0"/>
            </w:pPr>
            <w:r>
              <w:drawing>
                <wp:anchor simplePos="0" relativeHeight="25165867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-4554</wp:posOffset>
                  </wp:positionV>
                  <wp:extent cx="36068" cy="122935"/>
                  <wp:effectExtent l="0" t="0" r="0" b="0"/>
                  <wp:wrapNone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Picture 45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8" w:right="-18" w:firstLine="0"/>
            </w:pPr>
            <w:r>
              <w:drawing>
                <wp:anchor simplePos="0" relativeHeight="25165867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-4554</wp:posOffset>
                  </wp:positionV>
                  <wp:extent cx="36068" cy="122935"/>
                  <wp:effectExtent l="0" t="0" r="0" b="0"/>
                  <wp:wrapNone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Picture 45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7" w:right="-18" w:firstLine="0"/>
            </w:pPr>
            <w:r>
              <w:drawing>
                <wp:anchor simplePos="0" relativeHeight="25165867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-4554</wp:posOffset>
                  </wp:positionV>
                  <wp:extent cx="36067" cy="122935"/>
                  <wp:effectExtent l="0" t="0" r="0" b="0"/>
                  <wp:wrapNone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Picture 45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6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Main Zone Power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8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Picture 45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8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Picture 45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8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Picture 45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8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Standby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68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Picture 45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68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Picture 46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68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-5189</wp:posOffset>
                  </wp:positionV>
                  <wp:extent cx="36067" cy="122935"/>
                  <wp:effectExtent l="0" t="0" r="0" b="0"/>
                  <wp:wrapNone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" name="Picture 46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76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Zone2 Power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8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Picture 46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8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" name="Picture 46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8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Picture 46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8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Standby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5" w:right="-18" w:firstLine="0"/>
            </w:pPr>
            <w:r>
              <w:drawing>
                <wp:anchor simplePos="0" relativeHeight="25165869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-5824</wp:posOffset>
                  </wp:positionV>
                  <wp:extent cx="36068" cy="122935"/>
                  <wp:effectExtent l="0" t="0" r="0" b="0"/>
                  <wp:wrapNone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" name="Picture 46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8" w:right="-18" w:firstLine="0"/>
            </w:pPr>
            <w:r>
              <w:drawing>
                <wp:anchor simplePos="0" relativeHeight="25165869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-5824</wp:posOffset>
                  </wp:positionV>
                  <wp:extent cx="36068" cy="122935"/>
                  <wp:effectExtent l="0" t="0" r="0" b="0"/>
                  <wp:wrapNone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Picture 46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8" w:right="-18" w:firstLine="0"/>
            </w:pPr>
            <w:r>
              <w:drawing>
                <wp:anchor simplePos="0" relativeHeight="25165869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-5824</wp:posOffset>
                  </wp:positionV>
                  <wp:extent cx="36067" cy="122935"/>
                  <wp:effectExtent l="0" t="0" r="0" b="0"/>
                  <wp:wrapNone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Picture 46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76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Zone3 Power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9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Picture 46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9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" name="Picture 46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9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Picture 47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STANDBY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70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" name="Picture 47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70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Picture 47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70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-5189</wp:posOffset>
                  </wp:positionV>
                  <wp:extent cx="36067" cy="122935"/>
                  <wp:effectExtent l="0" t="0" r="0" b="0"/>
                  <wp:wrapNone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" name="Picture 47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8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Zone3 Mute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70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Picture 47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70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Picture 47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70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Picture 47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71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Picture 47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71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Picture 47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2" w:right="-18" w:firstLine="0"/>
            </w:pPr>
            <w:r>
              <w:drawing>
                <wp:anchor simplePos="0" relativeHeight="25165871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-5189</wp:posOffset>
                  </wp:positionV>
                  <wp:extent cx="36067" cy="122935"/>
                  <wp:effectExtent l="0" t="0" r="0" b="0"/>
                  <wp:wrapNone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" name="Picture 47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228" w:line="240" w:lineRule="auto"/>
              <w:ind w:left="7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Zone3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Up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228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228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72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Picture 48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2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" name="Picture 48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71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Picture 48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Down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36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docGrid w:linePitch="360"/>
        </w:sectPr>
        <w:spacing w:before="226" w:after="7" w:line="188" w:lineRule="exact"/>
        <w:ind w:left="5309" w:right="0" w:firstLine="0"/>
      </w:pPr>
      <w:r/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14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1" w:after="7" w:line="188" w:lineRule="exact"/>
        <w:ind w:left="7659" w:right="0" w:firstLine="0"/>
      </w:pPr>
      <w:r/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Vx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-232C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P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ol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4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66" w:tblpY="0"/>
        <w:tblOverlap w:val="never"/>
        "
        <w:tblW w:w="8643" w:type="dxa"/>
        <w:tblLook w:val="04A0" w:firstRow="1" w:lastRow="0" w:firstColumn="1" w:lastColumn="0" w:noHBand="0" w:noVBand="1"/>
      </w:tblPr>
      <w:tblGrid>
        <w:gridCol w:w="297"/>
        <w:gridCol w:w="324"/>
        <w:gridCol w:w="297"/>
        <w:gridCol w:w="297"/>
        <w:gridCol w:w="270"/>
        <w:gridCol w:w="2380"/>
        <w:gridCol w:w="1488"/>
        <w:gridCol w:w="604"/>
        <w:gridCol w:w="883"/>
        <w:gridCol w:w="1819"/>
      </w:tblGrid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65" w:type="dxa"/>
            <w:gridSpan w:val="3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CMDT_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9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Function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5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Setting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7" w:type="dxa"/>
            <w:gridSpan w:val="2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1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Report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7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0"/>
        </w:trPr>
        <w:tc>
          <w:tcPr>
            <w:tcW w:w="297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324" w:type="dxa"/>
            <w:tcBorders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43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-33893</wp:posOffset>
                  </wp:positionV>
                  <wp:extent cx="36068" cy="127507"/>
                  <wp:effectExtent l="0" t="0" r="0" b="0"/>
                  <wp:wrapNone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" name="Picture 48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75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43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-33893</wp:posOffset>
                  </wp:positionV>
                  <wp:extent cx="36068" cy="127507"/>
                  <wp:effectExtent l="0" t="0" r="0" b="0"/>
                  <wp:wrapNone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Picture 48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75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43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-33893</wp:posOffset>
                  </wp:positionV>
                  <wp:extent cx="36067" cy="127507"/>
                  <wp:effectExtent l="0" t="0" r="0" b="0"/>
                  <wp:wrapNone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" name="Picture 48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75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Type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RCMD1,2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1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115" w:right="-18" w:firstLine="0"/>
            </w:pPr>
            <w:r>
              <w:drawing>
                <wp:anchor simplePos="0" relativeHeight="25165843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-16622</wp:posOffset>
                  </wp:positionV>
                  <wp:extent cx="36068" cy="122936"/>
                  <wp:effectExtent l="0" t="0" r="0" b="0"/>
                  <wp:wrapNone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Picture 48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78" w:right="-18" w:firstLine="0"/>
            </w:pPr>
            <w:r>
              <w:drawing>
                <wp:anchor simplePos="0" relativeHeight="25165843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-16622</wp:posOffset>
                  </wp:positionV>
                  <wp:extent cx="36068" cy="122936"/>
                  <wp:effectExtent l="0" t="0" r="0" b="0"/>
                  <wp:wrapNone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" name="Picture 48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82" w:right="-18" w:firstLine="0"/>
            </w:pPr>
            <w:r>
              <w:drawing>
                <wp:anchor simplePos="0" relativeHeight="25165843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-16622</wp:posOffset>
                  </wp:positionV>
                  <wp:extent cx="36067" cy="122936"/>
                  <wp:effectExtent l="0" t="0" r="0" b="0"/>
                  <wp:wrapNone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Picture 48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1351" w:line="240" w:lineRule="auto"/>
              <w:ind w:left="8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Zone3 Input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4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PHONO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1351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1351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4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" name="Picture 48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4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Picture 49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44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" name="Picture 49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4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4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Picture 49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4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" name="Picture 49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44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Picture 49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TUNER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5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" name="Picture 49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5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Picture 49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45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" name="Picture 49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CD-R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5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-26782</wp:posOffset>
                  </wp:positionV>
                  <wp:extent cx="36068" cy="122936"/>
                  <wp:effectExtent l="0" t="0" r="0" b="0"/>
                  <wp:wrapNone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Picture 49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5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-26782</wp:posOffset>
                  </wp:positionV>
                  <wp:extent cx="36068" cy="122936"/>
                  <wp:effectExtent l="0" t="0" r="0" b="0"/>
                  <wp:wrapNone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" name="Picture 49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4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45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-26782</wp:posOffset>
                  </wp:positionV>
                  <wp:extent cx="36067" cy="122936"/>
                  <wp:effectExtent l="0" t="0" r="0" b="0"/>
                  <wp:wrapNone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Picture 50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MD/TAPE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46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-25511</wp:posOffset>
                  </wp:positionV>
                  <wp:extent cx="36068" cy="122935"/>
                  <wp:effectExtent l="0" t="0" r="0" b="0"/>
                  <wp:wrapNone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Picture 50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46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-25511</wp:posOffset>
                  </wp:positionV>
                  <wp:extent cx="36068" cy="122935"/>
                  <wp:effectExtent l="0" t="0" r="0" b="0"/>
                  <wp:wrapNone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Picture 50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2" w:right="-18" w:firstLine="0"/>
            </w:pPr>
            <w:r>
              <w:drawing>
                <wp:anchor simplePos="0" relativeHeight="25165846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-25511</wp:posOffset>
                  </wp:positionV>
                  <wp:extent cx="36067" cy="122935"/>
                  <wp:effectExtent l="0" t="0" r="0" b="0"/>
                  <wp:wrapNone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Picture 50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BD/HD DVD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6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Picture 50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6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Picture 50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46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Picture 50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9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DVD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7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" name="Picture 50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7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Picture 50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47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" name="Picture 50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16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DTV /CBL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2"/>
        </w:trPr>
        <w:tc>
          <w:tcPr>
            <w:tcW w:w="297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47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-29322</wp:posOffset>
                  </wp:positionV>
                  <wp:extent cx="36068" cy="122935"/>
                  <wp:effectExtent l="0" t="0" r="0" b="0"/>
                  <wp:wrapNone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Picture 51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7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-29322</wp:posOffset>
                  </wp:positionV>
                  <wp:extent cx="36068" cy="122935"/>
                  <wp:effectExtent l="0" t="0" r="0" b="0"/>
                  <wp:wrapNone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" name="Picture 51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2" w:right="-18" w:firstLine="0"/>
            </w:pPr>
            <w:r>
              <w:drawing>
                <wp:anchor simplePos="0" relativeHeight="25165847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-29322</wp:posOffset>
                  </wp:positionV>
                  <wp:extent cx="36067" cy="122935"/>
                  <wp:effectExtent l="0" t="0" r="0" b="0"/>
                  <wp:wrapNone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Picture 51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CBL/SAT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2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Deletion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1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115" w:right="-18" w:firstLine="0"/>
            </w:pPr>
            <w:r>
              <w:drawing>
                <wp:anchor simplePos="0" relativeHeight="25165848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-17891</wp:posOffset>
                  </wp:positionV>
                  <wp:extent cx="36068" cy="122935"/>
                  <wp:effectExtent l="0" t="0" r="0" b="0"/>
                  <wp:wrapNone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" name="Picture 51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78" w:right="-18" w:firstLine="0"/>
            </w:pPr>
            <w:r>
              <w:drawing>
                <wp:anchor simplePos="0" relativeHeight="25165848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-17891</wp:posOffset>
                  </wp:positionV>
                  <wp:extent cx="36068" cy="122935"/>
                  <wp:effectExtent l="0" t="0" r="0" b="0"/>
                  <wp:wrapNone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Picture 51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82" w:right="-18" w:firstLine="0"/>
            </w:pPr>
            <w:r>
              <w:drawing>
                <wp:anchor simplePos="0" relativeHeight="25165848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-17891</wp:posOffset>
                  </wp:positionV>
                  <wp:extent cx="36067" cy="122935"/>
                  <wp:effectExtent l="0" t="0" r="0" b="0"/>
                  <wp:wrapNone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" name="Picture 51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59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VCR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883" w:type="dxa"/>
            <w:vMerge w:val="restart"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48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-25510</wp:posOffset>
                  </wp:positionV>
                  <wp:extent cx="36068" cy="122935"/>
                  <wp:effectExtent l="0" t="0" r="0" b="0"/>
                  <wp:wrapNone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Picture 51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48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-25510</wp:posOffset>
                  </wp:positionV>
                  <wp:extent cx="36068" cy="122935"/>
                  <wp:effectExtent l="0" t="0" r="0" b="0"/>
                  <wp:wrapNone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" name="Picture 51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2" w:right="-18" w:firstLine="0"/>
            </w:pPr>
            <w:r>
              <w:drawing>
                <wp:anchor simplePos="0" relativeHeight="25165848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-25510</wp:posOffset>
                  </wp:positionV>
                  <wp:extent cx="36067" cy="122935"/>
                  <wp:effectExtent l="0" t="0" r="0" b="0"/>
                  <wp:wrapNone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Picture 51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9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DVR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9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" name="Picture 51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9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Picture 52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49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" name="Picture 52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8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V-AUX/DOCK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49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Picture 52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9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" name="Picture 52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9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Picture 52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XM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USA &amp; Canada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50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" name="Picture 52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0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Picture 52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0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" name="Picture 52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7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Short Message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0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Picture 52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0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" name="Picture 52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0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Picture 53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6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>
              <w:drawing>
                <wp:anchor simplePos="0" relativeHeight="251658244" behindDoc="1" locked="0" layoutInCell="1" allowOverlap="1">
                  <wp:simplePos x="0" y="0"/>
                  <wp:positionH relativeFrom="page">
                    <wp:posOffset>-2032</wp:posOffset>
                  </wp:positionH>
                  <wp:positionV relativeFrom="line">
                    <wp:posOffset>-39990</wp:posOffset>
                  </wp:positionV>
                  <wp:extent cx="5507227" cy="145796"/>
                  <wp:effectExtent l="0" t="0" r="0" b="0"/>
                  <wp:wrapNone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" name="Picture 53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507227" cy="1457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1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Picture 53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1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" name="Picture 53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1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Picture 53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Full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RX-V1800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51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" name="Picture 53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1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Picture 53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1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" name="Picture 53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756" w:line="240" w:lineRule="auto"/>
              <w:ind w:left="7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Sleep 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756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756" w:line="240" w:lineRule="auto"/>
              <w:ind w:left="3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2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6"/>
                  <wp:effectExtent l="0" t="0" r="0" b="0"/>
                  <wp:wrapNone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Picture 53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2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6"/>
                  <wp:effectExtent l="0" t="0" r="0" b="0"/>
                  <wp:wrapNone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" name="Picture 53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2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6"/>
                  <wp:effectExtent l="0" t="0" r="0" b="0"/>
                  <wp:wrapNone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Picture 54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120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2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" name="Picture 54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2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Picture 54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2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Picture 54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3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Picture 54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3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" name="Picture 54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3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Picture 54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6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3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Picture 54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3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Picture 54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3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" name="Picture 54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54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-5191</wp:posOffset>
                  </wp:positionV>
                  <wp:extent cx="36068" cy="122936"/>
                  <wp:effectExtent l="0" t="0" r="0" b="0"/>
                  <wp:wrapNone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Picture 55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4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-5191</wp:posOffset>
                  </wp:positionV>
                  <wp:extent cx="36068" cy="122936"/>
                  <wp:effectExtent l="0" t="0" r="0" b="0"/>
                  <wp:wrapNone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" name="Picture 55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4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-5191</wp:posOffset>
                  </wp:positionV>
                  <wp:extent cx="36067" cy="122936"/>
                  <wp:effectExtent l="0" t="0" r="0" b="0"/>
                  <wp:wrapNone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Picture 55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80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EXTD SUR.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3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EX/ES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37" w:lineRule="exact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137" w:lineRule="exact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37" w:lineRule="exact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37" w:lineRule="exact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37" w:lineRule="exact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7" w:line="137" w:lineRule="exact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3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4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" name="Picture 55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4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Picture 55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4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" name="Picture 55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5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Picture 55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5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" name="Picture 55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5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Picture 55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9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Auto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5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" name="Picture 55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5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Picture 56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55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" name="Picture 56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6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56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-25511</wp:posOffset>
                  </wp:positionV>
                  <wp:extent cx="36068" cy="122936"/>
                  <wp:effectExtent l="0" t="0" r="0" b="0"/>
                  <wp:wrapNone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Picture 56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56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-25511</wp:posOffset>
                  </wp:positionV>
                  <wp:extent cx="36068" cy="122936"/>
                  <wp:effectExtent l="0" t="0" r="0" b="0"/>
                  <wp:wrapNone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" name="Picture 56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3" w:right="-18" w:firstLine="0"/>
            </w:pPr>
            <w:r>
              <w:drawing>
                <wp:anchor simplePos="0" relativeHeight="25165856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-25511</wp:posOffset>
                  </wp:positionV>
                  <wp:extent cx="36067" cy="122936"/>
                  <wp:effectExtent l="0" t="0" r="0" b="0"/>
                  <wp:wrapNone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Picture 56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6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PLIIx Movie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6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" name="Picture 56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6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Picture 56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>
              <w:drawing>
                <wp:anchor simplePos="0" relativeHeight="25165856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" name="Picture 56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PLIIx Music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56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" name="Picture 56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6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" name="Picture 56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56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" name="Picture 57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401" w:line="240" w:lineRule="auto"/>
              <w:ind w:left="5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Night Listening Mode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401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401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2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Deletion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7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" name="Picture 57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7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Picture 57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7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" name="Picture 57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Cine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52"/>
        </w:trPr>
        <w:tc>
          <w:tcPr>
            <w:tcW w:w="297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7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Picture 57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7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" name="Picture 57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>
              <w:drawing>
                <wp:anchor simplePos="0" relativeHeight="25165857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Picture 57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5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Music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4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8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" name="Picture 57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8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Picture 57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58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Picture 57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9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EFFECT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3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8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Picture 58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8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" name="Picture 58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8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Picture 58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STRAIGHT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59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" name="Picture 58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9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Picture 58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3" w:right="-18" w:firstLine="0"/>
            </w:pPr>
            <w:r>
              <w:drawing>
                <wp:anchor simplePos="0" relativeHeight="25165859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-5189</wp:posOffset>
                  </wp:positionV>
                  <wp:extent cx="36067" cy="122935"/>
                  <wp:effectExtent l="0" t="0" r="0" b="0"/>
                  <wp:wrapNone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" name="Picture 58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7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DSP / Surround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6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Straight Enhancer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9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Picture 58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9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" name="Picture 58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>
              <w:drawing>
                <wp:anchor simplePos="0" relativeHeight="25165859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Picture 58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tcBorders>
              <w:top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2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1"/>
                <w:sz w:val="15"/>
                <w:szCs w:val="15"/>
                <w:lang w:val="de-DE" w:bidi="de-DE"/>
              </w:rPr>
              <w:t>Deletion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5" w:right="-18" w:firstLine="0"/>
            </w:pPr>
            <w:r>
              <w:drawing>
                <wp:anchor simplePos="0" relativeHeight="25165859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-5824</wp:posOffset>
                  </wp:positionV>
                  <wp:extent cx="36068" cy="122935"/>
                  <wp:effectExtent l="0" t="0" r="0" b="0"/>
                  <wp:wrapNone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" name="Picture 58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8" w:right="-18" w:firstLine="0"/>
            </w:pPr>
            <w:r>
              <w:drawing>
                <wp:anchor simplePos="0" relativeHeight="25165859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-5824</wp:posOffset>
                  </wp:positionV>
                  <wp:extent cx="36068" cy="122935"/>
                  <wp:effectExtent l="0" t="0" r="0" b="0"/>
                  <wp:wrapNone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Picture 59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8" w:right="-18" w:firstLine="0"/>
            </w:pPr>
            <w:r>
              <w:drawing>
                <wp:anchor simplePos="0" relativeHeight="25165859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-5824</wp:posOffset>
                  </wp:positionV>
                  <wp:extent cx="36067" cy="122935"/>
                  <wp:effectExtent l="0" t="0" r="0" b="0"/>
                  <wp:wrapNone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" name="Picture 59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249" w:line="240" w:lineRule="auto"/>
              <w:ind w:left="6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DSP / Surround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Munich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249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249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60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" name="Picture 59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60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" name="Picture 59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60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5"/>
                  <wp:effectExtent l="0" t="0" r="0" b="0"/>
                  <wp:wrapNone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" name="Picture 59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Vienna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0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" name="Picture 59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0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" name="Picture 59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0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" name="Picture 59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sterdam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6"/>
                  <wp:effectExtent l="0" t="0" r="0" b="0"/>
                  <wp:wrapNone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" name="Picture 59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6"/>
                  <wp:effectExtent l="0" t="0" r="0" b="0"/>
                  <wp:wrapNone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" name="Picture 59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5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6"/>
                  <wp:effectExtent l="0" t="0" r="0" b="0"/>
                  <wp:wrapNone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" name="Picture 60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7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Freiburg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1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" name="Picture 60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1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" name="Picture 60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1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" name="Picture 60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Cha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2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6"/>
                  <wp:effectExtent l="0" t="0" r="0" b="0"/>
                  <wp:wrapNone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Picture 60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2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6"/>
                  <wp:effectExtent l="0" t="0" r="0" b="0"/>
                  <wp:wrapNone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" name="Picture 60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2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6"/>
                  <wp:effectExtent l="0" t="0" r="0" b="0"/>
                  <wp:wrapNone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Picture 60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Village Vanguard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62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" name="Picture 60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62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Picture 60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62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5"/>
                  <wp:effectExtent l="0" t="0" r="0" b="0"/>
                  <wp:wrapNone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" name="Picture 60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8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arehouse Lo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3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6"/>
                  <wp:effectExtent l="0" t="0" r="0" b="0"/>
                  <wp:wrapNone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" name="Picture 61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3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6"/>
                  <wp:effectExtent l="0" t="0" r="0" b="0"/>
                  <wp:wrapNone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" name="Picture 61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63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6"/>
                  <wp:effectExtent l="0" t="0" r="0" b="0"/>
                  <wp:wrapNone/>
                  <wp:docPr id="612" name="Picture 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" name="Picture 61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Cellar Club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3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" name="Picture 61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3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" name="Picture 61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3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" name="Picture 61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The Botto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 Line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4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6"/>
                  <wp:effectExtent l="0" t="0" r="0" b="0"/>
                  <wp:wrapNone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Picture 61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4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6"/>
                  <wp:effectExtent l="0" t="0" r="0" b="0"/>
                  <wp:wrapNone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" name="Picture 61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4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6"/>
                  <wp:effectExtent l="0" t="0" r="0" b="0"/>
                  <wp:wrapNone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Picture 61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The Roxy Theatre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>
              <w:drawing>
                <wp:anchor simplePos="0" relativeHeight="251658248" behindDoc="1" locked="0" layoutInCell="1" allowOverlap="1">
                  <wp:simplePos x="0" y="0"/>
                  <wp:positionH relativeFrom="page">
                    <wp:posOffset>-2032</wp:posOffset>
                  </wp:positionH>
                  <wp:positionV relativeFrom="line">
                    <wp:posOffset>-37447</wp:posOffset>
                  </wp:positionV>
                  <wp:extent cx="5507227" cy="264667"/>
                  <wp:effectExtent l="0" t="0" r="0" b="0"/>
                  <wp:wrapNone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Picture 61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507227" cy="2646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4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Picture 62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4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" name="Picture 62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64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" name="Picture 62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Disco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65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" name="Picture 62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65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" name="Picture 62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2" w:right="-18" w:firstLine="0"/>
            </w:pPr>
            <w:r>
              <w:drawing>
                <wp:anchor simplePos="0" relativeHeight="25165865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5"/>
                  <wp:effectExtent l="0" t="0" r="0" b="0"/>
                  <wp:wrapNone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" name="Picture 62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5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" name="Picture 62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5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" name="Picture 62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65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" name="Picture 62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9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7ch Stereo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6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" name="Picture 62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6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" name="Picture 63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66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-26778</wp:posOffset>
                  </wp:positionV>
                  <wp:extent cx="36067" cy="122935"/>
                  <wp:effectExtent l="0" t="0" r="0" b="0"/>
                  <wp:wrapNone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" name="Picture 63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9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2ch Stereo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6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" name="Picture 63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6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" name="Picture 63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66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" name="Picture 63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Sports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7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" name="Picture 63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7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" name="Picture 63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67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-26778</wp:posOffset>
                  </wp:positionV>
                  <wp:extent cx="36067" cy="122935"/>
                  <wp:effectExtent l="0" t="0" r="0" b="0"/>
                  <wp:wrapNone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" name="Picture 63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2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Action Ga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67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" name="Picture 63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67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" name="Picture 63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3" w:right="-18" w:firstLine="0"/>
            </w:pPr>
            <w:r>
              <w:drawing>
                <wp:anchor simplePos="0" relativeHeight="25165867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5"/>
                  <wp:effectExtent l="0" t="0" r="0" b="0"/>
                  <wp:wrapNone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" name="Picture 64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Roleplaying Ga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8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" name="Picture 64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8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" name="Picture 64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68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-26778</wp:posOffset>
                  </wp:positionV>
                  <wp:extent cx="36067" cy="122935"/>
                  <wp:effectExtent l="0" t="0" r="0" b="0"/>
                  <wp:wrapNone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" name="Picture 64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4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Music Video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8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" name="Picture 64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8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" name="Picture 64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68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-26778</wp:posOffset>
                  </wp:positionV>
                  <wp:extent cx="36067" cy="122935"/>
                  <wp:effectExtent l="0" t="0" r="0" b="0"/>
                  <wp:wrapNone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" name="Picture 64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Recital/Opera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9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-26778</wp:posOffset>
                  </wp:positionV>
                  <wp:extent cx="36068" cy="122936"/>
                  <wp:effectExtent l="0" t="0" r="0" b="0"/>
                  <wp:wrapNone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" name="Picture 64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9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-26778</wp:posOffset>
                  </wp:positionV>
                  <wp:extent cx="36068" cy="122936"/>
                  <wp:effectExtent l="0" t="0" r="0" b="0"/>
                  <wp:wrapNone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" name="Picture 64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69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-26778</wp:posOffset>
                  </wp:positionV>
                  <wp:extent cx="36067" cy="122936"/>
                  <wp:effectExtent l="0" t="0" r="0" b="0"/>
                  <wp:wrapNone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" name="Picture 64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5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Standard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9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Picture 65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9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" name="Picture 65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69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-26778</wp:posOffset>
                  </wp:positionV>
                  <wp:extent cx="36067" cy="122935"/>
                  <wp:effectExtent l="0" t="0" r="0" b="0"/>
                  <wp:wrapNone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" name="Picture 65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Spectacle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70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" name="Picture 65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70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" name="Picture 65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2" w:right="-18" w:firstLine="0"/>
            </w:pPr>
            <w:r>
              <w:drawing>
                <wp:anchor simplePos="0" relativeHeight="25165870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5"/>
                  <wp:effectExtent l="0" t="0" r="0" b="0"/>
                  <wp:wrapNone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" name="Picture 65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Sci-Fi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70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Picture 65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0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" name="Picture 65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70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Picture 65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Adventure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71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" name="Picture 65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1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Picture 66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71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" name="Picture 66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Dra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71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" name="Picture 66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1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" name="Picture 66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71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Picture 66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Mono Movie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72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" name="Picture 66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2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Picture 66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72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" name="Picture 66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7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Surround Decode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>
              <w:drawing>
                <wp:anchor simplePos="0" relativeHeight="251658248" behindDoc="1" locked="0" layoutInCell="1" allowOverlap="1">
                  <wp:simplePos x="0" y="0"/>
                  <wp:positionH relativeFrom="page">
                    <wp:posOffset>-2032</wp:posOffset>
                  </wp:positionH>
                  <wp:positionV relativeFrom="line">
                    <wp:posOffset>-36177</wp:posOffset>
                  </wp:positionV>
                  <wp:extent cx="5507227" cy="383540"/>
                  <wp:effectExtent l="0" t="0" r="0" b="0"/>
                  <wp:wrapNone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" name="Picture 66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507227" cy="383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72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" name="Picture 66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72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Picture 67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3" w:right="-18" w:firstLine="0"/>
            </w:pPr>
            <w:r>
              <w:drawing>
                <wp:anchor simplePos="0" relativeHeight="25165872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5"/>
                  <wp:effectExtent l="0" t="0" r="0" b="0"/>
                  <wp:wrapNone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" name="Picture 67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2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THX Cine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73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" name="Picture 67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3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" name="Picture 67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73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Picture 67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THX Music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73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" name="Picture 67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73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" name="Picture 67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>
              <w:drawing>
                <wp:anchor simplePos="0" relativeHeight="25165873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" name="Picture 67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THX Ga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74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" name="Picture 67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74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" name="Picture 67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74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-5189</wp:posOffset>
                  </wp:positionV>
                  <wp:extent cx="36067" cy="122935"/>
                  <wp:effectExtent l="0" t="0" r="0" b="0"/>
                  <wp:wrapNone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" name="Picture 68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790" w:line="240" w:lineRule="auto"/>
              <w:ind w:left="5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Tuner Preset Page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79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790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74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" name="Picture 68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4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" name="Picture 68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4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" name="Picture 68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75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6"/>
                  <wp:effectExtent l="0" t="0" r="0" b="0"/>
                  <wp:wrapNone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Picture 68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75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6"/>
                  <wp:effectExtent l="0" t="0" r="0" b="0"/>
                  <wp:wrapNone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" name="Picture 68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75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6"/>
                  <wp:effectExtent l="0" t="0" r="0" b="0"/>
                  <wp:wrapNone/>
                  <wp:docPr id="686" name="Picture 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" name="Picture 68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6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75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6"/>
                  <wp:effectExtent l="0" t="0" r="0" b="0"/>
                  <wp:wrapNone/>
                  <wp:docPr id="687" name="Picture 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Picture 68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5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6"/>
                  <wp:effectExtent l="0" t="0" r="0" b="0"/>
                  <wp:wrapNone/>
                  <wp:docPr id="688" name="Picture 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" name="Picture 68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5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6"/>
                  <wp:effectExtent l="0" t="0" r="0" b="0"/>
                  <wp:wrapNone/>
                  <wp:docPr id="689" name="Picture 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" name="Picture 68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77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-26778</wp:posOffset>
                  </wp:positionV>
                  <wp:extent cx="36068" cy="122936"/>
                  <wp:effectExtent l="0" t="0" r="0" b="0"/>
                  <wp:wrapNone/>
                  <wp:docPr id="690" name="Picture 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" name="Picture 69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7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-26778</wp:posOffset>
                  </wp:positionV>
                  <wp:extent cx="36068" cy="122936"/>
                  <wp:effectExtent l="0" t="0" r="0" b="0"/>
                  <wp:wrapNone/>
                  <wp:docPr id="691" name="Picture 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" name="Picture 69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7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-26778</wp:posOffset>
                  </wp:positionV>
                  <wp:extent cx="36067" cy="122936"/>
                  <wp:effectExtent l="0" t="0" r="0" b="0"/>
                  <wp:wrapNone/>
                  <wp:docPr id="692" name="Picture 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" name="Picture 69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66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docGrid w:linePitch="360"/>
        </w:sectPr>
        <w:spacing w:before="216" w:after="7" w:line="188" w:lineRule="exact"/>
        <w:ind w:left="5309" w:right="0" w:firstLine="0"/>
      </w:pPr>
      <w:r/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15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1" w:after="7" w:line="188" w:lineRule="exact"/>
        <w:ind w:left="7659" w:right="0" w:firstLine="0"/>
      </w:pPr>
      <w:r/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Vx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-232C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P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ol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4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66" w:tblpY="0"/>
        <w:tblOverlap w:val="never"/>
        "
        <w:tblW w:w="8643" w:type="dxa"/>
        <w:tblLook w:val="04A0" w:firstRow="1" w:lastRow="0" w:firstColumn="1" w:lastColumn="0" w:noHBand="0" w:noVBand="1"/>
      </w:tblPr>
      <w:tblGrid>
        <w:gridCol w:w="297"/>
        <w:gridCol w:w="324"/>
        <w:gridCol w:w="297"/>
        <w:gridCol w:w="297"/>
        <w:gridCol w:w="270"/>
        <w:gridCol w:w="2380"/>
        <w:gridCol w:w="1488"/>
        <w:gridCol w:w="604"/>
        <w:gridCol w:w="883"/>
        <w:gridCol w:w="1819"/>
      </w:tblGrid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65" w:type="dxa"/>
            <w:gridSpan w:val="3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CMDT_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9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Function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5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Setting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7" w:type="dxa"/>
            <w:gridSpan w:val="2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1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Report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7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0"/>
        </w:trPr>
        <w:tc>
          <w:tcPr>
            <w:tcW w:w="297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324" w:type="dxa"/>
            <w:tcBorders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42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-33893</wp:posOffset>
                  </wp:positionV>
                  <wp:extent cx="36068" cy="127507"/>
                  <wp:effectExtent l="0" t="0" r="0" b="0"/>
                  <wp:wrapNone/>
                  <wp:docPr id="693" name="Picture 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" name="Picture 69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75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42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-33893</wp:posOffset>
                  </wp:positionV>
                  <wp:extent cx="36068" cy="127507"/>
                  <wp:effectExtent l="0" t="0" r="0" b="0"/>
                  <wp:wrapNone/>
                  <wp:docPr id="694" name="Picture 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" name="Picture 69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75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42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-33893</wp:posOffset>
                  </wp:positionV>
                  <wp:extent cx="36067" cy="127507"/>
                  <wp:effectExtent l="0" t="0" r="0" b="0"/>
                  <wp:wrapNone/>
                  <wp:docPr id="695" name="Picture 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" name="Picture 69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75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Type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RCMD1,2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1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115" w:right="-18" w:firstLine="0"/>
            </w:pPr>
            <w:r>
              <w:drawing>
                <wp:anchor simplePos="0" relativeHeight="25165843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-16622</wp:posOffset>
                  </wp:positionV>
                  <wp:extent cx="36068" cy="122936"/>
                  <wp:effectExtent l="0" t="0" r="0" b="0"/>
                  <wp:wrapNone/>
                  <wp:docPr id="696" name="Picture 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" name="Picture 69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78" w:right="-18" w:firstLine="0"/>
            </w:pPr>
            <w:r>
              <w:drawing>
                <wp:anchor simplePos="0" relativeHeight="25165843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-16622</wp:posOffset>
                  </wp:positionV>
                  <wp:extent cx="36068" cy="122936"/>
                  <wp:effectExtent l="0" t="0" r="0" b="0"/>
                  <wp:wrapNone/>
                  <wp:docPr id="697" name="Picture 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" name="Picture 69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78" w:right="-18" w:firstLine="0"/>
            </w:pPr>
            <w:r>
              <w:drawing>
                <wp:anchor simplePos="0" relativeHeight="25165843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-16622</wp:posOffset>
                  </wp:positionV>
                  <wp:extent cx="36067" cy="122936"/>
                  <wp:effectExtent l="0" t="0" r="0" b="0"/>
                  <wp:wrapNone/>
                  <wp:docPr id="698" name="Picture 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" name="Picture 69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1317" w:line="240" w:lineRule="auto"/>
              <w:ind w:left="48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Tuner Preset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1317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1317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3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699" name="Picture 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" name="Picture 69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6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3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700" name="Picture 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" name="Picture 70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3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701" name="Picture 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" name="Picture 70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4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702" name="Picture 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" name="Picture 70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4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703" name="Picture 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" name="Picture 70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4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704" name="Picture 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" name="Picture 70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4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705" name="Picture 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" name="Picture 70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4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706" name="Picture 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Picture 70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4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707" name="Picture 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" name="Picture 70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5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-26782</wp:posOffset>
                  </wp:positionV>
                  <wp:extent cx="36068" cy="122936"/>
                  <wp:effectExtent l="0" t="0" r="0" b="0"/>
                  <wp:wrapNone/>
                  <wp:docPr id="708" name="Picture 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" name="Picture 70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5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-26782</wp:posOffset>
                  </wp:positionV>
                  <wp:extent cx="36068" cy="122936"/>
                  <wp:effectExtent l="0" t="0" r="0" b="0"/>
                  <wp:wrapNone/>
                  <wp:docPr id="709" name="Picture 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" name="Picture 70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5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-26782</wp:posOffset>
                  </wp:positionV>
                  <wp:extent cx="36067" cy="122936"/>
                  <wp:effectExtent l="0" t="0" r="0" b="0"/>
                  <wp:wrapNone/>
                  <wp:docPr id="710" name="Picture 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" name="Picture 71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45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-25511</wp:posOffset>
                  </wp:positionV>
                  <wp:extent cx="36068" cy="122935"/>
                  <wp:effectExtent l="0" t="0" r="0" b="0"/>
                  <wp:wrapNone/>
                  <wp:docPr id="711" name="Picture 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" name="Picture 71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45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-25511</wp:posOffset>
                  </wp:positionV>
                  <wp:extent cx="36068" cy="122935"/>
                  <wp:effectExtent l="0" t="0" r="0" b="0"/>
                  <wp:wrapNone/>
                  <wp:docPr id="712" name="Picture 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" name="Picture 71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45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-25511</wp:posOffset>
                  </wp:positionV>
                  <wp:extent cx="36067" cy="122935"/>
                  <wp:effectExtent l="0" t="0" r="0" b="0"/>
                  <wp:wrapNone/>
                  <wp:docPr id="713" name="Picture 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" name="Picture 71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6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714" name="Picture 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Picture 71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6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715" name="Picture 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" name="Picture 71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6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716" name="Picture 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" name="Picture 71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46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717" name="Picture 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" name="Picture 71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6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718" name="Picture 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" name="Picture 71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6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719" name="Picture 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" name="Picture 71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47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-5192</wp:posOffset>
                  </wp:positionV>
                  <wp:extent cx="36068" cy="122935"/>
                  <wp:effectExtent l="0" t="0" r="0" b="0"/>
                  <wp:wrapNone/>
                  <wp:docPr id="720" name="Picture 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" name="Picture 72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47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-5192</wp:posOffset>
                  </wp:positionV>
                  <wp:extent cx="36068" cy="122935"/>
                  <wp:effectExtent l="0" t="0" r="0" b="0"/>
                  <wp:wrapNone/>
                  <wp:docPr id="721" name="Picture 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" name="Picture 72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47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-5192</wp:posOffset>
                  </wp:positionV>
                  <wp:extent cx="36067" cy="122935"/>
                  <wp:effectExtent l="0" t="0" r="0" b="0"/>
                  <wp:wrapNone/>
                  <wp:docPr id="722" name="Picture 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" name="Picture 72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8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Tuner Band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4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47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723" name="Picture 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" name="Picture 72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7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724" name="Picture 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" name="Picture 72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7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725" name="Picture 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" name="Picture 72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5" w:right="-18" w:firstLine="0"/>
            </w:pPr>
            <w:r>
              <w:drawing>
                <wp:anchor simplePos="0" relativeHeight="25165848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-4555</wp:posOffset>
                  </wp:positionV>
                  <wp:extent cx="36068" cy="122935"/>
                  <wp:effectExtent l="0" t="0" r="0" b="0"/>
                  <wp:wrapNone/>
                  <wp:docPr id="726" name="Picture 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" name="Picture 72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8" w:right="-18" w:firstLine="0"/>
            </w:pPr>
            <w:r>
              <w:drawing>
                <wp:anchor simplePos="0" relativeHeight="25165848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-4555</wp:posOffset>
                  </wp:positionV>
                  <wp:extent cx="36068" cy="122935"/>
                  <wp:effectExtent l="0" t="0" r="0" b="0"/>
                  <wp:wrapNone/>
                  <wp:docPr id="727" name="Picture 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" name="Picture 72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8" w:right="-18" w:firstLine="0"/>
            </w:pPr>
            <w:r>
              <w:drawing>
                <wp:anchor simplePos="0" relativeHeight="25165848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-4555</wp:posOffset>
                  </wp:positionV>
                  <wp:extent cx="36067" cy="122935"/>
                  <wp:effectExtent l="0" t="0" r="0" b="0"/>
                  <wp:wrapNone/>
                  <wp:docPr id="728" name="Picture 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" name="Picture 72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5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Tuner Auto Tuning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Up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48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729" name="Picture 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" name="Picture 72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8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730" name="Picture 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Picture 73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8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731" name="Picture 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" name="Picture 73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5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Down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>
              <w:drawing>
                <wp:anchor simplePos="0" relativeHeight="251658243" behindDoc="1" locked="0" layoutInCell="1" allowOverlap="1">
                  <wp:simplePos x="0" y="0"/>
                  <wp:positionH relativeFrom="page">
                    <wp:posOffset>-2032</wp:posOffset>
                  </wp:positionH>
                  <wp:positionV relativeFrom="line">
                    <wp:posOffset>-15858</wp:posOffset>
                  </wp:positionV>
                  <wp:extent cx="5507227" cy="502411"/>
                  <wp:effectExtent l="0" t="0" r="0" b="0"/>
                  <wp:wrapNone/>
                  <wp:docPr id="732" name="Picture 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" name="Picture 73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507227" cy="5024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48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-5191</wp:posOffset>
                  </wp:positionV>
                  <wp:extent cx="36068" cy="122935"/>
                  <wp:effectExtent l="0" t="0" r="0" b="0"/>
                  <wp:wrapNone/>
                  <wp:docPr id="733" name="Picture 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" name="Picture 73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48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-5191</wp:posOffset>
                  </wp:positionV>
                  <wp:extent cx="36068" cy="122935"/>
                  <wp:effectExtent l="0" t="0" r="0" b="0"/>
                  <wp:wrapNone/>
                  <wp:docPr id="734" name="Picture 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" name="Picture 73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48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-5191</wp:posOffset>
                  </wp:positionV>
                  <wp:extent cx="36067" cy="122935"/>
                  <wp:effectExtent l="0" t="0" r="0" b="0"/>
                  <wp:wrapNone/>
                  <wp:docPr id="735" name="Picture 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" name="Picture 73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64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 Relay 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49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736" name="Picture 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" name="Picture 73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9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737" name="Picture 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" name="Picture 73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9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738" name="Picture 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" name="Picture 73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5" w:right="-18" w:firstLine="0"/>
            </w:pPr>
            <w:r>
              <w:drawing>
                <wp:anchor simplePos="0" relativeHeight="25165849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-5825</wp:posOffset>
                  </wp:positionV>
                  <wp:extent cx="36068" cy="122935"/>
                  <wp:effectExtent l="0" t="0" r="0" b="0"/>
                  <wp:wrapNone/>
                  <wp:docPr id="739" name="Picture 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" name="Picture 73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8" w:right="-18" w:firstLine="0"/>
            </w:pPr>
            <w:r>
              <w:drawing>
                <wp:anchor simplePos="0" relativeHeight="25165849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-5825</wp:posOffset>
                  </wp:positionV>
                  <wp:extent cx="36068" cy="122935"/>
                  <wp:effectExtent l="0" t="0" r="0" b="0"/>
                  <wp:wrapNone/>
                  <wp:docPr id="740" name="Picture 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" name="Picture 74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8" w:right="-18" w:firstLine="0"/>
            </w:pPr>
            <w:r>
              <w:drawing>
                <wp:anchor simplePos="0" relativeHeight="25165849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-5825</wp:posOffset>
                  </wp:positionV>
                  <wp:extent cx="36067" cy="122935"/>
                  <wp:effectExtent l="0" t="0" r="0" b="0"/>
                  <wp:wrapNone/>
                  <wp:docPr id="741" name="Picture 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" name="Picture 74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64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 Relay 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35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0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742" name="Picture 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" name="Picture 74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0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743" name="Picture 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" name="Picture 74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0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744" name="Picture 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" name="Picture 74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50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745" name="Picture 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" name="Picture 74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0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746" name="Picture 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" name="Picture 74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50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747" name="Picture 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" name="Picture 74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4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Syste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 Me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ory Save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1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6"/>
                  <wp:effectExtent l="0" t="0" r="0" b="0"/>
                  <wp:wrapNone/>
                  <wp:docPr id="748" name="Picture 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" name="Picture 74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1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6"/>
                  <wp:effectExtent l="0" t="0" r="0" b="0"/>
                  <wp:wrapNone/>
                  <wp:docPr id="749" name="Picture 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" name="Picture 74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1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6"/>
                  <wp:effectExtent l="0" t="0" r="0" b="0"/>
                  <wp:wrapNone/>
                  <wp:docPr id="750" name="Picture 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" name="Picture 75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1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751" name="Picture 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" name="Picture 75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1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752" name="Picture 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" name="Picture 75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1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753" name="Picture 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" name="Picture 75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2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754" name="Picture 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" name="Picture 75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2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755" name="Picture 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" name="Picture 75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2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756" name="Picture 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" name="Picture 75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52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-25510</wp:posOffset>
                  </wp:positionV>
                  <wp:extent cx="36068" cy="122935"/>
                  <wp:effectExtent l="0" t="0" r="0" b="0"/>
                  <wp:wrapNone/>
                  <wp:docPr id="757" name="Picture 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" name="Picture 75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52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-25510</wp:posOffset>
                  </wp:positionV>
                  <wp:extent cx="36068" cy="122935"/>
                  <wp:effectExtent l="0" t="0" r="0" b="0"/>
                  <wp:wrapNone/>
                  <wp:docPr id="758" name="Picture 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" name="Picture 75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52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-25510</wp:posOffset>
                  </wp:positionV>
                  <wp:extent cx="36067" cy="122935"/>
                  <wp:effectExtent l="0" t="0" r="0" b="0"/>
                  <wp:wrapNone/>
                  <wp:docPr id="759" name="Picture 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" name="Picture 75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3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6"/>
                  <wp:effectExtent l="0" t="0" r="0" b="0"/>
                  <wp:wrapNone/>
                  <wp:docPr id="760" name="Picture 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" name="Picture 76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3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6"/>
                  <wp:effectExtent l="0" t="0" r="0" b="0"/>
                  <wp:wrapNone/>
                  <wp:docPr id="761" name="Picture 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" name="Picture 76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53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6"/>
                  <wp:effectExtent l="0" t="0" r="0" b="0"/>
                  <wp:wrapNone/>
                  <wp:docPr id="762" name="Picture 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" name="Picture 76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53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763" name="Picture 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" name="Picture 76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3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764" name="Picture 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" name="Picture 76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53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765" name="Picture 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" name="Picture 76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48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Syste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 Me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ory Load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4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766" name="Picture 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" name="Picture 76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4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767" name="Picture 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" name="Picture 76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4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768" name="Picture 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Picture 76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4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769" name="Picture 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" name="Picture 76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4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770" name="Picture 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" name="Picture 77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4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771" name="Picture 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" name="Picture 77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55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-25511</wp:posOffset>
                  </wp:positionV>
                  <wp:extent cx="36068" cy="122936"/>
                  <wp:effectExtent l="0" t="0" r="0" b="0"/>
                  <wp:wrapNone/>
                  <wp:docPr id="772" name="Picture 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" name="Picture 77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55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-25511</wp:posOffset>
                  </wp:positionV>
                  <wp:extent cx="36068" cy="122936"/>
                  <wp:effectExtent l="0" t="0" r="0" b="0"/>
                  <wp:wrapNone/>
                  <wp:docPr id="773" name="Picture 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" name="Picture 77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55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-25511</wp:posOffset>
                  </wp:positionV>
                  <wp:extent cx="36067" cy="122936"/>
                  <wp:effectExtent l="0" t="0" r="0" b="0"/>
                  <wp:wrapNone/>
                  <wp:docPr id="774" name="Picture 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" name="Picture 77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5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775" name="Picture 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" name="Picture 77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5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776" name="Picture 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" name="Picture 77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5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777" name="Picture 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" name="Picture 77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6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778" name="Picture 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" name="Picture 77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6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779" name="Picture 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" name="Picture 77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56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780" name="Picture 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" name="Picture 78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56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781" name="Picture 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" name="Picture 78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56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782" name="Picture 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" name="Picture 78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56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783" name="Picture 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" name="Picture 78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4" w:line="240" w:lineRule="auto"/>
              <w:ind w:left="29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Main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Me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ory Save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4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7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784" name="Picture 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" name="Picture 78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7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785" name="Picture 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" name="Picture 78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7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786" name="Picture 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" name="Picture 78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57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787" name="Picture 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" name="Picture 78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57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788" name="Picture 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" name="Picture 78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57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5"/>
                  <wp:effectExtent l="0" t="0" r="0" b="0"/>
                  <wp:wrapNone/>
                  <wp:docPr id="789" name="Picture 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" name="Picture 78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8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790" name="Picture 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" name="Picture 79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8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791" name="Picture 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" name="Picture 79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8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792" name="Picture 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" name="Picture 79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58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793" name="Picture 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" name="Picture 79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8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794" name="Picture 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" name="Picture 79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8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795" name="Picture 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" name="Picture 79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59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796" name="Picture 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" name="Picture 79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59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797" name="Picture 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" name="Picture 79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59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798" name="Picture 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" name="Picture 79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5" w:right="-18" w:firstLine="0"/>
            </w:pPr>
            <w:r>
              <w:drawing>
                <wp:anchor simplePos="0" relativeHeight="25165859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-5824</wp:posOffset>
                  </wp:positionV>
                  <wp:extent cx="36068" cy="122935"/>
                  <wp:effectExtent l="0" t="0" r="0" b="0"/>
                  <wp:wrapNone/>
                  <wp:docPr id="799" name="Picture 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" name="Picture 79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7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8" w:right="-18" w:firstLine="0"/>
            </w:pPr>
            <w:r>
              <w:drawing>
                <wp:anchor simplePos="0" relativeHeight="25165859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-5824</wp:posOffset>
                  </wp:positionV>
                  <wp:extent cx="36068" cy="122935"/>
                  <wp:effectExtent l="0" t="0" r="0" b="0"/>
                  <wp:wrapNone/>
                  <wp:docPr id="800" name="Picture 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" name="Picture 80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7" w:right="-18" w:firstLine="0"/>
            </w:pPr>
            <w:r>
              <w:drawing>
                <wp:anchor simplePos="0" relativeHeight="25165859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-5824</wp:posOffset>
                  </wp:positionV>
                  <wp:extent cx="36067" cy="122935"/>
                  <wp:effectExtent l="0" t="0" r="0" b="0"/>
                  <wp:wrapNone/>
                  <wp:docPr id="801" name="Picture 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" name="Picture 80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4" w:line="240" w:lineRule="auto"/>
              <w:ind w:left="29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Main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Me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ory Load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4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59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802" name="Picture 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" name="Picture 80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59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803" name="Picture 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" name="Picture 80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59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5"/>
                  <wp:effectExtent l="0" t="0" r="0" b="0"/>
                  <wp:wrapNone/>
                  <wp:docPr id="804" name="Picture 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" name="Picture 80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0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05" name="Picture 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" name="Picture 80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0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06" name="Picture 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" name="Picture 80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0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807" name="Picture 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" name="Picture 80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0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6"/>
                  <wp:effectExtent l="0" t="0" r="0" b="0"/>
                  <wp:wrapNone/>
                  <wp:docPr id="808" name="Picture 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" name="Picture 80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0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6"/>
                  <wp:effectExtent l="0" t="0" r="0" b="0"/>
                  <wp:wrapNone/>
                  <wp:docPr id="809" name="Picture 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" name="Picture 80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0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6"/>
                  <wp:effectExtent l="0" t="0" r="0" b="0"/>
                  <wp:wrapNone/>
                  <wp:docPr id="810" name="Picture 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" name="Picture 81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11" name="Picture 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" name="Picture 81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12" name="Picture 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" name="Picture 81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813" name="Picture 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" name="Picture 81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1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6"/>
                  <wp:effectExtent l="0" t="0" r="0" b="0"/>
                  <wp:wrapNone/>
                  <wp:docPr id="814" name="Picture 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" name="Picture 81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1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6"/>
                  <wp:effectExtent l="0" t="0" r="0" b="0"/>
                  <wp:wrapNone/>
                  <wp:docPr id="815" name="Picture 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" name="Picture 81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1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6"/>
                  <wp:effectExtent l="0" t="0" r="0" b="0"/>
                  <wp:wrapNone/>
                  <wp:docPr id="816" name="Picture 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" name="Picture 81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5" w:right="-18" w:firstLine="0"/>
            </w:pPr>
            <w:r>
              <w:drawing>
                <wp:anchor simplePos="0" relativeHeight="25165862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-4554</wp:posOffset>
                  </wp:positionV>
                  <wp:extent cx="36068" cy="122935"/>
                  <wp:effectExtent l="0" t="0" r="0" b="0"/>
                  <wp:wrapNone/>
                  <wp:docPr id="817" name="Picture 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" name="Picture 81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8" w:right="-18" w:firstLine="0"/>
            </w:pPr>
            <w:r>
              <w:drawing>
                <wp:anchor simplePos="0" relativeHeight="25165862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-4554</wp:posOffset>
                  </wp:positionV>
                  <wp:extent cx="36068" cy="122935"/>
                  <wp:effectExtent l="0" t="0" r="0" b="0"/>
                  <wp:wrapNone/>
                  <wp:docPr id="818" name="Picture 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" name="Picture 81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7" w:right="-18" w:firstLine="0"/>
            </w:pPr>
            <w:r>
              <w:drawing>
                <wp:anchor simplePos="0" relativeHeight="25165862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-4554</wp:posOffset>
                  </wp:positionV>
                  <wp:extent cx="36067" cy="122935"/>
                  <wp:effectExtent l="0" t="0" r="0" b="0"/>
                  <wp:wrapNone/>
                  <wp:docPr id="819" name="Picture 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" name="Picture 81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2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Zone2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Me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ory Save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2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6"/>
                  <wp:effectExtent l="0" t="0" r="0" b="0"/>
                  <wp:wrapNone/>
                  <wp:docPr id="820" name="Picture 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" name="Picture 82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2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6"/>
                  <wp:effectExtent l="0" t="0" r="0" b="0"/>
                  <wp:wrapNone/>
                  <wp:docPr id="821" name="Picture 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" name="Picture 82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2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6"/>
                  <wp:effectExtent l="0" t="0" r="0" b="0"/>
                  <wp:wrapNone/>
                  <wp:docPr id="822" name="Picture 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" name="Picture 82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3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23" name="Picture 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" name="Picture 82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3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24" name="Picture 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" name="Picture 82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3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825" name="Picture 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" name="Picture 82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3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6"/>
                  <wp:effectExtent l="0" t="0" r="0" b="0"/>
                  <wp:wrapNone/>
                  <wp:docPr id="826" name="Picture 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" name="Picture 82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3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6"/>
                  <wp:effectExtent l="0" t="0" r="0" b="0"/>
                  <wp:wrapNone/>
                  <wp:docPr id="827" name="Picture 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" name="Picture 82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3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6"/>
                  <wp:effectExtent l="0" t="0" r="0" b="0"/>
                  <wp:wrapNone/>
                  <wp:docPr id="828" name="Picture 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" name="Picture 82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4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29" name="Picture 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" name="Picture 82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4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30" name="Picture 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" name="Picture 83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4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831" name="Picture 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" name="Picture 83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4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832" name="Picture 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" name="Picture 83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4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833" name="Picture 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" name="Picture 83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4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834" name="Picture 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" name="Picture 83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65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835" name="Picture 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" name="Picture 83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65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836" name="Picture 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" name="Picture 83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65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-5189</wp:posOffset>
                  </wp:positionV>
                  <wp:extent cx="36067" cy="122935"/>
                  <wp:effectExtent l="0" t="0" r="0" b="0"/>
                  <wp:wrapNone/>
                  <wp:docPr id="837" name="Picture 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" name="Picture 83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2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Zone2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Me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ory Load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5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838" name="Picture 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" name="Picture 83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5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839" name="Picture 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" name="Picture 83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5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-26778</wp:posOffset>
                  </wp:positionV>
                  <wp:extent cx="36067" cy="122935"/>
                  <wp:effectExtent l="0" t="0" r="0" b="0"/>
                  <wp:wrapNone/>
                  <wp:docPr id="840" name="Picture 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" name="Picture 84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6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841" name="Picture 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" name="Picture 84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6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842" name="Picture 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" name="Picture 84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6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-26778</wp:posOffset>
                  </wp:positionV>
                  <wp:extent cx="36067" cy="122935"/>
                  <wp:effectExtent l="0" t="0" r="0" b="0"/>
                  <wp:wrapNone/>
                  <wp:docPr id="843" name="Picture 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" name="Picture 84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6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844" name="Picture 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" name="Picture 84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6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845" name="Picture 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" name="Picture 84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6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-26778</wp:posOffset>
                  </wp:positionV>
                  <wp:extent cx="36067" cy="122935"/>
                  <wp:effectExtent l="0" t="0" r="0" b="0"/>
                  <wp:wrapNone/>
                  <wp:docPr id="846" name="Picture 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" name="Picture 84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67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-25508</wp:posOffset>
                  </wp:positionV>
                  <wp:extent cx="36068" cy="122935"/>
                  <wp:effectExtent l="0" t="0" r="0" b="0"/>
                  <wp:wrapNone/>
                  <wp:docPr id="847" name="Picture 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" name="Picture 84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67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-25508</wp:posOffset>
                  </wp:positionV>
                  <wp:extent cx="36068" cy="122935"/>
                  <wp:effectExtent l="0" t="0" r="0" b="0"/>
                  <wp:wrapNone/>
                  <wp:docPr id="848" name="Picture 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" name="Picture 84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67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-25508</wp:posOffset>
                  </wp:positionV>
                  <wp:extent cx="36067" cy="122935"/>
                  <wp:effectExtent l="0" t="0" r="0" b="0"/>
                  <wp:wrapNone/>
                  <wp:docPr id="849" name="Picture 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" name="Picture 84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7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-29318</wp:posOffset>
                  </wp:positionV>
                  <wp:extent cx="36068" cy="122935"/>
                  <wp:effectExtent l="0" t="0" r="0" b="0"/>
                  <wp:wrapNone/>
                  <wp:docPr id="850" name="Picture 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" name="Picture 85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7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-29318</wp:posOffset>
                  </wp:positionV>
                  <wp:extent cx="36068" cy="122935"/>
                  <wp:effectExtent l="0" t="0" r="0" b="0"/>
                  <wp:wrapNone/>
                  <wp:docPr id="851" name="Picture 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" name="Picture 85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7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-29318</wp:posOffset>
                  </wp:positionV>
                  <wp:extent cx="36067" cy="122935"/>
                  <wp:effectExtent l="0" t="0" r="0" b="0"/>
                  <wp:wrapNone/>
                  <wp:docPr id="852" name="Picture 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" name="Picture 85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68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-5188</wp:posOffset>
                  </wp:positionV>
                  <wp:extent cx="36068" cy="122935"/>
                  <wp:effectExtent l="0" t="0" r="0" b="0"/>
                  <wp:wrapNone/>
                  <wp:docPr id="853" name="Picture 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" name="Picture 85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68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-5188</wp:posOffset>
                  </wp:positionV>
                  <wp:extent cx="36068" cy="122935"/>
                  <wp:effectExtent l="0" t="0" r="0" b="0"/>
                  <wp:wrapNone/>
                  <wp:docPr id="854" name="Picture 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" name="Picture 85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68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-5188</wp:posOffset>
                  </wp:positionV>
                  <wp:extent cx="36067" cy="122935"/>
                  <wp:effectExtent l="0" t="0" r="0" b="0"/>
                  <wp:wrapNone/>
                  <wp:docPr id="855" name="Picture 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" name="Picture 85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2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Zone3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Me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ory Save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3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8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-26778</wp:posOffset>
                  </wp:positionV>
                  <wp:extent cx="36068" cy="122936"/>
                  <wp:effectExtent l="0" t="0" r="0" b="0"/>
                  <wp:wrapNone/>
                  <wp:docPr id="856" name="Picture 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" name="Picture 85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8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-26778</wp:posOffset>
                  </wp:positionV>
                  <wp:extent cx="36068" cy="122936"/>
                  <wp:effectExtent l="0" t="0" r="0" b="0"/>
                  <wp:wrapNone/>
                  <wp:docPr id="857" name="Picture 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" name="Picture 85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8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-26778</wp:posOffset>
                  </wp:positionV>
                  <wp:extent cx="36067" cy="122936"/>
                  <wp:effectExtent l="0" t="0" r="0" b="0"/>
                  <wp:wrapNone/>
                  <wp:docPr id="858" name="Picture 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" name="Picture 85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9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859" name="Picture 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" name="Picture 85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9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-26778</wp:posOffset>
                  </wp:positionV>
                  <wp:extent cx="36068" cy="122935"/>
                  <wp:effectExtent l="0" t="0" r="0" b="0"/>
                  <wp:wrapNone/>
                  <wp:docPr id="860" name="Picture 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" name="Picture 86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9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-26778</wp:posOffset>
                  </wp:positionV>
                  <wp:extent cx="36067" cy="122935"/>
                  <wp:effectExtent l="0" t="0" r="0" b="0"/>
                  <wp:wrapNone/>
                  <wp:docPr id="861" name="Picture 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" name="Picture 86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69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862" name="Picture 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" name="Picture 86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69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863" name="Picture 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" name="Picture 86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69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5"/>
                  <wp:effectExtent l="0" t="0" r="0" b="0"/>
                  <wp:wrapNone/>
                  <wp:docPr id="864" name="Picture 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" name="Picture 86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70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65" name="Picture 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" name="Picture 86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0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66" name="Picture 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Picture 86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70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867" name="Picture 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" name="Picture 86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70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868" name="Picture 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" name="Picture 86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70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869" name="Picture 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" name="Picture 86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70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870" name="Picture 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" name="Picture 87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71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871" name="Picture 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" name="Picture 87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71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-5189</wp:posOffset>
                  </wp:positionV>
                  <wp:extent cx="36068" cy="122935"/>
                  <wp:effectExtent l="0" t="0" r="0" b="0"/>
                  <wp:wrapNone/>
                  <wp:docPr id="872" name="Picture 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" name="Picture 87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71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-5189</wp:posOffset>
                  </wp:positionV>
                  <wp:extent cx="36067" cy="122935"/>
                  <wp:effectExtent l="0" t="0" r="0" b="0"/>
                  <wp:wrapNone/>
                  <wp:docPr id="873" name="Picture 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" name="Picture 87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4" w:line="240" w:lineRule="auto"/>
              <w:ind w:left="2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Zone3 Volu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 Me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ory Load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944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71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74" name="Picture 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" name="Picture 87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1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75" name="Picture 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" name="Picture 87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71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876" name="Picture 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" name="Picture 87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72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877" name="Picture 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" name="Picture 87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72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5"/>
                  <wp:effectExtent l="0" t="0" r="0" b="0"/>
                  <wp:wrapNone/>
                  <wp:docPr id="878" name="Picture 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" name="Picture 87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72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5"/>
                  <wp:effectExtent l="0" t="0" r="0" b="0"/>
                  <wp:wrapNone/>
                  <wp:docPr id="879" name="Picture 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" name="Picture 87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72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80" name="Picture 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" name="Picture 88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2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81" name="Picture 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Picture 88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72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882" name="Picture 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" name="Picture 88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73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83" name="Picture 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" name="Picture 88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73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884" name="Picture 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73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885" name="Picture 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" name="Picture 88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73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886" name="Picture 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 88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73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887" name="Picture 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" name="Picture 88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73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888" name="Picture 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" name="Picture 88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5" w:right="-18" w:firstLine="0"/>
            </w:pPr>
            <w:r>
              <w:drawing>
                <wp:anchor simplePos="0" relativeHeight="25165873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-5824</wp:posOffset>
                  </wp:positionV>
                  <wp:extent cx="36068" cy="122935"/>
                  <wp:effectExtent l="0" t="0" r="0" b="0"/>
                  <wp:wrapNone/>
                  <wp:docPr id="889" name="Picture 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" name="Picture 88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8" w:right="-18" w:firstLine="0"/>
            </w:pPr>
            <w:r>
              <w:drawing>
                <wp:anchor simplePos="0" relativeHeight="25165873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-5824</wp:posOffset>
                  </wp:positionV>
                  <wp:extent cx="36068" cy="122935"/>
                  <wp:effectExtent l="0" t="0" r="0" b="0"/>
                  <wp:wrapNone/>
                  <wp:docPr id="890" name="Picture 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" name="Picture 89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3" w:right="-18" w:firstLine="0"/>
            </w:pPr>
            <w:r>
              <w:drawing>
                <wp:anchor simplePos="0" relativeHeight="25165873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-5824</wp:posOffset>
                  </wp:positionV>
                  <wp:extent cx="36067" cy="122935"/>
                  <wp:effectExtent l="0" t="0" r="0" b="0"/>
                  <wp:wrapNone/>
                  <wp:docPr id="891" name="Picture 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" name="Picture 89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229" w:line="240" w:lineRule="auto"/>
              <w:ind w:left="7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Zone2 Balance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2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229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229" w:line="240" w:lineRule="auto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75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-25509</wp:posOffset>
                  </wp:positionV>
                  <wp:extent cx="36068" cy="122936"/>
                  <wp:effectExtent l="0" t="0" r="0" b="0"/>
                  <wp:wrapNone/>
                  <wp:docPr id="892" name="Picture 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" name="Picture 89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75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-25509</wp:posOffset>
                  </wp:positionV>
                  <wp:extent cx="36068" cy="122936"/>
                  <wp:effectExtent l="0" t="0" r="0" b="0"/>
                  <wp:wrapNone/>
                  <wp:docPr id="893" name="Picture 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" name="Picture 89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3" w:right="-18" w:firstLine="0"/>
            </w:pPr>
            <w:r>
              <w:drawing>
                <wp:anchor simplePos="0" relativeHeight="25165875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-25509</wp:posOffset>
                  </wp:positionV>
                  <wp:extent cx="36067" cy="122936"/>
                  <wp:effectExtent l="0" t="0" r="0" b="0"/>
                  <wp:wrapNone/>
                  <wp:docPr id="894" name="Picture 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" name="Picture 89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Right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68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docGrid w:linePitch="360"/>
        </w:sectPr>
        <w:spacing w:before="38" w:after="7" w:line="188" w:lineRule="exact"/>
        <w:ind w:left="5309" w:right="0" w:firstLine="0"/>
      </w:pPr>
      <w:r/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16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1" w:after="7" w:line="188" w:lineRule="exact"/>
        <w:ind w:left="7659" w:right="0" w:firstLine="0"/>
      </w:pPr>
      <w:r/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Vx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-232C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P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ol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4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66" w:tblpY="0"/>
        <w:tblOverlap w:val="never"/>
        "
        <w:tblW w:w="8643" w:type="dxa"/>
        <w:tblLook w:val="04A0" w:firstRow="1" w:lastRow="0" w:firstColumn="1" w:lastColumn="0" w:noHBand="0" w:noVBand="1"/>
      </w:tblPr>
      <w:tblGrid>
        <w:gridCol w:w="297"/>
        <w:gridCol w:w="324"/>
        <w:gridCol w:w="297"/>
        <w:gridCol w:w="297"/>
        <w:gridCol w:w="270"/>
        <w:gridCol w:w="2380"/>
        <w:gridCol w:w="1488"/>
        <w:gridCol w:w="604"/>
        <w:gridCol w:w="883"/>
        <w:gridCol w:w="1819"/>
      </w:tblGrid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65" w:type="dxa"/>
            <w:gridSpan w:val="3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CMDT_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9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Function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5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Setting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7" w:type="dxa"/>
            <w:gridSpan w:val="2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16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Report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7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0"/>
        </w:trPr>
        <w:tc>
          <w:tcPr>
            <w:tcW w:w="297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324" w:type="dxa"/>
            <w:tcBorders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-33893</wp:posOffset>
                  </wp:positionV>
                  <wp:extent cx="36068" cy="127507"/>
                  <wp:effectExtent l="0" t="0" r="0" b="0"/>
                  <wp:wrapNone/>
                  <wp:docPr id="895" name="Picture 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" name="Picture 89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75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-33893</wp:posOffset>
                  </wp:positionV>
                  <wp:extent cx="36068" cy="127507"/>
                  <wp:effectExtent l="0" t="0" r="0" b="0"/>
                  <wp:wrapNone/>
                  <wp:docPr id="896" name="Picture 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" name="Picture 89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75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-33893</wp:posOffset>
                  </wp:positionV>
                  <wp:extent cx="36067" cy="127507"/>
                  <wp:effectExtent l="0" t="0" r="0" b="0"/>
                  <wp:wrapNone/>
                  <wp:docPr id="897" name="Picture 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" name="Picture 89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75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Type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RCMD1,2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1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115" w:right="-18" w:firstLine="0"/>
            </w:pPr>
            <w:r>
              <w:drawing>
                <wp:anchor simplePos="0" relativeHeight="25165861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-16622</wp:posOffset>
                  </wp:positionV>
                  <wp:extent cx="36068" cy="122936"/>
                  <wp:effectExtent l="0" t="0" r="0" b="0"/>
                  <wp:wrapNone/>
                  <wp:docPr id="898" name="Picture 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" name="Picture 89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78" w:right="-18" w:firstLine="0"/>
            </w:pPr>
            <w:r>
              <w:drawing>
                <wp:anchor simplePos="0" relativeHeight="25165861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-16622</wp:posOffset>
                  </wp:positionV>
                  <wp:extent cx="36068" cy="122936"/>
                  <wp:effectExtent l="0" t="0" r="0" b="0"/>
                  <wp:wrapNone/>
                  <wp:docPr id="899" name="Picture 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" name="Picture 89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8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73" w:right="-18" w:firstLine="0"/>
            </w:pPr>
            <w:r>
              <w:drawing>
                <wp:anchor simplePos="0" relativeHeight="25165861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-16622</wp:posOffset>
                  </wp:positionV>
                  <wp:extent cx="36067" cy="122936"/>
                  <wp:effectExtent l="0" t="0" r="0" b="0"/>
                  <wp:wrapNone/>
                  <wp:docPr id="900" name="Picture 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Picture 90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194" w:line="240" w:lineRule="auto"/>
              <w:ind w:left="7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Zone3 Balance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62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19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194" w:line="240" w:lineRule="auto"/>
              <w:ind w:left="3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2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Picture 90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2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902" name="Picture 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Picture 90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>
              <w:drawing>
                <wp:anchor simplePos="0" relativeHeight="25165862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903" name="Picture 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Picture 90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5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Right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62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-5191</wp:posOffset>
                  </wp:positionV>
                  <wp:extent cx="36068" cy="122935"/>
                  <wp:effectExtent l="0" t="0" r="0" b="0"/>
                  <wp:wrapNone/>
                  <wp:docPr id="904" name="Picture 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" name="Picture 90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62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-5191</wp:posOffset>
                  </wp:positionV>
                  <wp:extent cx="36068" cy="122935"/>
                  <wp:effectExtent l="0" t="0" r="0" b="0"/>
                  <wp:wrapNone/>
                  <wp:docPr id="905" name="Picture 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" name="Picture 90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62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-5191</wp:posOffset>
                  </wp:positionV>
                  <wp:extent cx="36067" cy="122935"/>
                  <wp:effectExtent l="0" t="0" r="0" b="0"/>
                  <wp:wrapNone/>
                  <wp:docPr id="906" name="Picture 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" name="Picture 90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69" w:line="240" w:lineRule="auto"/>
              <w:ind w:left="6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Trigger1 Control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8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69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69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3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907" name="Picture 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" name="Picture 90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3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908" name="Picture 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" name="Picture 90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3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909" name="Picture 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" name="Picture 90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3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-26782</wp:posOffset>
                  </wp:positionV>
                  <wp:extent cx="36068" cy="122936"/>
                  <wp:effectExtent l="0" t="0" r="0" b="0"/>
                  <wp:wrapNone/>
                  <wp:docPr id="910" name="Picture 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" name="Picture 91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3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-26782</wp:posOffset>
                  </wp:positionV>
                  <wp:extent cx="36068" cy="122936"/>
                  <wp:effectExtent l="0" t="0" r="0" b="0"/>
                  <wp:wrapNone/>
                  <wp:docPr id="911" name="Picture 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" name="Picture 91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3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-26782</wp:posOffset>
                  </wp:positionV>
                  <wp:extent cx="36067" cy="122936"/>
                  <wp:effectExtent l="0" t="0" r="0" b="0"/>
                  <wp:wrapNone/>
                  <wp:docPr id="912" name="Picture 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" name="Picture 91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4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913" name="Picture 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" name="Picture 91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4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914" name="Picture 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" name="Picture 91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4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915" name="Picture 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" name="Picture 91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All (Zone1-3)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64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-5191</wp:posOffset>
                  </wp:positionV>
                  <wp:extent cx="36068" cy="122935"/>
                  <wp:effectExtent l="0" t="0" r="0" b="0"/>
                  <wp:wrapNone/>
                  <wp:docPr id="916" name="Picture 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" name="Picture 91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64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-5191</wp:posOffset>
                  </wp:positionV>
                  <wp:extent cx="36068" cy="122935"/>
                  <wp:effectExtent l="0" t="0" r="0" b="0"/>
                  <wp:wrapNone/>
                  <wp:docPr id="917" name="Picture 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" name="Picture 91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64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-5191</wp:posOffset>
                  </wp:positionV>
                  <wp:extent cx="36067" cy="122935"/>
                  <wp:effectExtent l="0" t="0" r="0" b="0"/>
                  <wp:wrapNone/>
                  <wp:docPr id="918" name="Picture 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" name="Picture 91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7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Trigger1 Main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High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5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919" name="Picture 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" name="Picture 91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5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920" name="Picture 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" name="Picture 92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5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921" name="Picture 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" name="Picture 92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Low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65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-5192</wp:posOffset>
                  </wp:positionV>
                  <wp:extent cx="36068" cy="122935"/>
                  <wp:effectExtent l="0" t="0" r="0" b="0"/>
                  <wp:wrapNone/>
                  <wp:docPr id="922" name="Picture 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" name="Picture 92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65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-5192</wp:posOffset>
                  </wp:positionV>
                  <wp:extent cx="36068" cy="122935"/>
                  <wp:effectExtent l="0" t="0" r="0" b="0"/>
                  <wp:wrapNone/>
                  <wp:docPr id="923" name="Picture 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" name="Picture 92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65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-5192</wp:posOffset>
                  </wp:positionV>
                  <wp:extent cx="36067" cy="122935"/>
                  <wp:effectExtent l="0" t="0" r="0" b="0"/>
                  <wp:wrapNone/>
                  <wp:docPr id="924" name="Picture 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" name="Picture 92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69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Trigger1 Zone2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High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6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925" name="Picture 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" name="Picture 92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6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926" name="Picture 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" name="Picture 92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6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927" name="Picture 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Low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5" w:right="-18" w:firstLine="0"/>
            </w:pPr>
            <w:r>
              <w:drawing>
                <wp:anchor simplePos="0" relativeHeight="25165866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-4555</wp:posOffset>
                  </wp:positionV>
                  <wp:extent cx="36068" cy="122935"/>
                  <wp:effectExtent l="0" t="0" r="0" b="0"/>
                  <wp:wrapNone/>
                  <wp:docPr id="928" name="Picture 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" name="Picture 92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8" w:right="-18" w:firstLine="0"/>
            </w:pPr>
            <w:r>
              <w:drawing>
                <wp:anchor simplePos="0" relativeHeight="25165866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-4555</wp:posOffset>
                  </wp:positionV>
                  <wp:extent cx="36068" cy="122935"/>
                  <wp:effectExtent l="0" t="0" r="0" b="0"/>
                  <wp:wrapNone/>
                  <wp:docPr id="929" name="Picture 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" name="Picture 92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7" w:right="-18" w:firstLine="0"/>
            </w:pPr>
            <w:r>
              <w:drawing>
                <wp:anchor simplePos="0" relativeHeight="25165866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-4555</wp:posOffset>
                  </wp:positionV>
                  <wp:extent cx="36067" cy="122935"/>
                  <wp:effectExtent l="0" t="0" r="0" b="0"/>
                  <wp:wrapNone/>
                  <wp:docPr id="930" name="Picture 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69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Trigger1 Zone3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High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6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931" name="Picture 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" name="Picture 93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6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932" name="Picture 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" name="Picture 93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6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933" name="Picture 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" name="Picture 93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Low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67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-5191</wp:posOffset>
                  </wp:positionV>
                  <wp:extent cx="36068" cy="122935"/>
                  <wp:effectExtent l="0" t="0" r="0" b="0"/>
                  <wp:wrapNone/>
                  <wp:docPr id="934" name="Picture 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" name="Picture 93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67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-5191</wp:posOffset>
                  </wp:positionV>
                  <wp:extent cx="36068" cy="122935"/>
                  <wp:effectExtent l="0" t="0" r="0" b="0"/>
                  <wp:wrapNone/>
                  <wp:docPr id="935" name="Picture 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" name="Picture 93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67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-5191</wp:posOffset>
                  </wp:positionV>
                  <wp:extent cx="36067" cy="122935"/>
                  <wp:effectExtent l="0" t="0" r="0" b="0"/>
                  <wp:wrapNone/>
                  <wp:docPr id="936" name="Picture 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" name="Picture 93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63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Dual Mono Mode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8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1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Japanese Model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7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937" name="Picture 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" name="Picture 93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7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938" name="Picture 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" name="Picture 93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7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939" name="Picture 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" name="Picture 93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Sub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68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940" name="Picture 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" name="Picture 94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8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941" name="Picture 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" name="Picture 94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8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942" name="Picture 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" name="Picture 94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6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All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5" w:right="-18" w:firstLine="0"/>
            </w:pPr>
            <w:r>
              <w:drawing>
                <wp:anchor simplePos="0" relativeHeight="25165868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-4556</wp:posOffset>
                  </wp:positionV>
                  <wp:extent cx="36068" cy="122935"/>
                  <wp:effectExtent l="0" t="0" r="0" b="0"/>
                  <wp:wrapNone/>
                  <wp:docPr id="943" name="Picture 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" name="Picture 94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8" w:right="-18" w:firstLine="0"/>
            </w:pPr>
            <w:r>
              <w:drawing>
                <wp:anchor simplePos="0" relativeHeight="25165868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-4556</wp:posOffset>
                  </wp:positionV>
                  <wp:extent cx="36068" cy="122935"/>
                  <wp:effectExtent l="0" t="0" r="0" b="0"/>
                  <wp:wrapNone/>
                  <wp:docPr id="944" name="Picture 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" name="Picture 94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7" w:right="-18" w:firstLine="0"/>
            </w:pPr>
            <w:r>
              <w:drawing>
                <wp:anchor simplePos="0" relativeHeight="25165868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-4556</wp:posOffset>
                  </wp:positionV>
                  <wp:extent cx="36067" cy="122935"/>
                  <wp:effectExtent l="0" t="0" r="0" b="0"/>
                  <wp:wrapNone/>
                  <wp:docPr id="945" name="Picture 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" name="Picture 94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69" w:line="240" w:lineRule="auto"/>
              <w:ind w:left="6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Trigger2 Control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8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69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69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9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946" name="Picture 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" name="Picture 94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9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947" name="Picture 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" name="Picture 94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9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948" name="Picture 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" name="Picture 94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69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6"/>
                  <wp:effectExtent l="0" t="0" r="0" b="0"/>
                  <wp:wrapNone/>
                  <wp:docPr id="949" name="Picture 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" name="Picture 94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69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6"/>
                  <wp:effectExtent l="0" t="0" r="0" b="0"/>
                  <wp:wrapNone/>
                  <wp:docPr id="950" name="Picture 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" name="Picture 95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9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6"/>
                  <wp:effectExtent l="0" t="0" r="0" b="0"/>
                  <wp:wrapNone/>
                  <wp:docPr id="951" name="Picture 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" name="Picture 95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70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952" name="Picture 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" name="Picture 95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70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953" name="Picture 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" name="Picture 95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70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954" name="Picture 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" name="Picture 95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All (Zone1-3)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5" w:right="-18" w:firstLine="0"/>
            </w:pPr>
            <w:r>
              <w:drawing>
                <wp:anchor simplePos="0" relativeHeight="25165870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-5825</wp:posOffset>
                  </wp:positionV>
                  <wp:extent cx="36068" cy="122935"/>
                  <wp:effectExtent l="0" t="0" r="0" b="0"/>
                  <wp:wrapNone/>
                  <wp:docPr id="955" name="Picture 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" name="Picture 95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8" w:right="-18" w:firstLine="0"/>
            </w:pPr>
            <w:r>
              <w:drawing>
                <wp:anchor simplePos="0" relativeHeight="25165870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-5825</wp:posOffset>
                  </wp:positionV>
                  <wp:extent cx="36068" cy="122935"/>
                  <wp:effectExtent l="0" t="0" r="0" b="0"/>
                  <wp:wrapNone/>
                  <wp:docPr id="956" name="Picture 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" name="Picture 95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7" w:right="-18" w:firstLine="0"/>
            </w:pPr>
            <w:r>
              <w:drawing>
                <wp:anchor simplePos="0" relativeHeight="25165870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-5825</wp:posOffset>
                  </wp:positionV>
                  <wp:extent cx="36067" cy="122935"/>
                  <wp:effectExtent l="0" t="0" r="0" b="0"/>
                  <wp:wrapNone/>
                  <wp:docPr id="957" name="Picture 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" name="Picture 95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7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Trigger2 Main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High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3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70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958" name="Picture 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" name="Picture 95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70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959" name="Picture 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" name="Picture 95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70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960" name="Picture 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" name="Picture 96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Low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71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-5191</wp:posOffset>
                  </wp:positionV>
                  <wp:extent cx="36068" cy="122936"/>
                  <wp:effectExtent l="0" t="0" r="0" b="0"/>
                  <wp:wrapNone/>
                  <wp:docPr id="961" name="Picture 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" name="Picture 96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71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-5191</wp:posOffset>
                  </wp:positionV>
                  <wp:extent cx="36068" cy="122936"/>
                  <wp:effectExtent l="0" t="0" r="0" b="0"/>
                  <wp:wrapNone/>
                  <wp:docPr id="962" name="Picture 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" name="Picture 96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71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-5191</wp:posOffset>
                  </wp:positionV>
                  <wp:extent cx="36067" cy="122936"/>
                  <wp:effectExtent l="0" t="0" r="0" b="0"/>
                  <wp:wrapNone/>
                  <wp:docPr id="963" name="Picture 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" name="Picture 96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69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Trigger2 Zone2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High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3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71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964" name="Picture 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" name="Picture 96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71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965" name="Picture 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" name="Picture 96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71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966" name="Picture 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" name="Picture 96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Low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72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967" name="Picture 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" name="Picture 96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72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968" name="Picture 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" name="Picture 96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72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969" name="Picture 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" name="Picture 96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69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Trigger2 Zone3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High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3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72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970" name="Picture 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" name="Picture 97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72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971" name="Picture 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" name="Picture 97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72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972" name="Picture 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" name="Picture 97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Low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4" w:right="-18" w:firstLine="0"/>
            </w:pPr>
            <w:r>
              <w:drawing>
                <wp:anchor simplePos="0" relativeHeight="251658243" behindDoc="1" locked="0" layoutInCell="1" allowOverlap="1">
                  <wp:simplePos x="0" y="0"/>
                  <wp:positionH relativeFrom="page">
                    <wp:posOffset>-2032</wp:posOffset>
                  </wp:positionH>
                  <wp:positionV relativeFrom="line">
                    <wp:posOffset>-15223</wp:posOffset>
                  </wp:positionV>
                  <wp:extent cx="5507227" cy="264667"/>
                  <wp:effectExtent l="0" t="0" r="0" b="0"/>
                  <wp:wrapNone/>
                  <wp:docPr id="973" name="Picture 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" name="Picture 97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507227" cy="2646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5" w:right="-18" w:firstLine="0"/>
            </w:pPr>
            <w:r>
              <w:drawing>
                <wp:anchor simplePos="0" relativeHeight="25165873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-4556</wp:posOffset>
                  </wp:positionV>
                  <wp:extent cx="36068" cy="122936"/>
                  <wp:effectExtent l="0" t="0" r="0" b="0"/>
                  <wp:wrapNone/>
                  <wp:docPr id="974" name="Picture 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" name="Picture 97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8" w:right="-18" w:firstLine="0"/>
            </w:pPr>
            <w:r>
              <w:drawing>
                <wp:anchor simplePos="0" relativeHeight="25165873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-4556</wp:posOffset>
                  </wp:positionV>
                  <wp:extent cx="36068" cy="122936"/>
                  <wp:effectExtent l="0" t="0" r="0" b="0"/>
                  <wp:wrapNone/>
                  <wp:docPr id="975" name="Picture 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" name="Picture 97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7" w:right="-18" w:firstLine="0"/>
            </w:pPr>
            <w:r>
              <w:drawing>
                <wp:anchor simplePos="0" relativeHeight="25165873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-4556</wp:posOffset>
                  </wp:positionV>
                  <wp:extent cx="36067" cy="122936"/>
                  <wp:effectExtent l="0" t="0" r="0" b="0"/>
                  <wp:wrapNone/>
                  <wp:docPr id="976" name="Picture 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" name="Picture 97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6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er B SET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8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3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73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977" name="Picture 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" name="Picture 97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73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978" name="Picture 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" name="Picture 97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73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979" name="Picture 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" name="Picture 97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5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 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74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980" name="Picture 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" name="Picture 98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74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981" name="Picture 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" name="Picture 98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74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982" name="Picture 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" name="Picture 98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7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ZONE2 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2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INT: Presence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209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74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983" name="Picture 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" name="Picture 98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74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984" name="Picture 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" name="Picture 98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74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985" name="Picture 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" name="Picture 98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EXT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5" w:line="240" w:lineRule="auto"/>
              <w:ind w:left="115" w:right="-18" w:firstLine="0"/>
            </w:pPr>
            <w:r>
              <w:drawing>
                <wp:anchor simplePos="0" relativeHeight="25165874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7637</wp:posOffset>
                  </wp:positionV>
                  <wp:extent cx="36068" cy="122935"/>
                  <wp:effectExtent l="0" t="0" r="0" b="0"/>
                  <wp:wrapNone/>
                  <wp:docPr id="986" name="Picture 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" name="Picture 98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5" w:line="240" w:lineRule="auto"/>
              <w:ind w:left="78" w:right="-18" w:firstLine="0"/>
            </w:pPr>
            <w:r>
              <w:drawing>
                <wp:anchor simplePos="0" relativeHeight="25165874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7637</wp:posOffset>
                  </wp:positionV>
                  <wp:extent cx="36068" cy="122935"/>
                  <wp:effectExtent l="0" t="0" r="0" b="0"/>
                  <wp:wrapNone/>
                  <wp:docPr id="987" name="Picture 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" name="Picture 98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5" w:line="240" w:lineRule="auto"/>
              <w:ind w:left="87" w:right="-18" w:firstLine="0"/>
            </w:pPr>
            <w:r>
              <w:drawing>
                <wp:anchor simplePos="0" relativeHeight="25165874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7637</wp:posOffset>
                  </wp:positionV>
                  <wp:extent cx="36067" cy="122935"/>
                  <wp:effectExtent l="0" t="0" r="0" b="0"/>
                  <wp:wrapNone/>
                  <wp:docPr id="988" name="Picture 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" name="Picture 98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5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505" w:line="240" w:lineRule="auto"/>
              <w:ind w:left="7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2ch Decoder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36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PLIIx Movie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50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505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115" w:right="-18" w:firstLine="0"/>
            </w:pPr>
            <w:r>
              <w:drawing>
                <wp:anchor simplePos="0" relativeHeight="25165875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989" name="Picture 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" name="Picture 98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>
              <w:drawing>
                <wp:anchor simplePos="0" relativeHeight="25165875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990" name="Picture 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" name="Picture 99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7" w:right="-18" w:firstLine="0"/>
            </w:pPr>
            <w:r>
              <w:drawing>
                <wp:anchor simplePos="0" relativeHeight="25165875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991" name="Picture 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" name="Picture 99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PLIIx Music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115" w:right="-18" w:firstLine="0"/>
            </w:pPr>
            <w:r>
              <w:drawing>
                <wp:anchor simplePos="0" relativeHeight="25165875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-9508</wp:posOffset>
                  </wp:positionV>
                  <wp:extent cx="36068" cy="122935"/>
                  <wp:effectExtent l="0" t="0" r="0" b="0"/>
                  <wp:wrapNone/>
                  <wp:docPr id="992" name="Picture 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" name="Picture 99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>
              <w:drawing>
                <wp:anchor simplePos="0" relativeHeight="25165875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-9508</wp:posOffset>
                  </wp:positionV>
                  <wp:extent cx="36068" cy="122935"/>
                  <wp:effectExtent l="0" t="0" r="0" b="0"/>
                  <wp:wrapNone/>
                  <wp:docPr id="993" name="Picture 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" name="Picture 99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7" w:right="-18" w:firstLine="0"/>
            </w:pPr>
            <w:r>
              <w:drawing>
                <wp:anchor simplePos="0" relativeHeight="25165875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-9508</wp:posOffset>
                  </wp:positionV>
                  <wp:extent cx="36067" cy="122935"/>
                  <wp:effectExtent l="0" t="0" r="0" b="0"/>
                  <wp:wrapNone/>
                  <wp:docPr id="994" name="Picture 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" name="Picture 99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Neo:6 Cine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115" w:right="-18" w:firstLine="0"/>
            </w:pPr>
            <w:r>
              <w:drawing>
                <wp:anchor simplePos="0" relativeHeight="25165876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995" name="Picture 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" name="Picture 99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78" w:right="-18" w:firstLine="0"/>
            </w:pPr>
            <w:r>
              <w:drawing>
                <wp:anchor simplePos="0" relativeHeight="25165876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996" name="Picture 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" name="Picture 99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87" w:right="-18" w:firstLine="0"/>
            </w:pPr>
            <w:r>
              <w:drawing>
                <wp:anchor simplePos="0" relativeHeight="25165876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997" name="Picture 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" name="Picture 99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Neo:6 Music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115" w:right="-18" w:firstLine="0"/>
            </w:pPr>
            <w:r>
              <w:drawing>
                <wp:anchor simplePos="0" relativeHeight="25165876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-9508</wp:posOffset>
                  </wp:positionV>
                  <wp:extent cx="36068" cy="122935"/>
                  <wp:effectExtent l="0" t="0" r="0" b="0"/>
                  <wp:wrapNone/>
                  <wp:docPr id="998" name="Picture 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" name="Picture 99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78" w:right="-18" w:firstLine="0"/>
            </w:pPr>
            <w:r>
              <w:drawing>
                <wp:anchor simplePos="0" relativeHeight="25165876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-9508</wp:posOffset>
                  </wp:positionV>
                  <wp:extent cx="36068" cy="122935"/>
                  <wp:effectExtent l="0" t="0" r="0" b="0"/>
                  <wp:wrapNone/>
                  <wp:docPr id="999" name="Picture 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" name="Picture 99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9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73" w:right="-18" w:firstLine="0"/>
            </w:pPr>
            <w:r>
              <w:drawing>
                <wp:anchor simplePos="0" relativeHeight="25165876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-9508</wp:posOffset>
                  </wp:positionV>
                  <wp:extent cx="36067" cy="122935"/>
                  <wp:effectExtent l="0" t="0" r="0" b="0"/>
                  <wp:wrapNone/>
                  <wp:docPr id="1000" name="Picture 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" name="Picture 100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PLIIx Ga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115" w:right="-18" w:firstLine="0"/>
            </w:pPr>
            <w:r>
              <w:drawing>
                <wp:anchor simplePos="0" relativeHeight="25165877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01" name="Picture 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Picture 100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78" w:right="-18" w:firstLine="0"/>
            </w:pPr>
            <w:r>
              <w:drawing>
                <wp:anchor simplePos="0" relativeHeight="25165877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73" w:right="-18" w:firstLine="0"/>
            </w:pPr>
            <w:r>
              <w:drawing>
                <wp:anchor simplePos="0" relativeHeight="25165877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" name="Picture 100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3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Pro Logic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115" w:right="-18" w:firstLine="0"/>
            </w:pPr>
            <w:r>
              <w:drawing>
                <wp:anchor simplePos="0" relativeHeight="25165877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-9508</wp:posOffset>
                  </wp:positionV>
                  <wp:extent cx="36068" cy="122935"/>
                  <wp:effectExtent l="0" t="0" r="0" b="0"/>
                  <wp:wrapNone/>
                  <wp:docPr id="1004" name="Picture 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Picture 100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>
              <w:drawing>
                <wp:anchor simplePos="0" relativeHeight="25165877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-9508</wp:posOffset>
                  </wp:positionV>
                  <wp:extent cx="36068" cy="122935"/>
                  <wp:effectExtent l="0" t="0" r="0" b="0"/>
                  <wp:wrapNone/>
                  <wp:docPr id="1005" name="Picture 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" name="Picture 100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3" w:right="-18" w:firstLine="0"/>
            </w:pPr>
            <w:r>
              <w:drawing>
                <wp:anchor simplePos="0" relativeHeight="25165877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-9508</wp:posOffset>
                  </wp:positionV>
                  <wp:extent cx="36067" cy="122935"/>
                  <wp:effectExtent l="0" t="0" r="0" b="0"/>
                  <wp:wrapNone/>
                  <wp:docPr id="1006" name="Picture 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" name="Picture 100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CSII Cine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Japanese Model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115" w:right="-18" w:firstLine="0"/>
            </w:pPr>
            <w:r>
              <w:drawing>
                <wp:anchor simplePos="0" relativeHeight="25165878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07" name="Picture 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" name="Picture 100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>
              <w:drawing>
                <wp:anchor simplePos="0" relativeHeight="25165878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08" name="Picture 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0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3" w:right="-18" w:firstLine="0"/>
            </w:pPr>
            <w:r>
              <w:drawing>
                <wp:anchor simplePos="0" relativeHeight="25165878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09" name="Picture 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Picture 100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9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CSII Music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Japanese Model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78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-9509</wp:posOffset>
                  </wp:positionV>
                  <wp:extent cx="36068" cy="122936"/>
                  <wp:effectExtent l="0" t="0" r="0" b="0"/>
                  <wp:wrapNone/>
                  <wp:docPr id="1010" name="Picture 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" name="Picture 101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78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-9509</wp:posOffset>
                  </wp:positionV>
                  <wp:extent cx="36068" cy="122936"/>
                  <wp:effectExtent l="0" t="0" r="0" b="0"/>
                  <wp:wrapNone/>
                  <wp:docPr id="1011" name="Picture 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" name="Picture 101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>
              <w:drawing>
                <wp:anchor simplePos="0" relativeHeight="25165878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-9509</wp:posOffset>
                  </wp:positionV>
                  <wp:extent cx="36067" cy="122936"/>
                  <wp:effectExtent l="0" t="0" r="0" b="0"/>
                  <wp:wrapNone/>
                  <wp:docPr id="1012" name="Picture 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" name="Picture 101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Neural Sur.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115" w:right="-18" w:firstLine="0"/>
            </w:pPr>
            <w:r>
              <w:drawing>
                <wp:anchor simplePos="0" relativeHeight="25165879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8273</wp:posOffset>
                  </wp:positionV>
                  <wp:extent cx="36068" cy="122935"/>
                  <wp:effectExtent l="0" t="0" r="0" b="0"/>
                  <wp:wrapNone/>
                  <wp:docPr id="1013" name="Picture 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" name="Picture 101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78" w:right="-18" w:firstLine="0"/>
            </w:pPr>
            <w:r>
              <w:drawing>
                <wp:anchor simplePos="0" relativeHeight="25165879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8273</wp:posOffset>
                  </wp:positionV>
                  <wp:extent cx="36068" cy="122935"/>
                  <wp:effectExtent l="0" t="0" r="0" b="0"/>
                  <wp:wrapNone/>
                  <wp:docPr id="1014" name="Picture 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" name="Picture 101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87" w:right="-18" w:firstLine="0"/>
            </w:pPr>
            <w:r>
              <w:drawing>
                <wp:anchor simplePos="0" relativeHeight="25165879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8273</wp:posOffset>
                  </wp:positionV>
                  <wp:extent cx="36067" cy="122935"/>
                  <wp:effectExtent l="0" t="0" r="0" b="0"/>
                  <wp:wrapNone/>
                  <wp:docPr id="1015" name="Picture 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" name="Picture 101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37" w:lineRule="exact"/>
              <w:ind w:left="593" w:right="62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XM CH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37" w:lineRule="exact"/>
              <w:ind w:left="43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XM CH/Preset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87" w:lineRule="exact"/>
              <w:ind w:left="438" w:right="311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XM CH/Preset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XM CH/Preset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XM CH/Preset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137" w:lineRule="exact"/>
              <w:ind w:left="43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XM CH/Preset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87" w:lineRule="exact"/>
              <w:ind w:left="438" w:right="311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XM CH/Preset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XM CH/Preset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7" w:line="187" w:lineRule="exact"/>
              <w:ind w:left="655" w:right="329" w:hanging="235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XM CH/Preset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XM CH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115" w:right="-18" w:firstLine="0"/>
            </w:pPr>
            <w:r>
              <w:drawing>
                <wp:anchor simplePos="0" relativeHeight="25165879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-9508</wp:posOffset>
                  </wp:positionV>
                  <wp:extent cx="36068" cy="122936"/>
                  <wp:effectExtent l="0" t="0" r="0" b="0"/>
                  <wp:wrapNone/>
                  <wp:docPr id="1016" name="Picture 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" name="Picture 101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78" w:right="-18" w:firstLine="0"/>
            </w:pPr>
            <w:r>
              <w:drawing>
                <wp:anchor simplePos="0" relativeHeight="25165879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-9508</wp:posOffset>
                  </wp:positionV>
                  <wp:extent cx="36068" cy="122936"/>
                  <wp:effectExtent l="0" t="0" r="0" b="0"/>
                  <wp:wrapNone/>
                  <wp:docPr id="1017" name="Picture 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" name="Picture 101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87" w:right="-18" w:firstLine="0"/>
            </w:pPr>
            <w:r>
              <w:drawing>
                <wp:anchor simplePos="0" relativeHeight="25165879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-9508</wp:posOffset>
                  </wp:positionV>
                  <wp:extent cx="36067" cy="122936"/>
                  <wp:effectExtent l="0" t="0" r="0" b="0"/>
                  <wp:wrapNone/>
                  <wp:docPr id="1018" name="Picture 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" name="Picture 101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91*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1352" w:line="240" w:lineRule="auto"/>
              <w:ind w:left="3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*Preset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115" w:right="-18" w:firstLine="0"/>
            </w:pPr>
            <w:r>
              <w:drawing>
                <wp:anchor simplePos="0" relativeHeight="25165880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19" name="Picture 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" name="Picture 101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>
              <w:drawing>
                <wp:anchor simplePos="0" relativeHeight="25165880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20" name="Picture 1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" name="Picture 102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7" w:right="-18" w:firstLine="0"/>
            </w:pPr>
            <w:r>
              <w:drawing>
                <wp:anchor simplePos="0" relativeHeight="25165880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21" name="Picture 1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" name="Picture 102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91*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115" w:right="-18" w:firstLine="0"/>
            </w:pPr>
            <w:r>
              <w:drawing>
                <wp:anchor simplePos="0" relativeHeight="25165880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6"/>
                  <wp:effectExtent l="0" t="0" r="0" b="0"/>
                  <wp:wrapNone/>
                  <wp:docPr id="1022" name="Picture 1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" name="Picture 102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>
              <w:drawing>
                <wp:anchor simplePos="0" relativeHeight="25165880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6"/>
                  <wp:effectExtent l="0" t="0" r="0" b="0"/>
                  <wp:wrapNone/>
                  <wp:docPr id="1023" name="Picture 1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" name="Picture 102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7" w:right="-18" w:firstLine="0"/>
            </w:pPr>
            <w:r>
              <w:drawing>
                <wp:anchor simplePos="0" relativeHeight="25165880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6"/>
                  <wp:effectExtent l="0" t="0" r="0" b="0"/>
                  <wp:wrapNone/>
                  <wp:docPr id="1024" name="Picture 1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Picture 102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91*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115" w:right="-18" w:firstLine="0"/>
            </w:pPr>
            <w:r>
              <w:drawing>
                <wp:anchor simplePos="0" relativeHeight="25165881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25" name="Picture 1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78" w:right="-18" w:firstLine="0"/>
            </w:pPr>
            <w:r>
              <w:drawing>
                <wp:anchor simplePos="0" relativeHeight="25165881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26" name="Picture 1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102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87" w:right="-18" w:firstLine="0"/>
            </w:pPr>
            <w:r>
              <w:drawing>
                <wp:anchor simplePos="0" relativeHeight="25165881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27" name="Picture 1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102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91*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115" w:right="-18" w:firstLine="0"/>
            </w:pPr>
            <w:r>
              <w:drawing>
                <wp:anchor simplePos="0" relativeHeight="25165881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6"/>
                  <wp:effectExtent l="0" t="0" r="0" b="0"/>
                  <wp:wrapNone/>
                  <wp:docPr id="1028" name="Picture 1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02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78" w:right="-18" w:firstLine="0"/>
            </w:pPr>
            <w:r>
              <w:drawing>
                <wp:anchor simplePos="0" relativeHeight="25165881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6"/>
                  <wp:effectExtent l="0" t="0" r="0" b="0"/>
                  <wp:wrapNone/>
                  <wp:docPr id="1029" name="Picture 1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Picture 102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87" w:right="-18" w:firstLine="0"/>
            </w:pPr>
            <w:r>
              <w:drawing>
                <wp:anchor simplePos="0" relativeHeight="25165881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6"/>
                  <wp:effectExtent l="0" t="0" r="0" b="0"/>
                  <wp:wrapNone/>
                  <wp:docPr id="1030" name="Picture 1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Picture 103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91*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115" w:right="-18" w:firstLine="0"/>
            </w:pPr>
            <w:r>
              <w:drawing>
                <wp:anchor simplePos="0" relativeHeight="25165882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31" name="Picture 1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Picture 103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78" w:right="-18" w:firstLine="0"/>
            </w:pPr>
            <w:r>
              <w:drawing>
                <wp:anchor simplePos="0" relativeHeight="25165882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32" name="Picture 1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Picture 103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87" w:right="-18" w:firstLine="0"/>
            </w:pPr>
            <w:r>
              <w:drawing>
                <wp:anchor simplePos="0" relativeHeight="25165882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33" name="Picture 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Picture 103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91*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115" w:right="-18" w:firstLine="0"/>
            </w:pPr>
            <w:r>
              <w:drawing>
                <wp:anchor simplePos="0" relativeHeight="25165882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34" name="Picture 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Picture 103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>
              <w:drawing>
                <wp:anchor simplePos="0" relativeHeight="25165882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35" name="Picture 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Picture 103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7" w:right="-18" w:firstLine="0"/>
            </w:pPr>
            <w:r>
              <w:drawing>
                <wp:anchor simplePos="0" relativeHeight="25165882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36" name="Picture 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Picture 103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91*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115" w:right="-18" w:firstLine="0"/>
            </w:pPr>
            <w:r>
              <w:drawing>
                <wp:anchor simplePos="0" relativeHeight="25165883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37" name="Picture 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" name="Picture 103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>
              <w:drawing>
                <wp:anchor simplePos="0" relativeHeight="25165883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38" name="Picture 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Picture 103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7" w:right="-18" w:firstLine="0"/>
            </w:pPr>
            <w:r>
              <w:drawing>
                <wp:anchor simplePos="0" relativeHeight="25165883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39" name="Picture 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Picture 103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91*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84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-9506</wp:posOffset>
                  </wp:positionV>
                  <wp:extent cx="36068" cy="122935"/>
                  <wp:effectExtent l="0" t="0" r="0" b="0"/>
                  <wp:wrapNone/>
                  <wp:docPr id="1040" name="Picture 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" name="Picture 104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84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-9506</wp:posOffset>
                  </wp:positionV>
                  <wp:extent cx="36068" cy="122935"/>
                  <wp:effectExtent l="0" t="0" r="0" b="0"/>
                  <wp:wrapNone/>
                  <wp:docPr id="1041" name="Picture 1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" name="Picture 104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84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-9506</wp:posOffset>
                  </wp:positionV>
                  <wp:extent cx="36067" cy="122935"/>
                  <wp:effectExtent l="0" t="0" r="0" b="0"/>
                  <wp:wrapNone/>
                  <wp:docPr id="1042" name="Picture 1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" name="Picture 104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115" w:right="-18" w:firstLine="0"/>
            </w:pPr>
            <w:r>
              <w:drawing>
                <wp:anchor simplePos="0" relativeHeight="25165884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8273</wp:posOffset>
                  </wp:positionV>
                  <wp:extent cx="36068" cy="122935"/>
                  <wp:effectExtent l="0" t="0" r="0" b="0"/>
                  <wp:wrapNone/>
                  <wp:docPr id="1043" name="Picture 1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Picture 104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78" w:right="-18" w:firstLine="0"/>
            </w:pPr>
            <w:r>
              <w:drawing>
                <wp:anchor simplePos="0" relativeHeight="25165884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8273</wp:posOffset>
                  </wp:positionV>
                  <wp:extent cx="36068" cy="122935"/>
                  <wp:effectExtent l="0" t="0" r="0" b="0"/>
                  <wp:wrapNone/>
                  <wp:docPr id="1044" name="Picture 1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" name="Picture 104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87" w:right="-18" w:firstLine="0"/>
            </w:pPr>
            <w:r>
              <w:drawing>
                <wp:anchor simplePos="0" relativeHeight="25165884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8273</wp:posOffset>
                  </wp:positionV>
                  <wp:extent cx="36067" cy="122935"/>
                  <wp:effectExtent l="0" t="0" r="0" b="0"/>
                  <wp:wrapNone/>
                  <wp:docPr id="1045" name="Picture 1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" name="Picture 104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43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XM CH/Preset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Up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5" w:line="240" w:lineRule="auto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91 / 94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" w:after="8" w:line="187" w:lineRule="exact"/>
              <w:ind w:left="236" w:right="143" w:firstLine="62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91:Preset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94:Channel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84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46" name="Picture 1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" name="Picture 104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84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47" name="Picture 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" name="Picture 104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84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48" name="Picture 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" name="Picture 104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5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Down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6" w:line="240" w:lineRule="auto"/>
              <w:ind w:left="115" w:right="-18" w:firstLine="0"/>
            </w:pPr>
            <w:r>
              <w:drawing>
                <wp:anchor simplePos="0" relativeHeight="25165885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7638</wp:posOffset>
                  </wp:positionV>
                  <wp:extent cx="36068" cy="122935"/>
                  <wp:effectExtent l="0" t="0" r="0" b="0"/>
                  <wp:wrapNone/>
                  <wp:docPr id="1049" name="Picture 1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Picture 104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6" w:line="240" w:lineRule="auto"/>
              <w:ind w:left="78" w:right="-18" w:firstLine="0"/>
            </w:pPr>
            <w:r>
              <w:drawing>
                <wp:anchor simplePos="0" relativeHeight="25165885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7638</wp:posOffset>
                  </wp:positionV>
                  <wp:extent cx="36068" cy="122935"/>
                  <wp:effectExtent l="0" t="0" r="0" b="0"/>
                  <wp:wrapNone/>
                  <wp:docPr id="1050" name="Picture 1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" name="Picture 105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6" w:line="240" w:lineRule="auto"/>
              <w:ind w:left="87" w:right="-18" w:firstLine="0"/>
            </w:pPr>
            <w:r>
              <w:drawing>
                <wp:anchor simplePos="0" relativeHeight="25165885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7638</wp:posOffset>
                  </wp:positionV>
                  <wp:extent cx="36067" cy="122935"/>
                  <wp:effectExtent l="0" t="0" r="0" b="0"/>
                  <wp:wrapNone/>
                  <wp:docPr id="1051" name="Picture 1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" name="Picture 105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6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30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XM Category / Preset Page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Up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39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90:Preset Page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85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52" name="Picture 1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" name="Picture 105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85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53" name="Picture 1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" name="Picture 105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85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54" name="Picture 1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" name="Picture 105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5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Down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86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-6967</wp:posOffset>
                  </wp:positionV>
                  <wp:extent cx="36068" cy="122935"/>
                  <wp:effectExtent l="0" t="0" r="0" b="0"/>
                  <wp:wrapNone/>
                  <wp:docPr id="1055" name="Picture 1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" name="Picture 105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86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-6967</wp:posOffset>
                  </wp:positionV>
                  <wp:extent cx="36068" cy="122935"/>
                  <wp:effectExtent l="0" t="0" r="0" b="0"/>
                  <wp:wrapNone/>
                  <wp:docPr id="1056" name="Picture 1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" name="Picture 105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86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-6967</wp:posOffset>
                  </wp:positionV>
                  <wp:extent cx="36067" cy="122935"/>
                  <wp:effectExtent l="0" t="0" r="0" b="0"/>
                  <wp:wrapNone/>
                  <wp:docPr id="1057" name="Picture 1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" name="Picture 105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XM Hold/Release Display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Toggle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5" w:right="-18" w:firstLine="0"/>
            </w:pPr>
            <w:r>
              <w:drawing>
                <wp:anchor simplePos="0" relativeHeight="25165886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-6332</wp:posOffset>
                  </wp:positionV>
                  <wp:extent cx="36068" cy="122936"/>
                  <wp:effectExtent l="0" t="0" r="0" b="0"/>
                  <wp:wrapNone/>
                  <wp:docPr id="1058" name="Picture 1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" name="Picture 105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8" w:right="-18" w:firstLine="0"/>
            </w:pPr>
            <w:r>
              <w:drawing>
                <wp:anchor simplePos="0" relativeHeight="25165886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-6332</wp:posOffset>
                  </wp:positionV>
                  <wp:extent cx="36068" cy="122936"/>
                  <wp:effectExtent l="0" t="0" r="0" b="0"/>
                  <wp:wrapNone/>
                  <wp:docPr id="1059" name="Picture 1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" name="Picture 105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87" w:right="-18" w:firstLine="0"/>
            </w:pPr>
            <w:r>
              <w:drawing>
                <wp:anchor simplePos="0" relativeHeight="25165886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-6332</wp:posOffset>
                  </wp:positionV>
                  <wp:extent cx="36067" cy="122936"/>
                  <wp:effectExtent l="0" t="0" r="0" b="0"/>
                  <wp:wrapNone/>
                  <wp:docPr id="1060" name="Picture 1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" name="Picture 106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6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XM History Next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Toggle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86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-6967</wp:posOffset>
                  </wp:positionV>
                  <wp:extent cx="36068" cy="122935"/>
                  <wp:effectExtent l="0" t="0" r="0" b="0"/>
                  <wp:wrapNone/>
                  <wp:docPr id="1061" name="Picture 1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" name="Picture 106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86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-6967</wp:posOffset>
                  </wp:positionV>
                  <wp:extent cx="36068" cy="122935"/>
                  <wp:effectExtent l="0" t="0" r="0" b="0"/>
                  <wp:wrapNone/>
                  <wp:docPr id="1062" name="Picture 1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" name="Picture 106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86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-6967</wp:posOffset>
                  </wp:positionV>
                  <wp:extent cx="36067" cy="122935"/>
                  <wp:effectExtent l="0" t="0" r="0" b="0"/>
                  <wp:wrapNone/>
                  <wp:docPr id="1063" name="Picture 1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" name="Picture 106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6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XM Preset Me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6" w:line="240" w:lineRule="auto"/>
              <w:ind w:left="115" w:right="-18" w:firstLine="0"/>
            </w:pPr>
            <w:r>
              <w:drawing>
                <wp:anchor simplePos="0" relativeHeight="25165887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7637</wp:posOffset>
                  </wp:positionV>
                  <wp:extent cx="36068" cy="122935"/>
                  <wp:effectExtent l="0" t="0" r="0" b="0"/>
                  <wp:wrapNone/>
                  <wp:docPr id="1064" name="Picture 1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" name="Picture 106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6" w:line="240" w:lineRule="auto"/>
              <w:ind w:left="78" w:right="-18" w:firstLine="0"/>
            </w:pPr>
            <w:r>
              <w:drawing>
                <wp:anchor simplePos="0" relativeHeight="25165887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7637</wp:posOffset>
                  </wp:positionV>
                  <wp:extent cx="36068" cy="122935"/>
                  <wp:effectExtent l="0" t="0" r="0" b="0"/>
                  <wp:wrapNone/>
                  <wp:docPr id="1065" name="Picture 1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" name="Picture 106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6" w:line="240" w:lineRule="auto"/>
              <w:ind w:left="77" w:right="-18" w:firstLine="0"/>
            </w:pPr>
            <w:r>
              <w:drawing>
                <wp:anchor simplePos="0" relativeHeight="25165887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7637</wp:posOffset>
                  </wp:positionV>
                  <wp:extent cx="36067" cy="122935"/>
                  <wp:effectExtent l="0" t="0" r="0" b="0"/>
                  <wp:wrapNone/>
                  <wp:docPr id="1066" name="Picture 1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" name="Picture 106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6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1" w:line="240" w:lineRule="auto"/>
              <w:ind w:left="6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XM Search Mode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All 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1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1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115" w:right="-18" w:firstLine="0"/>
            </w:pPr>
            <w:r>
              <w:drawing>
                <wp:anchor simplePos="0" relativeHeight="25165887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67" name="Picture 1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" name="Picture 106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>
              <w:drawing>
                <wp:anchor simplePos="0" relativeHeight="25165887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68" name="Picture 1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" name="Picture 106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7" w:right="-18" w:firstLine="0"/>
            </w:pPr>
            <w:r>
              <w:drawing>
                <wp:anchor simplePos="0" relativeHeight="25165887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69" name="Picture 1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" name="Picture 106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Category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88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70" name="Picture 1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" name="Picture 107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88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71" name="Picture 1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" name="Picture 107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7" w:right="-18" w:firstLine="0"/>
            </w:pPr>
            <w:r>
              <w:drawing>
                <wp:anchor simplePos="0" relativeHeight="25165888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72" name="Picture 1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" name="Picture 107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5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Preset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115" w:right="-18" w:firstLine="0"/>
            </w:pPr>
            <w:r>
              <w:drawing>
                <wp:anchor simplePos="0" relativeHeight="25165888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8273</wp:posOffset>
                  </wp:positionV>
                  <wp:extent cx="36068" cy="122935"/>
                  <wp:effectExtent l="0" t="0" r="0" b="0"/>
                  <wp:wrapNone/>
                  <wp:docPr id="1073" name="Picture 1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" name="Picture 107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78" w:right="-18" w:firstLine="0"/>
            </w:pPr>
            <w:r>
              <w:drawing>
                <wp:anchor simplePos="0" relativeHeight="25165888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8273</wp:posOffset>
                  </wp:positionV>
                  <wp:extent cx="36068" cy="122935"/>
                  <wp:effectExtent l="0" t="0" r="0" b="0"/>
                  <wp:wrapNone/>
                  <wp:docPr id="1074" name="Picture 1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" name="Picture 107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77" w:right="-18" w:firstLine="0"/>
            </w:pPr>
            <w:r>
              <w:drawing>
                <wp:anchor simplePos="0" relativeHeight="25165888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8273</wp:posOffset>
                  </wp:positionV>
                  <wp:extent cx="36067" cy="122935"/>
                  <wp:effectExtent l="0" t="0" r="0" b="0"/>
                  <wp:wrapNone/>
                  <wp:docPr id="1075" name="Picture 1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" name="Picture 107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756" w:line="240" w:lineRule="auto"/>
              <w:ind w:left="6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XM Preset Page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756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756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115" w:right="-18" w:firstLine="0"/>
            </w:pPr>
            <w:r>
              <w:drawing>
                <wp:anchor simplePos="0" relativeHeight="25165889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76" name="Picture 1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" name="Picture 107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78" w:right="-18" w:firstLine="0"/>
            </w:pPr>
            <w:r>
              <w:drawing>
                <wp:anchor simplePos="0" relativeHeight="25165889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77" name="Picture 1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" name="Picture 107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77" w:right="-18" w:firstLine="0"/>
            </w:pPr>
            <w:r>
              <w:drawing>
                <wp:anchor simplePos="0" relativeHeight="25165889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78" name="Picture 10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" name="Picture 107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115" w:right="-18" w:firstLine="0"/>
            </w:pPr>
            <w:r>
              <w:drawing>
                <wp:anchor simplePos="0" relativeHeight="25165889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79" name="Picture 10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" name="Picture 107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>
              <w:drawing>
                <wp:anchor simplePos="0" relativeHeight="25165889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80" name="Picture 10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" name="Picture 108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7" w:right="-18" w:firstLine="0"/>
            </w:pPr>
            <w:r>
              <w:drawing>
                <wp:anchor simplePos="0" relativeHeight="25165889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81" name="Picture 10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" name="Picture 108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6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115" w:right="-18" w:firstLine="0"/>
            </w:pPr>
            <w:r>
              <w:drawing>
                <wp:anchor simplePos="0" relativeHeight="25165890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82" name="Picture 10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" name="Picture 108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>
              <w:drawing>
                <wp:anchor simplePos="0" relativeHeight="25165890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83" name="Picture 10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" name="Picture 108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7" w:right="-18" w:firstLine="0"/>
            </w:pPr>
            <w:r>
              <w:drawing>
                <wp:anchor simplePos="0" relativeHeight="25165890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84" name="Picture 10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" name="Picture 108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90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85" name="Picture 10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" name="Picture 108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90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-9507</wp:posOffset>
                  </wp:positionV>
                  <wp:extent cx="36068" cy="122935"/>
                  <wp:effectExtent l="0" t="0" r="0" b="0"/>
                  <wp:wrapNone/>
                  <wp:docPr id="1086" name="Picture 10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" name="Picture 108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7" w:right="-18" w:firstLine="0"/>
            </w:pPr>
            <w:r>
              <w:drawing>
                <wp:anchor simplePos="0" relativeHeight="25165890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-9507</wp:posOffset>
                  </wp:positionV>
                  <wp:extent cx="36067" cy="122935"/>
                  <wp:effectExtent l="0" t="0" r="0" b="0"/>
                  <wp:wrapNone/>
                  <wp:docPr id="1087" name="Picture 10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" name="Picture 108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115" w:right="-18" w:firstLine="0"/>
            </w:pPr>
            <w:r>
              <w:drawing>
                <wp:anchor simplePos="0" relativeHeight="25165891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8273</wp:posOffset>
                  </wp:positionV>
                  <wp:extent cx="36068" cy="122935"/>
                  <wp:effectExtent l="0" t="0" r="0" b="0"/>
                  <wp:wrapNone/>
                  <wp:docPr id="1088" name="Picture 1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" name="Picture 108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78" w:right="-18" w:firstLine="0"/>
            </w:pPr>
            <w:r>
              <w:drawing>
                <wp:anchor simplePos="0" relativeHeight="25165891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8273</wp:posOffset>
                  </wp:positionV>
                  <wp:extent cx="36068" cy="122935"/>
                  <wp:effectExtent l="0" t="0" r="0" b="0"/>
                  <wp:wrapNone/>
                  <wp:docPr id="1089" name="Picture 10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" name="Picture 108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77" w:right="-18" w:firstLine="0"/>
            </w:pPr>
            <w:r>
              <w:drawing>
                <wp:anchor simplePos="0" relativeHeight="25165891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8273</wp:posOffset>
                  </wp:positionV>
                  <wp:extent cx="36067" cy="122935"/>
                  <wp:effectExtent l="0" t="0" r="0" b="0"/>
                  <wp:wrapNone/>
                  <wp:docPr id="1090" name="Picture 10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" name="Picture 109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8" w:after="55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XM ENT.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Decide CH Nu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ber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45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docGrid w:linePitch="360"/>
        </w:sectPr>
        <w:spacing w:before="137" w:after="7" w:line="188" w:lineRule="exact"/>
        <w:ind w:left="5309" w:right="0" w:firstLine="0"/>
      </w:pPr>
      <w:r/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17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1" w:after="7" w:line="188" w:lineRule="exact"/>
        <w:ind w:left="7659" w:right="0" w:firstLine="0"/>
      </w:pPr>
      <w:r/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Vx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-232C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P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ol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4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66" w:tblpY="0"/>
        <w:tblOverlap w:val="never"/>
        "
        <w:tblW w:w="8643" w:type="dxa"/>
        <w:tblLook w:val="04A0" w:firstRow="1" w:lastRow="0" w:firstColumn="1" w:lastColumn="0" w:noHBand="0" w:noVBand="1"/>
      </w:tblPr>
      <w:tblGrid>
        <w:gridCol w:w="297"/>
        <w:gridCol w:w="324"/>
        <w:gridCol w:w="297"/>
        <w:gridCol w:w="297"/>
        <w:gridCol w:w="270"/>
        <w:gridCol w:w="2380"/>
        <w:gridCol w:w="1488"/>
        <w:gridCol w:w="604"/>
        <w:gridCol w:w="883"/>
        <w:gridCol w:w="1819"/>
      </w:tblGrid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65" w:type="dxa"/>
            <w:gridSpan w:val="3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CMDT_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9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Function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5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Setting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7" w:type="dxa"/>
            <w:gridSpan w:val="2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1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Report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6" w:after="120" w:line="240" w:lineRule="auto"/>
              <w:ind w:left="7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0"/>
        </w:trPr>
        <w:tc>
          <w:tcPr>
            <w:tcW w:w="297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324" w:type="dxa"/>
            <w:tcBorders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-33893</wp:posOffset>
                  </wp:positionV>
                  <wp:extent cx="36068" cy="127507"/>
                  <wp:effectExtent l="0" t="0" r="0" b="0"/>
                  <wp:wrapNone/>
                  <wp:docPr id="1091" name="Picture 10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" name="Picture 109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75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-33893</wp:posOffset>
                  </wp:positionV>
                  <wp:extent cx="36068" cy="127507"/>
                  <wp:effectExtent l="0" t="0" r="0" b="0"/>
                  <wp:wrapNone/>
                  <wp:docPr id="1092" name="Picture 10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" name="Picture 109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75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-33893</wp:posOffset>
                  </wp:positionV>
                  <wp:extent cx="36067" cy="127507"/>
                  <wp:effectExtent l="0" t="0" r="0" b="0"/>
                  <wp:wrapNone/>
                  <wp:docPr id="1093" name="Picture 10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" name="Picture 109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75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Type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RCMD1,2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1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56" w:line="240" w:lineRule="auto"/>
              <w:ind w:left="115" w:right="-18" w:firstLine="0"/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-4430</wp:posOffset>
                  </wp:positionV>
                  <wp:extent cx="36068" cy="122936"/>
                  <wp:effectExtent l="0" t="0" r="0" b="0"/>
                  <wp:wrapNone/>
                  <wp:docPr id="1094" name="Picture 10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" name="Picture 109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56" w:line="240" w:lineRule="auto"/>
              <w:ind w:left="78" w:right="-18" w:firstLine="0"/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-4430</wp:posOffset>
                  </wp:positionV>
                  <wp:extent cx="36068" cy="122936"/>
                  <wp:effectExtent l="0" t="0" r="0" b="0"/>
                  <wp:wrapNone/>
                  <wp:docPr id="1095" name="Picture 10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" name="Picture 109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56" w:line="240" w:lineRule="auto"/>
              <w:ind w:left="87" w:right="-18" w:firstLine="0"/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-4430</wp:posOffset>
                  </wp:positionV>
                  <wp:extent cx="36067" cy="122936"/>
                  <wp:effectExtent l="0" t="0" r="0" b="0"/>
                  <wp:wrapNone/>
                  <wp:docPr id="1096" name="Picture 1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" name="Picture 109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56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569" w:line="240" w:lineRule="auto"/>
              <w:ind w:left="5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Zone2 Tone Control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52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Bass +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228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228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115" w:right="-18" w:firstLine="0"/>
            </w:pPr>
            <w:r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-9509</wp:posOffset>
                  </wp:positionV>
                  <wp:extent cx="36068" cy="122935"/>
                  <wp:effectExtent l="0" t="0" r="0" b="0"/>
                  <wp:wrapNone/>
                  <wp:docPr id="1097" name="Picture 1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" name="Picture 109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-9509</wp:posOffset>
                  </wp:positionV>
                  <wp:extent cx="36068" cy="122935"/>
                  <wp:effectExtent l="0" t="0" r="0" b="0"/>
                  <wp:wrapNone/>
                  <wp:docPr id="1098" name="Picture 1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" name="Picture 109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7" w:right="-18" w:firstLine="0"/>
            </w:pPr>
            <w:r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-9509</wp:posOffset>
                  </wp:positionV>
                  <wp:extent cx="36067" cy="122935"/>
                  <wp:effectExtent l="0" t="0" r="0" b="0"/>
                  <wp:wrapNone/>
                  <wp:docPr id="1099" name="Picture 10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" name="Picture 109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5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Bass 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115" w:right="-18" w:firstLine="0"/>
            </w:pPr>
            <w:r>
              <w:drawing>
                <wp:anchor simplePos="0" relativeHeight="25165835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-9509</wp:posOffset>
                  </wp:positionV>
                  <wp:extent cx="36068" cy="122935"/>
                  <wp:effectExtent l="0" t="0" r="0" b="0"/>
                  <wp:wrapNone/>
                  <wp:docPr id="1100" name="Picture 1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" name="Picture 110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78" w:right="-18" w:firstLine="0"/>
            </w:pPr>
            <w:r>
              <w:drawing>
                <wp:anchor simplePos="0" relativeHeight="25165835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-9509</wp:posOffset>
                  </wp:positionV>
                  <wp:extent cx="36068" cy="122935"/>
                  <wp:effectExtent l="0" t="0" r="0" b="0"/>
                  <wp:wrapNone/>
                  <wp:docPr id="1101" name="Picture 1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" name="Picture 110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87" w:right="-18" w:firstLine="0"/>
            </w:pPr>
            <w:r>
              <w:drawing>
                <wp:anchor simplePos="0" relativeHeight="25165835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-9509</wp:posOffset>
                  </wp:positionV>
                  <wp:extent cx="36067" cy="122935"/>
                  <wp:effectExtent l="0" t="0" r="0" b="0"/>
                  <wp:wrapNone/>
                  <wp:docPr id="1102" name="Picture 1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" name="Picture 110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5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Treble +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195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195" w:line="240" w:lineRule="auto"/>
              <w:ind w:left="3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36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-9509</wp:posOffset>
                  </wp:positionV>
                  <wp:extent cx="36068" cy="122935"/>
                  <wp:effectExtent l="0" t="0" r="0" b="0"/>
                  <wp:wrapNone/>
                  <wp:docPr id="1103" name="Picture 1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" name="Picture 110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36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-9509</wp:posOffset>
                  </wp:positionV>
                  <wp:extent cx="36068" cy="122935"/>
                  <wp:effectExtent l="0" t="0" r="0" b="0"/>
                  <wp:wrapNone/>
                  <wp:docPr id="1104" name="Picture 1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" name="Picture 110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36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-9509</wp:posOffset>
                  </wp:positionV>
                  <wp:extent cx="36067" cy="122935"/>
                  <wp:effectExtent l="0" t="0" r="0" b="0"/>
                  <wp:wrapNone/>
                  <wp:docPr id="1105" name="Picture 1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" name="Picture 110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Treble 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5" w:line="240" w:lineRule="auto"/>
              <w:ind w:left="115" w:right="-18" w:firstLine="0"/>
            </w:pPr>
            <w:r>
              <w:drawing>
                <wp:anchor simplePos="0" relativeHeight="25165836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7635</wp:posOffset>
                  </wp:positionV>
                  <wp:extent cx="36068" cy="122936"/>
                  <wp:effectExtent l="0" t="0" r="0" b="0"/>
                  <wp:wrapNone/>
                  <wp:docPr id="1106" name="Picture 1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" name="Picture 110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5" w:line="240" w:lineRule="auto"/>
              <w:ind w:left="78" w:right="-18" w:firstLine="0"/>
            </w:pPr>
            <w:r>
              <w:drawing>
                <wp:anchor simplePos="0" relativeHeight="25165836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7635</wp:posOffset>
                  </wp:positionV>
                  <wp:extent cx="36068" cy="122936"/>
                  <wp:effectExtent l="0" t="0" r="0" b="0"/>
                  <wp:wrapNone/>
                  <wp:docPr id="1107" name="Picture 1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" name="Picture 110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5" w:line="240" w:lineRule="auto"/>
              <w:ind w:left="87" w:right="-18" w:firstLine="0"/>
            </w:pPr>
            <w:r>
              <w:drawing>
                <wp:anchor simplePos="0" relativeHeight="25165836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7635</wp:posOffset>
                  </wp:positionV>
                  <wp:extent cx="36067" cy="122936"/>
                  <wp:effectExtent l="0" t="0" r="0" b="0"/>
                  <wp:wrapNone/>
                  <wp:docPr id="1108" name="Picture 1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" name="Picture 110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55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69" w:line="240" w:lineRule="auto"/>
              <w:ind w:left="5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Zone3 Tone Control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2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Bass +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229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229" w:line="240" w:lineRule="auto"/>
              <w:ind w:left="3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115" w:right="-18" w:firstLine="0"/>
            </w:pPr>
            <w:r>
              <w:drawing>
                <wp:anchor simplePos="0" relativeHeight="25165837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-9509</wp:posOffset>
                  </wp:positionV>
                  <wp:extent cx="36068" cy="122935"/>
                  <wp:effectExtent l="0" t="0" r="0" b="0"/>
                  <wp:wrapNone/>
                  <wp:docPr id="1109" name="Picture 1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" name="Picture 110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>
              <w:drawing>
                <wp:anchor simplePos="0" relativeHeight="25165837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-9509</wp:posOffset>
                  </wp:positionV>
                  <wp:extent cx="36068" cy="122935"/>
                  <wp:effectExtent l="0" t="0" r="0" b="0"/>
                  <wp:wrapNone/>
                  <wp:docPr id="1110" name="Picture 1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" name="Picture 111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7" w:right="-18" w:firstLine="0"/>
            </w:pPr>
            <w:r>
              <w:drawing>
                <wp:anchor simplePos="0" relativeHeight="25165837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-9509</wp:posOffset>
                  </wp:positionV>
                  <wp:extent cx="36067" cy="122935"/>
                  <wp:effectExtent l="0" t="0" r="0" b="0"/>
                  <wp:wrapNone/>
                  <wp:docPr id="1111" name="Picture 1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" name="Picture 111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Bass 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115" w:right="-18" w:firstLine="0"/>
            </w:pPr>
            <w:r>
              <w:drawing>
                <wp:anchor simplePos="0" relativeHeight="25165837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-9509</wp:posOffset>
                  </wp:positionV>
                  <wp:extent cx="36068" cy="122935"/>
                  <wp:effectExtent l="0" t="0" r="0" b="0"/>
                  <wp:wrapNone/>
                  <wp:docPr id="1112" name="Picture 1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" name="Picture 111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78" w:right="-18" w:firstLine="0"/>
            </w:pPr>
            <w:r>
              <w:drawing>
                <wp:anchor simplePos="0" relativeHeight="25165837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-9509</wp:posOffset>
                  </wp:positionV>
                  <wp:extent cx="36068" cy="122935"/>
                  <wp:effectExtent l="0" t="0" r="0" b="0"/>
                  <wp:wrapNone/>
                  <wp:docPr id="1113" name="Picture 1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" name="Picture 111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7" w:right="-18" w:firstLine="0"/>
            </w:pPr>
            <w:r>
              <w:drawing>
                <wp:anchor simplePos="0" relativeHeight="25165837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-9509</wp:posOffset>
                  </wp:positionV>
                  <wp:extent cx="36067" cy="122935"/>
                  <wp:effectExtent l="0" t="0" r="0" b="0"/>
                  <wp:wrapNone/>
                  <wp:docPr id="1114" name="Picture 1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" name="Picture 111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6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Treble +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19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194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38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-9509</wp:posOffset>
                  </wp:positionV>
                  <wp:extent cx="36068" cy="122935"/>
                  <wp:effectExtent l="0" t="0" r="0" b="0"/>
                  <wp:wrapNone/>
                  <wp:docPr id="1115" name="Picture 1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" name="Picture 111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38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-9509</wp:posOffset>
                  </wp:positionV>
                  <wp:extent cx="36068" cy="122935"/>
                  <wp:effectExtent l="0" t="0" r="0" b="0"/>
                  <wp:wrapNone/>
                  <wp:docPr id="1116" name="Picture 1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" name="Picture 111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38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-9509</wp:posOffset>
                  </wp:positionV>
                  <wp:extent cx="36067" cy="122935"/>
                  <wp:effectExtent l="0" t="0" r="0" b="0"/>
                  <wp:wrapNone/>
                  <wp:docPr id="1117" name="Picture 1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" name="Picture 111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Treble 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38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-5192</wp:posOffset>
                  </wp:positionV>
                  <wp:extent cx="36068" cy="122935"/>
                  <wp:effectExtent l="0" t="0" r="0" b="0"/>
                  <wp:wrapNone/>
                  <wp:docPr id="1118" name="Picture 1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" name="Picture 111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38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-5192</wp:posOffset>
                  </wp:positionV>
                  <wp:extent cx="36068" cy="122935"/>
                  <wp:effectExtent l="0" t="0" r="0" b="0"/>
                  <wp:wrapNone/>
                  <wp:docPr id="1119" name="Picture 1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" name="Picture 111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38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-5192</wp:posOffset>
                  </wp:positionV>
                  <wp:extent cx="36067" cy="122935"/>
                  <wp:effectExtent l="0" t="0" r="0" b="0"/>
                  <wp:wrapNone/>
                  <wp:docPr id="1120" name="Picture 1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" name="Picture 112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131" w:line="240" w:lineRule="auto"/>
              <w:ind w:left="71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GUI Operation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41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Top Menu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1133" w:line="240" w:lineRule="auto"/>
              <w:ind w:left="84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1"/>
                <w:sz w:val="15"/>
                <w:szCs w:val="15"/>
                <w:lang w:val="de-DE" w:bidi="de-DE"/>
              </w:rPr>
              <w:t>No Report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39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121" name="Picture 1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" name="Picture 112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39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122" name="Picture 1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" name="Picture 112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39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123" name="Picture 1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" name="Picture 112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7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Enter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5" w:right="-18" w:firstLine="0"/>
            </w:pPr>
            <w:r>
              <w:drawing>
                <wp:anchor simplePos="0" relativeHeight="25165839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-25510</wp:posOffset>
                  </wp:positionV>
                  <wp:extent cx="36068" cy="122935"/>
                  <wp:effectExtent l="0" t="0" r="0" b="0"/>
                  <wp:wrapNone/>
                  <wp:docPr id="1124" name="Picture 1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" name="Picture 112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39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-25510</wp:posOffset>
                  </wp:positionV>
                  <wp:extent cx="36068" cy="122935"/>
                  <wp:effectExtent l="0" t="0" r="0" b="0"/>
                  <wp:wrapNone/>
                  <wp:docPr id="1125" name="Picture 1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" name="Picture 112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39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-25510</wp:posOffset>
                  </wp:positionV>
                  <wp:extent cx="36067" cy="122935"/>
                  <wp:effectExtent l="0" t="0" r="0" b="0"/>
                  <wp:wrapNone/>
                  <wp:docPr id="1126" name="Picture 1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Picture 112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6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Exit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0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127" name="Picture 1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" name="Picture 112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0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128" name="Picture 1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" name="Picture 112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0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129" name="Picture 1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" name="Picture 112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Cursor Up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0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130" name="Picture 1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" name="Picture 113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0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131" name="Picture 1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" name="Picture 113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0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132" name="Picture 1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" name="Picture 113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Cursor Down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1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133" name="Picture 1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" name="Picture 113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1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134" name="Picture 1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" name="Picture 113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1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135" name="Picture 1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" name="Picture 113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3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Cursor Right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41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1136" name="Picture 1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" name="Picture 113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1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1137" name="Picture 1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" name="Picture 113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41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1138" name="Picture 1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" name="Picture 113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Cursor Le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5" w:right="-18" w:firstLine="0"/>
            </w:pPr>
            <w:r>
              <w:drawing>
                <wp:anchor simplePos="0" relativeHeight="25165842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-4556</wp:posOffset>
                  </wp:positionV>
                  <wp:extent cx="36068" cy="122935"/>
                  <wp:effectExtent l="0" t="0" r="0" b="0"/>
                  <wp:wrapNone/>
                  <wp:docPr id="1139" name="Picture 1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" name="Picture 113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8" w:right="-18" w:firstLine="0"/>
            </w:pPr>
            <w:r>
              <w:drawing>
                <wp:anchor simplePos="0" relativeHeight="25165842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-4556</wp:posOffset>
                  </wp:positionV>
                  <wp:extent cx="36068" cy="122935"/>
                  <wp:effectExtent l="0" t="0" r="0" b="0"/>
                  <wp:wrapNone/>
                  <wp:docPr id="1140" name="Picture 1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" name="Picture 114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3" w:right="-18" w:firstLine="0"/>
            </w:pPr>
            <w:r>
              <w:drawing>
                <wp:anchor simplePos="0" relativeHeight="25165842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-4556</wp:posOffset>
                  </wp:positionV>
                  <wp:extent cx="36067" cy="122935"/>
                  <wp:effectExtent l="0" t="0" r="0" b="0"/>
                  <wp:wrapNone/>
                  <wp:docPr id="1141" name="Picture 1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" name="Picture 114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37" w:lineRule="exact"/>
              <w:ind w:left="78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Main Source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7" w:line="137" w:lineRule="exact"/>
              <w:ind w:left="9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Display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94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197" w:line="240" w:lineRule="auto"/>
              <w:ind w:left="84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1"/>
                <w:sz w:val="15"/>
                <w:szCs w:val="15"/>
                <w:lang w:val="de-DE" w:bidi="de-DE"/>
              </w:rPr>
              <w:t>No Report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42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1142" name="Picture 1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" name="Picture 114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2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1143" name="Picture 1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" name="Picture 114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3" w:right="-18" w:firstLine="0"/>
            </w:pPr>
            <w:r>
              <w:drawing>
                <wp:anchor simplePos="0" relativeHeight="25165842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1144" name="Picture 1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" name="Picture 114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6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5" w:right="-18" w:firstLine="0"/>
            </w:pPr>
            <w:r>
              <w:drawing>
                <wp:anchor simplePos="0" relativeHeight="25165843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-5191</wp:posOffset>
                  </wp:positionV>
                  <wp:extent cx="36068" cy="122936"/>
                  <wp:effectExtent l="0" t="0" r="0" b="0"/>
                  <wp:wrapNone/>
                  <wp:docPr id="1145" name="Picture 1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" name="Picture 114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43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-5191</wp:posOffset>
                  </wp:positionV>
                  <wp:extent cx="36068" cy="122936"/>
                  <wp:effectExtent l="0" t="0" r="0" b="0"/>
                  <wp:wrapNone/>
                  <wp:docPr id="1146" name="Picture 1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" name="Picture 114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3" w:right="-18" w:firstLine="0"/>
            </w:pPr>
            <w:r>
              <w:drawing>
                <wp:anchor simplePos="0" relativeHeight="25165843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-5191</wp:posOffset>
                  </wp:positionV>
                  <wp:extent cx="36067" cy="122936"/>
                  <wp:effectExtent l="0" t="0" r="0" b="0"/>
                  <wp:wrapNone/>
                  <wp:docPr id="1147" name="Picture 1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" name="Picture 114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37" w:lineRule="exact"/>
              <w:ind w:left="7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Zone2 Source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41" w:line="137" w:lineRule="exact"/>
              <w:ind w:left="9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Display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6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228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230" w:line="240" w:lineRule="auto"/>
              <w:ind w:left="84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1"/>
                <w:sz w:val="15"/>
                <w:szCs w:val="15"/>
                <w:lang w:val="de-DE" w:bidi="de-DE"/>
              </w:rPr>
              <w:t>No Report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228" w:line="240" w:lineRule="auto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5" w:right="-18" w:firstLine="0"/>
            </w:pPr>
            <w:r>
              <w:drawing>
                <wp:anchor simplePos="0" relativeHeight="25165844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148" name="Picture 1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" name="Picture 114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4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149" name="Picture 1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" name="Picture 114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44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150" name="Picture 1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" name="Picture 115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3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48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docGrid w:linePitch="360"/>
        </w:sectPr>
        <w:spacing w:before="281" w:after="7" w:line="188" w:lineRule="exact"/>
        <w:ind w:left="5309" w:right="0" w:firstLine="0"/>
      </w:pPr>
      <w:r/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18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1" w:after="7" w:line="188" w:lineRule="exact"/>
        <w:ind w:left="7659" w:right="0" w:firstLine="0"/>
      </w:pPr>
      <w:r/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Vx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-232C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 P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ol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280" w:after="6" w:line="173" w:lineRule="exact"/>
        <w:ind w:left="101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3.3</w:t>
      </w:r>
      <w:r>
        <w:rPr baseline="0" dirty="0">
          <w:rFonts w:ascii="Arial" w:hAnsi="Arial" w:eastAsia="Arial" w:cs="Arial"/>
          <w:b/>
          <w:bCs/>
          <w:color w:val="000000"/>
          <w:spacing w:val="2"/>
          <w:sz w:val="18"/>
          <w:szCs w:val="18"/>
          <w:lang w:val="de-DE" w:bidi="de-DE"/>
        </w:rPr>
        <w:t>  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Exte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nd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e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d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Op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erati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on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 C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o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mma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nd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 ( SW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=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'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0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'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, CMDT0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=</w:t>
      </w:r>
      <w:r>
        <w:rPr baseline="0" dirty="0">
          <w:rFonts w:ascii="Arial" w:hAnsi="Arial" w:eastAsia="Arial" w:cs="Arial"/>
          <w:b/>
          <w:bCs/>
          <w:color w:val="000000"/>
          <w:sz w:val="18"/>
          <w:szCs w:val="18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8"/>
          <w:szCs w:val="18"/>
          <w:lang w:val="de-DE" w:bidi="de-DE"/>
        </w:rPr>
        <w:t>'F'</w:t>
      </w:r>
      <w:r>
        <w:rPr baseline="0" dirty="0">
          <w:rFonts w:ascii="Arial" w:hAnsi="Arial" w:eastAsia="Arial" w:cs="Arial"/>
          <w:b/>
          <w:bCs/>
          <w:color w:val="000000"/>
          <w:spacing w:val="-8"/>
          <w:sz w:val="18"/>
          <w:szCs w:val="18"/>
          <w:lang w:val="de-DE" w:bidi="de-DE"/>
        </w:rPr>
        <w:t> )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docGrid w:linePitch="360"/>
        </w:sectPr>
        <w:spacing w:before="50" w:after="4" w:line="137" w:lineRule="exact"/>
        <w:ind w:left="4709" w:right="0" w:firstLine="0"/>
      </w:pPr>
      <w:r>
        <w:drawing>
          <wp:anchor simplePos="0" relativeHeight="251658751" behindDoc="0" locked="0" layoutInCell="1" allowOverlap="1">
            <wp:simplePos x="0" y="0"/>
            <wp:positionH relativeFrom="page">
              <wp:posOffset>2046223</wp:posOffset>
            </wp:positionH>
            <wp:positionV relativeFrom="line">
              <wp:posOffset>110633</wp:posOffset>
            </wp:positionV>
            <wp:extent cx="3426967" cy="95503"/>
            <wp:effectExtent l="0" t="0" r="0" b="0"/>
            <wp:wrapNone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51" name="Picture 1151"/>
                    <pic:cNvPicPr>
                      <a:picLocks noChangeAspect="0" noChangeArrowheads="1"/>
                    </pic:cNvPicPr>
                  </pic:nvPicPr>
                  <pic:blipFill>
                    <a:blip r:embed="rId1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26967" cy="95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2" behindDoc="1" locked="0" layoutInCell="1" allowOverlap="1">
            <wp:simplePos x="0" y="0"/>
            <wp:positionH relativeFrom="page">
              <wp:posOffset>1316735</wp:posOffset>
            </wp:positionH>
            <wp:positionV relativeFrom="line">
              <wp:posOffset>225441</wp:posOffset>
            </wp:positionV>
            <wp:extent cx="4536947" cy="120395"/>
            <wp:effectExtent l="0" t="0" r="0" b="0"/>
            <wp:wrapNone/>
            <wp:docPr id="1152" name="Freeform 115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536947" cy="120395"/>
                      <a:chOff x="0" y="0"/>
                      <a:chExt cx="4536947" cy="120395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379475" cy="120395"/>
                      </a:xfrm>
                      <a:custGeom>
                        <a:rect l="l" t="t" r="r" b="b"/>
                        <a:pathLst>
                          <a:path w="3162300" h="1003300">
                            <a:moveTo>
                              <a:pt x="0" y="1003300"/>
                            </a:moveTo>
                            <a:lnTo>
                              <a:pt x="3162300" y="1003300"/>
                            </a:lnTo>
                            <a:lnTo>
                              <a:pt x="3162300" y="0"/>
                            </a:lnTo>
                            <a:lnTo>
                              <a:pt x="0" y="0"/>
                            </a:lnTo>
                            <a:lnTo>
                              <a:pt x="0" y="1003300"/>
                            </a:lnTo>
                            <a:close/>
                          </a:path>
                        </a:pathLst>
                      </a:custGeom>
                      <a:solidFill>
                        <a:srgbClr val="C2C2C2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157472" y="0"/>
                        <a:ext cx="379475" cy="120395"/>
                      </a:xfrm>
                      <a:custGeom>
                        <a:rect l="l" t="t" r="r" b="b"/>
                        <a:pathLst>
                          <a:path w="3162300" h="1003300">
                            <a:moveTo>
                              <a:pt x="0" y="1003300"/>
                            </a:moveTo>
                            <a:lnTo>
                              <a:pt x="3162300" y="1003300"/>
                            </a:lnTo>
                            <a:lnTo>
                              <a:pt x="3162300" y="0"/>
                            </a:lnTo>
                            <a:lnTo>
                              <a:pt x="0" y="0"/>
                            </a:lnTo>
                            <a:lnTo>
                              <a:pt x="0" y="1003300"/>
                            </a:lnTo>
                            <a:close/>
                          </a:path>
                        </a:pathLst>
                      </a:custGeom>
                      <a:solidFill>
                        <a:srgbClr val="C2C2C2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  <w:drawing>
          <wp:anchor simplePos="0" relativeHeight="251658370" behindDoc="0" locked="0" layoutInCell="1" allowOverlap="1">
            <wp:simplePos x="0" y="0"/>
            <wp:positionH relativeFrom="page">
              <wp:posOffset>1312163</wp:posOffset>
            </wp:positionH>
            <wp:positionV relativeFrom="line">
              <wp:posOffset>220869</wp:posOffset>
            </wp:positionV>
            <wp:extent cx="4546091" cy="129539"/>
            <wp:effectExtent l="0" t="0" r="0" b="0"/>
            <wp:wrapNone/>
            <wp:docPr id="1154" name="Freeform 115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546091" cy="129539"/>
                      <a:chOff x="0" y="0"/>
                      <a:chExt cx="4546091" cy="129539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0667" cy="129539"/>
                      </a:xfrm>
                      <a:custGeom>
                        <a:rect l="l" t="t" r="r" b="b"/>
                        <a:pathLst>
                          <a:path w="88900" h="1079500">
                            <a:moveTo>
                              <a:pt x="0" y="1079500"/>
                            </a:moveTo>
                            <a:lnTo>
                              <a:pt x="88900" y="10795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10795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0668" y="0"/>
                        <a:ext cx="4535423" cy="10667"/>
                      </a:xfrm>
                      <a:custGeom>
                        <a:rect l="l" t="t" r="r" b="b"/>
                        <a:pathLst>
                          <a:path w="37795200" h="88900">
                            <a:moveTo>
                              <a:pt x="0" y="88900"/>
                            </a:moveTo>
                            <a:lnTo>
                              <a:pt x="37795200" y="88900"/>
                            </a:lnTo>
                            <a:lnTo>
                              <a:pt x="37795200" y="0"/>
                            </a:lnTo>
                            <a:lnTo>
                              <a:pt x="0" y="0"/>
                            </a:lnTo>
                            <a:lnTo>
                              <a:pt x="0" y="889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2"/>
          <w:sz w:val="15"/>
          <w:szCs w:val="15"/>
          <w:lang w:val="de-DE" w:bidi="de-DE"/>
        </w:rPr>
        <w:t>9 Byte Re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3"/>
          <w:sz w:val="15"/>
          <w:szCs w:val="15"/>
          <w:lang w:val="de-DE" w:bidi="de-DE"/>
        </w:rPr>
        <w:t>ote Control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50"/>
          <w:tab w:val="left" w:pos="8263"/>
        </w:tabs>
        <w:spacing w:before="206" w:after="4" w:line="137" w:lineRule="exact"/>
        <w:ind w:left="1716" w:right="0" w:firstLine="0"/>
      </w:pPr>
      <w:r>
        <w:drawing>
          <wp:anchor simplePos="0" relativeHeight="251658368" behindDoc="0" locked="0" layoutInCell="1" allowOverlap="1">
            <wp:simplePos x="0" y="0"/>
            <wp:positionH relativeFrom="page">
              <wp:posOffset>1690115</wp:posOffset>
            </wp:positionH>
            <wp:positionV relativeFrom="line">
              <wp:posOffset>109617</wp:posOffset>
            </wp:positionV>
            <wp:extent cx="3790187" cy="118871"/>
            <wp:effectExtent l="0" t="0" r="0" b="0"/>
            <wp:wrapNone/>
            <wp:docPr id="1156" name="Freeform 115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790187" cy="118871"/>
                      <a:chOff x="0" y="0"/>
                      <a:chExt cx="3790187" cy="118871"/>
                    </a:xfrm>
                  </wpg:grpSpPr>
                  <wps:wsp>
                    <wps:cNvCnPr/>
                    <wps:spPr>
                      <a:xfrm rot="0" flipH="0" flipV="0">
                        <a:off x="755904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779520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77952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133856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511808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89760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267712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645664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23616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401568" y="0"/>
                        <a:ext cx="10667" cy="118871"/>
                      </a:xfrm>
                      <a:custGeom>
                        <a:rect l="l" t="t" r="r" b="b"/>
                        <a:pathLst>
                          <a:path w="88900" h="990600">
                            <a:moveTo>
                              <a:pt x="0" y="990600"/>
                            </a:moveTo>
                            <a:lnTo>
                              <a:pt x="88900" y="990600"/>
                            </a:lnTo>
                            <a:lnTo>
                              <a:pt x="88900" y="0"/>
                            </a:lnTo>
                            <a:lnTo>
                              <a:pt x="0" y="0"/>
                            </a:lnTo>
                            <a:lnTo>
                              <a:pt x="0" y="990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  <w:drawing>
          <wp:anchor simplePos="0" relativeHeight="251658700" behindDoc="0" locked="0" layoutInCell="1" allowOverlap="1">
            <wp:simplePos x="0" y="0"/>
            <wp:positionH relativeFrom="page">
              <wp:posOffset>5847587</wp:posOffset>
            </wp:positionH>
            <wp:positionV relativeFrom="line">
              <wp:posOffset>109617</wp:posOffset>
            </wp:positionV>
            <wp:extent cx="10667" cy="118871"/>
            <wp:effectExtent l="0" t="0" r="0" b="0"/>
            <wp:wrapNone/>
            <wp:docPr id="1167" name="Freeform 11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67" cy="118871"/>
                    </a:xfrm>
                    <a:custGeom>
                      <a:rect l="l" t="t" r="r" b="b"/>
                      <a:pathLst>
                        <a:path w="88900" h="990600">
                          <a:moveTo>
                            <a:pt x="0" y="990600"/>
                          </a:moveTo>
                          <a:lnTo>
                            <a:pt x="88900" y="990600"/>
                          </a:lnTo>
                          <a:lnTo>
                            <a:pt x="88900" y="0"/>
                          </a:lnTo>
                          <a:lnTo>
                            <a:pt x="0" y="0"/>
                          </a:lnTo>
                          <a:lnTo>
                            <a:pt x="0" y="990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STX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8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 '0' </w:t>
      </w:r>
      <w:r>
        <w:rPr baseline="0" dirty="0">
          <w:rFonts w:ascii="Arial" w:hAnsi="Arial" w:eastAsia="Arial" w:cs="Arial"/>
          <w:color w:val="000000"/>
          <w:spacing w:val="4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CMDT0</w:t>
      </w:r>
      <w:r>
        <w:rPr baseline="0" dirty="0">
          <w:rFonts w:ascii="Arial" w:hAnsi="Arial" w:eastAsia="Arial" w:cs="Arial"/>
          <w:color w:val="000000"/>
          <w:spacing w:val="4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CMDT1</w:t>
      </w:r>
      <w:r>
        <w:rPr baseline="0" dirty="0">
          <w:rFonts w:ascii="Arial" w:hAnsi="Arial" w:eastAsia="Arial" w:cs="Arial"/>
          <w:color w:val="000000"/>
          <w:spacing w:val="4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CMDT2</w:t>
      </w:r>
      <w:r>
        <w:rPr baseline="0" dirty="0">
          <w:rFonts w:ascii="Arial" w:hAnsi="Arial" w:eastAsia="Arial" w:cs="Arial"/>
          <w:color w:val="000000"/>
          <w:spacing w:val="4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CMDT3</w:t>
      </w:r>
      <w:r>
        <w:rPr baseline="0" dirty="0">
          <w:rFonts w:ascii="Arial" w:hAnsi="Arial" w:eastAsia="Arial" w:cs="Arial"/>
          <w:color w:val="000000"/>
          <w:spacing w:val="4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CMDT4</w:t>
      </w:r>
      <w:r>
        <w:rPr baseline="0" dirty="0">
          <w:rFonts w:ascii="Arial" w:hAnsi="Arial" w:eastAsia="Arial" w:cs="Arial"/>
          <w:color w:val="000000"/>
          <w:spacing w:val="4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CMDT5</w:t>
      </w:r>
      <w:r>
        <w:rPr baseline="0" dirty="0">
          <w:rFonts w:ascii="Arial" w:hAnsi="Arial" w:eastAsia="Arial" w:cs="Arial"/>
          <w:color w:val="000000"/>
          <w:spacing w:val="4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CMDT6</w:t>
      </w:r>
      <w:r>
        <w:rPr baseline="0" dirty="0">
          <w:rFonts w:ascii="Arial" w:hAnsi="Arial" w:eastAsia="Arial" w:cs="Arial"/>
          <w:color w:val="000000"/>
          <w:spacing w:val="4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-1"/>
          <w:sz w:val="15"/>
          <w:szCs w:val="15"/>
          <w:lang w:val="de-DE" w:bidi="de-DE"/>
        </w:rPr>
        <w:t>CMDT7</w:t>
      </w:r>
      <w:r>
        <w:rPr baseline="0" dirty="0">
          <w:rFonts w:ascii="Arial" w:hAnsi="Arial" w:eastAsia="Arial" w:cs="Arial"/>
          <w:color w:val="000000"/>
          <w:spacing w:val="4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CMDT8	</w:t>
      </w:r>
      <w:r>
        <w:rPr baseline="0" dirty="0">
          <w:rFonts w:ascii="Arial" w:hAnsi="Arial" w:eastAsia="Arial" w:cs="Arial"/>
          <w:color w:val="000000"/>
          <w:spacing w:val="-8"/>
          <w:sz w:val="15"/>
          <w:szCs w:val="15"/>
          <w:lang w:val="de-DE" w:bidi="de-DE"/>
        </w:rPr>
        <w:t>ETX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37" w:lineRule="exact"/>
        <w:ind w:left="2884" w:right="0" w:firstLine="0"/>
      </w:pPr>
      <w:r>
        <w:drawing>
          <wp:anchor simplePos="0" relativeHeight="251658713" behindDoc="0" locked="0" layoutInCell="1" allowOverlap="1">
            <wp:simplePos x="0" y="0"/>
            <wp:positionH relativeFrom="page">
              <wp:posOffset>1322831</wp:posOffset>
            </wp:positionH>
            <wp:positionV relativeFrom="line">
              <wp:posOffset>-12430</wp:posOffset>
            </wp:positionV>
            <wp:extent cx="4535423" cy="10667"/>
            <wp:effectExtent l="0" t="0" r="0" b="0"/>
            <wp:wrapNone/>
            <wp:docPr id="1168" name="Freeform 11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35423" cy="10667"/>
                    </a:xfrm>
                    <a:custGeom>
                      <a:rect l="l" t="t" r="r" b="b"/>
                      <a:pathLst>
                        <a:path w="37795200" h="88900">
                          <a:moveTo>
                            <a:pt x="0" y="88900"/>
                          </a:moveTo>
                          <a:lnTo>
                            <a:pt x="37795200" y="88900"/>
                          </a:lnTo>
                          <a:lnTo>
                            <a:pt x="37795200" y="0"/>
                          </a:lnTo>
                          <a:lnTo>
                            <a:pt x="0" y="0"/>
                          </a:lnTo>
                          <a:lnTo>
                            <a:pt x="0" y="889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( 'F' 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188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66" w:tblpY="0"/>
        <w:tblOverlap w:val="never"/>
        "
        <w:tblW w:w="9536" w:type="dxa"/>
        <w:tblLook w:val="04A0" w:firstRow="1" w:lastRow="0" w:firstColumn="1" w:lastColumn="0" w:noHBand="0" w:noVBand="1"/>
      </w:tblPr>
      <w:tblGrid>
        <w:gridCol w:w="297"/>
        <w:gridCol w:w="324"/>
        <w:gridCol w:w="297"/>
        <w:gridCol w:w="297"/>
        <w:gridCol w:w="297"/>
        <w:gridCol w:w="404"/>
        <w:gridCol w:w="190"/>
        <w:gridCol w:w="296"/>
        <w:gridCol w:w="298"/>
        <w:gridCol w:w="270"/>
        <w:gridCol w:w="2083"/>
        <w:gridCol w:w="1190"/>
        <w:gridCol w:w="604"/>
        <w:gridCol w:w="883"/>
        <w:gridCol w:w="1819"/>
      </w:tblGrid>
      <w:tr>
        <w:trPr>
          <w:trHeight w:hRule="exact" w:val="203"/>
        </w:trPr>
        <w:tc>
          <w:tcPr>
            <w:tcW w:w="297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5" w:after="120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SW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19" w:type="dxa"/>
            <w:gridSpan w:val="3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758" w:type="dxa"/>
            <w:gridSpan w:val="6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16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CMDT_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5" w:after="120" w:line="240" w:lineRule="auto"/>
              <w:ind w:left="76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Function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90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5" w:after="120" w:line="240" w:lineRule="auto"/>
              <w:ind w:left="3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Setting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487" w:type="dxa"/>
            <w:gridSpan w:val="2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240" w:lineRule="auto"/>
              <w:ind w:left="16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Report 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5" w:after="120" w:line="240" w:lineRule="auto"/>
              <w:ind w:left="7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Note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0"/>
        </w:trPr>
        <w:tc>
          <w:tcPr>
            <w:tcW w:w="297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324" w:type="dxa"/>
            <w:tcBorders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5" w:right="-18" w:firstLine="0"/>
            </w:pPr>
            <w:r>
              <w:drawing>
                <wp:anchor simplePos="0" relativeHeight="25165837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-33894</wp:posOffset>
                  </wp:positionV>
                  <wp:extent cx="36068" cy="127508"/>
                  <wp:effectExtent l="0" t="0" r="0" b="0"/>
                  <wp:wrapNone/>
                  <wp:docPr id="1169" name="Picture 1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" name="Picture 116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75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37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-33894</wp:posOffset>
                  </wp:positionV>
                  <wp:extent cx="36068" cy="127508"/>
                  <wp:effectExtent l="0" t="0" r="0" b="0"/>
                  <wp:wrapNone/>
                  <wp:docPr id="1170" name="Picture 1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" name="Picture 117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75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37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-33894</wp:posOffset>
                  </wp:positionV>
                  <wp:extent cx="36067" cy="127508"/>
                  <wp:effectExtent l="0" t="0" r="0" b="0"/>
                  <wp:wrapNone/>
                  <wp:docPr id="1171" name="Picture 1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" name="Picture 117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75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702" w:type="dxa"/>
            <w:gridSpan w:val="2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385"/>
              </w:tabs>
              <w:spacing w:before="0" w:after="0" w:line="240" w:lineRule="auto"/>
              <w:ind w:left="88" w:right="-18" w:firstLine="0"/>
            </w:pPr>
            <w:r>
              <w:drawing>
                <wp:anchor simplePos="0" relativeHeight="251658377" behindDoc="0" locked="0" layoutInCell="1" allowOverlap="1">
                  <wp:simplePos x="0" y="0"/>
                  <wp:positionH relativeFrom="page">
                    <wp:posOffset>354295</wp:posOffset>
                  </wp:positionH>
                  <wp:positionV relativeFrom="line">
                    <wp:posOffset>-33894</wp:posOffset>
                  </wp:positionV>
                  <wp:extent cx="36067" cy="127508"/>
                  <wp:effectExtent l="0" t="0" r="0" b="0"/>
                  <wp:wrapNone/>
                  <wp:docPr id="1172" name="Picture 1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" name="Picture 117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75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	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595" w:type="dxa"/>
            <w:gridSpan w:val="2"/>
            <w:tcBorders>
              <w:left w:val="nil"/>
              <w:righ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384"/>
              </w:tabs>
              <w:spacing w:before="0" w:after="0" w:line="240" w:lineRule="auto"/>
              <w:ind w:left="87" w:right="-18" w:firstLine="0"/>
            </w:pPr>
            <w:r>
              <w:drawing>
                <wp:anchor simplePos="0" relativeHeight="251658379" behindDoc="0" locked="0" layoutInCell="1" allowOverlap="1">
                  <wp:simplePos x="0" y="0"/>
                  <wp:positionH relativeFrom="page">
                    <wp:posOffset>354296</wp:posOffset>
                  </wp:positionH>
                  <wp:positionV relativeFrom="line">
                    <wp:posOffset>-33894</wp:posOffset>
                  </wp:positionV>
                  <wp:extent cx="36067" cy="127508"/>
                  <wp:effectExtent l="0" t="0" r="0" b="0"/>
                  <wp:wrapNone/>
                  <wp:docPr id="1173" name="Picture 1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" name="Picture 117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75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	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Type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RCMD1,2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/>
            <w:tcBorders>
              <w:top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1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110" w:right="-18" w:firstLine="0"/>
            </w:pPr>
            <w:r>
              <w:drawing>
                <wp:anchor simplePos="0" relativeHeight="25165838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-17256</wp:posOffset>
                  </wp:positionV>
                  <wp:extent cx="36068" cy="122935"/>
                  <wp:effectExtent l="0" t="0" r="0" b="0"/>
                  <wp:wrapNone/>
                  <wp:docPr id="1174" name="Picture 1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" name="Picture 117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87" w:right="-18" w:firstLine="0"/>
            </w:pPr>
            <w:r>
              <w:drawing>
                <wp:anchor simplePos="0" relativeHeight="25165838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-17256</wp:posOffset>
                  </wp:positionV>
                  <wp:extent cx="36068" cy="122935"/>
                  <wp:effectExtent l="0" t="0" r="0" b="0"/>
                  <wp:wrapNone/>
                  <wp:docPr id="1175" name="Picture 1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" name="Picture 117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82" w:right="-18" w:firstLine="0"/>
            </w:pPr>
            <w:r>
              <w:drawing>
                <wp:anchor simplePos="0" relativeHeight="25165838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-17256</wp:posOffset>
                  </wp:positionV>
                  <wp:extent cx="36067" cy="122935"/>
                  <wp:effectExtent l="0" t="0" r="0" b="0"/>
                  <wp:wrapNone/>
                  <wp:docPr id="1176" name="Picture 1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" name="Picture 117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88" w:right="-18" w:firstLine="0"/>
            </w:pPr>
            <w:r>
              <w:drawing>
                <wp:anchor simplePos="0" relativeHeight="25165838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-17256</wp:posOffset>
                  </wp:positionV>
                  <wp:extent cx="36068" cy="122935"/>
                  <wp:effectExtent l="0" t="0" r="0" b="0"/>
                  <wp:wrapNone/>
                  <wp:docPr id="1177" name="Picture 1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" name="Picture 117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87" w:right="-18" w:firstLine="0"/>
            </w:pPr>
            <w:r>
              <w:drawing>
                <wp:anchor simplePos="0" relativeHeight="25165838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-17256</wp:posOffset>
                  </wp:positionV>
                  <wp:extent cx="36067" cy="122935"/>
                  <wp:effectExtent l="0" t="0" r="0" b="0"/>
                  <wp:wrapNone/>
                  <wp:docPr id="1178" name="Picture 1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" name="Picture 117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83" w:right="-18" w:firstLine="0"/>
            </w:pPr>
            <w:r>
              <w:drawing>
                <wp:anchor simplePos="0" relativeHeight="251658388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-17256</wp:posOffset>
                  </wp:positionV>
                  <wp:extent cx="36067" cy="122935"/>
                  <wp:effectExtent l="0" t="0" r="0" b="0"/>
                  <wp:wrapNone/>
                  <wp:docPr id="1179" name="Picture 1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" name="Picture 117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83" w:right="-18" w:firstLine="0"/>
            </w:pPr>
            <w:r>
              <w:drawing>
                <wp:anchor simplePos="0" relativeHeight="251658388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-17256</wp:posOffset>
                  </wp:positionV>
                  <wp:extent cx="36067" cy="122935"/>
                  <wp:effectExtent l="0" t="0" r="0" b="0"/>
                  <wp:wrapNone/>
                  <wp:docPr id="1180" name="Picture 1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" name="Picture 118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" w:after="0" w:line="137" w:lineRule="exact"/>
              <w:ind w:left="899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iPod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943" w:line="137" w:lineRule="exact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OSD (GUI) Operation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4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Menu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1133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1"/>
                <w:sz w:val="15"/>
                <w:szCs w:val="15"/>
                <w:lang w:val="de-DE" w:bidi="de-DE"/>
              </w:rPr>
              <w:t>No Report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39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181" name="Picture 1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" name="Picture 118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39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182" name="Picture 1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" name="Picture 118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39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183" name="Picture 1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" name="Picture 118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39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184" name="Picture 1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" name="Picture 118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39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185" name="Picture 1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" name="Picture 118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398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186" name="Picture 1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" name="Picture 118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398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187" name="Picture 1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" name="Picture 118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Enter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40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-26782</wp:posOffset>
                  </wp:positionV>
                  <wp:extent cx="36068" cy="122935"/>
                  <wp:effectExtent l="0" t="0" r="0" b="0"/>
                  <wp:wrapNone/>
                  <wp:docPr id="1188" name="Picture 1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" name="Picture 118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0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-26782</wp:posOffset>
                  </wp:positionV>
                  <wp:extent cx="36068" cy="122935"/>
                  <wp:effectExtent l="0" t="0" r="0" b="0"/>
                  <wp:wrapNone/>
                  <wp:docPr id="1189" name="Picture 1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" name="Picture 118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40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-26782</wp:posOffset>
                  </wp:positionV>
                  <wp:extent cx="36067" cy="122935"/>
                  <wp:effectExtent l="0" t="0" r="0" b="0"/>
                  <wp:wrapNone/>
                  <wp:docPr id="1190" name="Picture 1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" name="Picture 119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40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-26782</wp:posOffset>
                  </wp:positionV>
                  <wp:extent cx="36068" cy="122935"/>
                  <wp:effectExtent l="0" t="0" r="0" b="0"/>
                  <wp:wrapNone/>
                  <wp:docPr id="1191" name="Picture 1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" name="Picture 119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0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-26782</wp:posOffset>
                  </wp:positionV>
                  <wp:extent cx="36067" cy="122935"/>
                  <wp:effectExtent l="0" t="0" r="0" b="0"/>
                  <wp:wrapNone/>
                  <wp:docPr id="1192" name="Picture 1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" name="Picture 119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08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-26782</wp:posOffset>
                  </wp:positionV>
                  <wp:extent cx="36067" cy="122935"/>
                  <wp:effectExtent l="0" t="0" r="0" b="0"/>
                  <wp:wrapNone/>
                  <wp:docPr id="1193" name="Picture 1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" name="Picture 119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08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-26782</wp:posOffset>
                  </wp:positionV>
                  <wp:extent cx="36067" cy="122935"/>
                  <wp:effectExtent l="0" t="0" r="0" b="0"/>
                  <wp:wrapNone/>
                  <wp:docPr id="1194" name="Picture 1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" name="Picture 119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Display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41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195" name="Picture 1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" name="Picture 119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1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196" name="Picture 1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" name="Picture 119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41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197" name="Picture 1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" name="Picture 119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41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198" name="Picture 1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" name="Picture 119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1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199" name="Picture 1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" name="Picture 119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18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200" name="Picture 1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" name="Picture 120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3" w:right="-18" w:firstLine="0"/>
            </w:pPr>
            <w:r>
              <w:drawing>
                <wp:anchor simplePos="0" relativeHeight="251658418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201" name="Picture 1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" name="Picture 120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Cursor Up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0" w:right="-18" w:firstLine="0"/>
            </w:pPr>
            <w:r>
              <w:drawing>
                <wp:anchor simplePos="0" relativeHeight="25165842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-25510</wp:posOffset>
                  </wp:positionV>
                  <wp:extent cx="36068" cy="122935"/>
                  <wp:effectExtent l="0" t="0" r="0" b="0"/>
                  <wp:wrapNone/>
                  <wp:docPr id="1202" name="Picture 1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" name="Picture 120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42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-25510</wp:posOffset>
                  </wp:positionV>
                  <wp:extent cx="36068" cy="122935"/>
                  <wp:effectExtent l="0" t="0" r="0" b="0"/>
                  <wp:wrapNone/>
                  <wp:docPr id="1203" name="Picture 1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" name="Picture 120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2" w:right="-18" w:firstLine="0"/>
            </w:pPr>
            <w:r>
              <w:drawing>
                <wp:anchor simplePos="0" relativeHeight="25165842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-25510</wp:posOffset>
                  </wp:positionV>
                  <wp:extent cx="36067" cy="122935"/>
                  <wp:effectExtent l="0" t="0" r="0" b="0"/>
                  <wp:wrapNone/>
                  <wp:docPr id="1204" name="Picture 1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" name="Picture 120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>
              <w:drawing>
                <wp:anchor simplePos="0" relativeHeight="25165842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-25510</wp:posOffset>
                  </wp:positionV>
                  <wp:extent cx="36068" cy="122935"/>
                  <wp:effectExtent l="0" t="0" r="0" b="0"/>
                  <wp:wrapNone/>
                  <wp:docPr id="1205" name="Picture 1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" name="Picture 120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42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-25510</wp:posOffset>
                  </wp:positionV>
                  <wp:extent cx="36067" cy="122935"/>
                  <wp:effectExtent l="0" t="0" r="0" b="0"/>
                  <wp:wrapNone/>
                  <wp:docPr id="1206" name="Picture 1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" name="Picture 120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428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-25510</wp:posOffset>
                  </wp:positionV>
                  <wp:extent cx="36067" cy="122935"/>
                  <wp:effectExtent l="0" t="0" r="0" b="0"/>
                  <wp:wrapNone/>
                  <wp:docPr id="1207" name="Picture 1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" name="Picture 120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428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-25510</wp:posOffset>
                  </wp:positionV>
                  <wp:extent cx="36067" cy="122935"/>
                  <wp:effectExtent l="0" t="0" r="0" b="0"/>
                  <wp:wrapNone/>
                  <wp:docPr id="1208" name="Picture 1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" name="Picture 120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7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Cursor Down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43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209" name="Picture 1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" name="Picture 120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3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210" name="Picture 1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" name="Picture 121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43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211" name="Picture 1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" name="Picture 121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43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-26781</wp:posOffset>
                  </wp:positionV>
                  <wp:extent cx="36068" cy="122935"/>
                  <wp:effectExtent l="0" t="0" r="0" b="0"/>
                  <wp:wrapNone/>
                  <wp:docPr id="1212" name="Picture 1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" name="Picture 121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3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213" name="Picture 1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" name="Picture 121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38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214" name="Picture 1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" name="Picture 121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38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-26781</wp:posOffset>
                  </wp:positionV>
                  <wp:extent cx="36067" cy="122935"/>
                  <wp:effectExtent l="0" t="0" r="0" b="0"/>
                  <wp:wrapNone/>
                  <wp:docPr id="1215" name="Picture 1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" name="Picture 121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8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Cursor Right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0" w:right="-18" w:firstLine="0"/>
            </w:pPr>
            <w:r>
              <w:drawing>
                <wp:anchor simplePos="0" relativeHeight="25165844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1216" name="Picture 1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" name="Picture 121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44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1217" name="Picture 1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" name="Picture 121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2" w:right="-18" w:firstLine="0"/>
            </w:pPr>
            <w:r>
              <w:drawing>
                <wp:anchor simplePos="0" relativeHeight="25165844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1218" name="Picture 1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" name="Picture 121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>
              <w:drawing>
                <wp:anchor simplePos="0" relativeHeight="25165844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-29321</wp:posOffset>
                  </wp:positionV>
                  <wp:extent cx="36068" cy="122935"/>
                  <wp:effectExtent l="0" t="0" r="0" b="0"/>
                  <wp:wrapNone/>
                  <wp:docPr id="1219" name="Picture 1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" name="Picture 121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44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1220" name="Picture 1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" name="Picture 122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448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1221" name="Picture 1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" name="Picture 122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48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-29321</wp:posOffset>
                  </wp:positionV>
                  <wp:extent cx="36067" cy="122935"/>
                  <wp:effectExtent l="0" t="0" r="0" b="0"/>
                  <wp:wrapNone/>
                  <wp:docPr id="1222" name="Picture 1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" name="Picture 122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3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Cursor Le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0" w:right="-18" w:firstLine="0"/>
            </w:pPr>
            <w:r>
              <w:drawing>
                <wp:anchor simplePos="0" relativeHeight="25165845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1223" name="Picture 1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" name="Picture 122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45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1224" name="Picture 1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" name="Picture 122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2" w:right="-18" w:firstLine="0"/>
            </w:pPr>
            <w:r>
              <w:drawing>
                <wp:anchor simplePos="0" relativeHeight="25165845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1225" name="Picture 1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" name="Picture 122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>
              <w:drawing>
                <wp:anchor simplePos="0" relativeHeight="251658457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1226" name="Picture 1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" name="Picture 122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457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1227" name="Picture 1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" name="Picture 122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457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1228" name="Picture 1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" name="Picture 122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457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1229" name="Picture 1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" name="Picture 122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" w:after="569" w:line="187" w:lineRule="exact"/>
              <w:ind w:left="724" w:right="592" w:firstLine="175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iPod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Operation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46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Play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758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1"/>
                <w:sz w:val="15"/>
                <w:szCs w:val="15"/>
                <w:lang w:val="de-DE" w:bidi="de-DE"/>
              </w:rPr>
              <w:t>No Report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46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230" name="Picture 1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" name="Picture 123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6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231" name="Picture 1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" name="Picture 123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46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32" name="Picture 1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" name="Picture 123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467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233" name="Picture 1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" name="Picture 123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67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34" name="Picture 1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" name="Picture 123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467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35" name="Picture 1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" name="Picture 123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67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36" name="Picture 1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" name="Picture 123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5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Stop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0" w:right="-18" w:firstLine="0"/>
            </w:pPr>
            <w:r>
              <w:drawing>
                <wp:anchor simplePos="0" relativeHeight="25165847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-25511</wp:posOffset>
                  </wp:positionV>
                  <wp:extent cx="36068" cy="122935"/>
                  <wp:effectExtent l="0" t="0" r="0" b="0"/>
                  <wp:wrapNone/>
                  <wp:docPr id="1237" name="Picture 1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" name="Picture 123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47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-25511</wp:posOffset>
                  </wp:positionV>
                  <wp:extent cx="36068" cy="122935"/>
                  <wp:effectExtent l="0" t="0" r="0" b="0"/>
                  <wp:wrapNone/>
                  <wp:docPr id="1238" name="Picture 1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" name="Picture 123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2" w:right="-18" w:firstLine="0"/>
            </w:pPr>
            <w:r>
              <w:drawing>
                <wp:anchor simplePos="0" relativeHeight="25165847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-25511</wp:posOffset>
                  </wp:positionV>
                  <wp:extent cx="36067" cy="122935"/>
                  <wp:effectExtent l="0" t="0" r="0" b="0"/>
                  <wp:wrapNone/>
                  <wp:docPr id="1239" name="Picture 1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" name="Picture 123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>
              <w:drawing>
                <wp:anchor simplePos="0" relativeHeight="251658477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-25511</wp:posOffset>
                  </wp:positionV>
                  <wp:extent cx="36068" cy="122935"/>
                  <wp:effectExtent l="0" t="0" r="0" b="0"/>
                  <wp:wrapNone/>
                  <wp:docPr id="1240" name="Picture 1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" name="Picture 124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477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-25511</wp:posOffset>
                  </wp:positionV>
                  <wp:extent cx="36067" cy="122935"/>
                  <wp:effectExtent l="0" t="0" r="0" b="0"/>
                  <wp:wrapNone/>
                  <wp:docPr id="1241" name="Picture 1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" name="Picture 124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477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-25511</wp:posOffset>
                  </wp:positionV>
                  <wp:extent cx="36067" cy="122935"/>
                  <wp:effectExtent l="0" t="0" r="0" b="0"/>
                  <wp:wrapNone/>
                  <wp:docPr id="1242" name="Picture 1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" name="Picture 124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>
              <w:drawing>
                <wp:anchor simplePos="0" relativeHeight="251658477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-25511</wp:posOffset>
                  </wp:positionV>
                  <wp:extent cx="36067" cy="122935"/>
                  <wp:effectExtent l="0" t="0" r="0" b="0"/>
                  <wp:wrapNone/>
                  <wp:docPr id="1243" name="Picture 1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" name="Picture 124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Pause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48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244" name="Picture 1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" name="Picture 124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8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245" name="Picture 1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" name="Picture 124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48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46" name="Picture 1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" name="Picture 124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487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247" name="Picture 1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" name="Picture 124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487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48" name="Picture 1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" name="Picture 124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487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49" name="Picture 1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" name="Picture 124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487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50" name="Picture 1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" name="Picture 125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ip +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0" w:right="-18" w:firstLine="0"/>
            </w:pPr>
            <w:r>
              <w:drawing>
                <wp:anchor simplePos="0" relativeHeight="25165849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-29321</wp:posOffset>
                  </wp:positionV>
                  <wp:extent cx="36068" cy="122936"/>
                  <wp:effectExtent l="0" t="0" r="0" b="0"/>
                  <wp:wrapNone/>
                  <wp:docPr id="1251" name="Picture 1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" name="Picture 125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49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-29321</wp:posOffset>
                  </wp:positionV>
                  <wp:extent cx="36068" cy="122936"/>
                  <wp:effectExtent l="0" t="0" r="0" b="0"/>
                  <wp:wrapNone/>
                  <wp:docPr id="1252" name="Picture 1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" name="Picture 125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2" w:right="-18" w:firstLine="0"/>
            </w:pPr>
            <w:r>
              <w:drawing>
                <wp:anchor simplePos="0" relativeHeight="25165849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-29321</wp:posOffset>
                  </wp:positionV>
                  <wp:extent cx="36067" cy="122936"/>
                  <wp:effectExtent l="0" t="0" r="0" b="0"/>
                  <wp:wrapNone/>
                  <wp:docPr id="1253" name="Picture 1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" name="Picture 125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>
              <w:drawing>
                <wp:anchor simplePos="0" relativeHeight="251658497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-29321</wp:posOffset>
                  </wp:positionV>
                  <wp:extent cx="36068" cy="122936"/>
                  <wp:effectExtent l="0" t="0" r="0" b="0"/>
                  <wp:wrapNone/>
                  <wp:docPr id="1254" name="Picture 1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" name="Picture 125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497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-29321</wp:posOffset>
                  </wp:positionV>
                  <wp:extent cx="36067" cy="122936"/>
                  <wp:effectExtent l="0" t="0" r="0" b="0"/>
                  <wp:wrapNone/>
                  <wp:docPr id="1255" name="Picture 1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" name="Picture 125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97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-29321</wp:posOffset>
                  </wp:positionV>
                  <wp:extent cx="36067" cy="122936"/>
                  <wp:effectExtent l="0" t="0" r="0" b="0"/>
                  <wp:wrapNone/>
                  <wp:docPr id="1256" name="Picture 1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" name="Picture 125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497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-29321</wp:posOffset>
                  </wp:positionV>
                  <wp:extent cx="36067" cy="122936"/>
                  <wp:effectExtent l="0" t="0" r="0" b="0"/>
                  <wp:wrapNone/>
                  <wp:docPr id="1257" name="Picture 1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" name="Picture 125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SKip 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0" w:right="-18" w:firstLine="0"/>
            </w:pPr>
            <w:r>
              <w:drawing>
                <wp:anchor simplePos="0" relativeHeight="25165850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-26145</wp:posOffset>
                  </wp:positionV>
                  <wp:extent cx="36068" cy="122935"/>
                  <wp:effectExtent l="0" t="0" r="0" b="0"/>
                  <wp:wrapNone/>
                  <wp:docPr id="1258" name="Picture 1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" name="Picture 125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87" w:right="-18" w:firstLine="0"/>
            </w:pPr>
            <w:r>
              <w:drawing>
                <wp:anchor simplePos="0" relativeHeight="25165850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-26145</wp:posOffset>
                  </wp:positionV>
                  <wp:extent cx="36068" cy="122935"/>
                  <wp:effectExtent l="0" t="0" r="0" b="0"/>
                  <wp:wrapNone/>
                  <wp:docPr id="1259" name="Picture 1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" name="Picture 125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82" w:right="-18" w:firstLine="0"/>
            </w:pPr>
            <w:r>
              <w:drawing>
                <wp:anchor simplePos="0" relativeHeight="25165850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-26145</wp:posOffset>
                  </wp:positionV>
                  <wp:extent cx="36067" cy="122935"/>
                  <wp:effectExtent l="0" t="0" r="0" b="0"/>
                  <wp:wrapNone/>
                  <wp:docPr id="1260" name="Picture 1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" name="Picture 126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88" w:right="-18" w:firstLine="0"/>
            </w:pPr>
            <w:r>
              <w:drawing>
                <wp:anchor simplePos="0" relativeHeight="251658506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-26145</wp:posOffset>
                  </wp:positionV>
                  <wp:extent cx="36068" cy="122935"/>
                  <wp:effectExtent l="0" t="0" r="0" b="0"/>
                  <wp:wrapNone/>
                  <wp:docPr id="1261" name="Picture 1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" name="Picture 126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87" w:right="-18" w:firstLine="0"/>
            </w:pPr>
            <w:r>
              <w:drawing>
                <wp:anchor simplePos="0" relativeHeight="251658506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-26145</wp:posOffset>
                  </wp:positionV>
                  <wp:extent cx="36067" cy="122935"/>
                  <wp:effectExtent l="0" t="0" r="0" b="0"/>
                  <wp:wrapNone/>
                  <wp:docPr id="1262" name="Picture 1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" name="Picture 126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83" w:right="-18" w:firstLine="0"/>
            </w:pPr>
            <w:r>
              <w:drawing>
                <wp:anchor simplePos="0" relativeHeight="251658506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-26145</wp:posOffset>
                  </wp:positionV>
                  <wp:extent cx="36067" cy="122935"/>
                  <wp:effectExtent l="0" t="0" r="0" b="0"/>
                  <wp:wrapNone/>
                  <wp:docPr id="1263" name="Picture 1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" name="Picture 126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4" w:right="-18" w:firstLine="0"/>
            </w:pPr>
            <w:r>
              <w:drawing>
                <wp:anchor simplePos="0" relativeHeight="251658506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-26145</wp:posOffset>
                  </wp:positionV>
                  <wp:extent cx="36067" cy="122935"/>
                  <wp:effectExtent l="0" t="0" r="0" b="0"/>
                  <wp:wrapNone/>
                  <wp:docPr id="1264" name="Picture 1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" name="Picture 126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8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Input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NET/USB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51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265" name="Picture 1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" name="Picture 126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1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266" name="Picture 1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" name="Picture 126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51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67" name="Picture 1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" name="Picture 126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515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268" name="Picture 1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" name="Picture 126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15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69" name="Picture 1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" name="Picture 126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15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70" name="Picture 1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" name="Picture 127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15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71" name="Picture 1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" name="Picture 127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6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Zone2 Input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NET/USB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24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10" w:right="-18" w:firstLine="0"/>
            </w:pPr>
            <w:r>
              <w:drawing>
                <wp:anchor simplePos="0" relativeHeight="25165852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-26145</wp:posOffset>
                  </wp:positionV>
                  <wp:extent cx="36068" cy="122935"/>
                  <wp:effectExtent l="0" t="0" r="0" b="0"/>
                  <wp:wrapNone/>
                  <wp:docPr id="1272" name="Picture 1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" name="Picture 127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87" w:right="-18" w:firstLine="0"/>
            </w:pPr>
            <w:r>
              <w:drawing>
                <wp:anchor simplePos="0" relativeHeight="25165852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-26145</wp:posOffset>
                  </wp:positionV>
                  <wp:extent cx="36068" cy="122935"/>
                  <wp:effectExtent l="0" t="0" r="0" b="0"/>
                  <wp:wrapNone/>
                  <wp:docPr id="1273" name="Picture 1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" name="Picture 127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82" w:right="-18" w:firstLine="0"/>
            </w:pPr>
            <w:r>
              <w:drawing>
                <wp:anchor simplePos="0" relativeHeight="25165852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-26145</wp:posOffset>
                  </wp:positionV>
                  <wp:extent cx="36067" cy="122935"/>
                  <wp:effectExtent l="0" t="0" r="0" b="0"/>
                  <wp:wrapNone/>
                  <wp:docPr id="1274" name="Picture 1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" name="Picture 127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88" w:right="-18" w:firstLine="0"/>
            </w:pPr>
            <w:r>
              <w:drawing>
                <wp:anchor simplePos="0" relativeHeight="251658524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-26145</wp:posOffset>
                  </wp:positionV>
                  <wp:extent cx="36068" cy="122935"/>
                  <wp:effectExtent l="0" t="0" r="0" b="0"/>
                  <wp:wrapNone/>
                  <wp:docPr id="1275" name="Picture 1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" name="Picture 127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87" w:right="-18" w:firstLine="0"/>
            </w:pPr>
            <w:r>
              <w:drawing>
                <wp:anchor simplePos="0" relativeHeight="251658524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-26145</wp:posOffset>
                  </wp:positionV>
                  <wp:extent cx="36067" cy="122935"/>
                  <wp:effectExtent l="0" t="0" r="0" b="0"/>
                  <wp:wrapNone/>
                  <wp:docPr id="1276" name="Picture 1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" name="Picture 127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87" w:right="-18" w:firstLine="0"/>
            </w:pPr>
            <w:r>
              <w:drawing>
                <wp:anchor simplePos="0" relativeHeight="251658524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-26145</wp:posOffset>
                  </wp:positionV>
                  <wp:extent cx="36067" cy="122935"/>
                  <wp:effectExtent l="0" t="0" r="0" b="0"/>
                  <wp:wrapNone/>
                  <wp:docPr id="1277" name="Picture 1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" name="Picture 127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8" w:right="-18" w:firstLine="0"/>
            </w:pPr>
            <w:r>
              <w:drawing>
                <wp:anchor simplePos="0" relativeHeight="251658524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-26145</wp:posOffset>
                  </wp:positionV>
                  <wp:extent cx="36067" cy="122935"/>
                  <wp:effectExtent l="0" t="0" r="0" b="0"/>
                  <wp:wrapNone/>
                  <wp:docPr id="1278" name="Picture 1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" name="Picture 127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6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Zone3 Input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NET/USB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A0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0" w:right="-18" w:firstLine="0"/>
            </w:pPr>
            <w:r>
              <w:drawing>
                <wp:anchor simplePos="0" relativeHeight="25165853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-5191</wp:posOffset>
                  </wp:positionV>
                  <wp:extent cx="36068" cy="122936"/>
                  <wp:effectExtent l="0" t="0" r="0" b="0"/>
                  <wp:wrapNone/>
                  <wp:docPr id="1279" name="Picture 1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" name="Picture 127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53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-5191</wp:posOffset>
                  </wp:positionV>
                  <wp:extent cx="36068" cy="122936"/>
                  <wp:effectExtent l="0" t="0" r="0" b="0"/>
                  <wp:wrapNone/>
                  <wp:docPr id="1280" name="Picture 1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" name="Picture 128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2" w:right="-18" w:firstLine="0"/>
            </w:pPr>
            <w:r>
              <w:drawing>
                <wp:anchor simplePos="0" relativeHeight="25165853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-5191</wp:posOffset>
                  </wp:positionV>
                  <wp:extent cx="36067" cy="122936"/>
                  <wp:effectExtent l="0" t="0" r="0" b="0"/>
                  <wp:wrapNone/>
                  <wp:docPr id="1281" name="Picture 1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" name="Picture 128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>
              <w:drawing>
                <wp:anchor simplePos="0" relativeHeight="251658533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-5191</wp:posOffset>
                  </wp:positionV>
                  <wp:extent cx="36068" cy="122936"/>
                  <wp:effectExtent l="0" t="0" r="0" b="0"/>
                  <wp:wrapNone/>
                  <wp:docPr id="1282" name="Picture 1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" name="Picture 128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533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-5191</wp:posOffset>
                  </wp:positionV>
                  <wp:extent cx="36067" cy="122936"/>
                  <wp:effectExtent l="0" t="0" r="0" b="0"/>
                  <wp:wrapNone/>
                  <wp:docPr id="1283" name="Picture 1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" name="Picture 128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533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-5191</wp:posOffset>
                  </wp:positionV>
                  <wp:extent cx="36067" cy="122936"/>
                  <wp:effectExtent l="0" t="0" r="0" b="0"/>
                  <wp:wrapNone/>
                  <wp:docPr id="1284" name="Picture 1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" name="Picture 128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4" w:right="-18" w:firstLine="0"/>
            </w:pPr>
            <w:r>
              <w:drawing>
                <wp:anchor simplePos="0" relativeHeight="251658533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-5191</wp:posOffset>
                  </wp:positionV>
                  <wp:extent cx="36067" cy="122936"/>
                  <wp:effectExtent l="0" t="0" r="0" b="0"/>
                  <wp:wrapNone/>
                  <wp:docPr id="1285" name="Picture 1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" name="Picture 128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37" w:lineRule="exact"/>
              <w:ind w:left="7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NET/USB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195" w:line="137" w:lineRule="exact"/>
              <w:ind w:left="58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Source Select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3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PC/MCX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9B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382" w:line="240" w:lineRule="auto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54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286" name="Picture 1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" name="Picture 128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4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287" name="Picture 1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" name="Picture 128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54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88" name="Picture 1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" name="Picture 128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542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289" name="Picture 1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" name="Picture 128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42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90" name="Picture 1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" name="Picture 129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42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91" name="Picture 1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" name="Picture 129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4" w:right="-18" w:firstLine="0"/>
            </w:pPr>
            <w:r>
              <w:drawing>
                <wp:anchor simplePos="0" relativeHeight="251658542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292" name="Picture 1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" name="Picture 129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NET Radio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0" w:right="-18" w:firstLine="0"/>
            </w:pPr>
            <w:r>
              <w:drawing>
                <wp:anchor simplePos="0" relativeHeight="25165855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1293" name="Picture 1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" name="Picture 129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55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1294" name="Picture 1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" name="Picture 129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2" w:right="-18" w:firstLine="0"/>
            </w:pPr>
            <w:r>
              <w:drawing>
                <wp:anchor simplePos="0" relativeHeight="25165855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1295" name="Picture 1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" name="Picture 129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>
              <w:drawing>
                <wp:anchor simplePos="0" relativeHeight="251658551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-29320</wp:posOffset>
                  </wp:positionV>
                  <wp:extent cx="36068" cy="122935"/>
                  <wp:effectExtent l="0" t="0" r="0" b="0"/>
                  <wp:wrapNone/>
                  <wp:docPr id="1296" name="Picture 1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" name="Picture 129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551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1297" name="Picture 1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" name="Picture 129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551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1298" name="Picture 1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" name="Picture 129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4" w:right="-18" w:firstLine="0"/>
            </w:pPr>
            <w:r>
              <w:drawing>
                <wp:anchor simplePos="0" relativeHeight="251658551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-29320</wp:posOffset>
                  </wp:positionV>
                  <wp:extent cx="36067" cy="122935"/>
                  <wp:effectExtent l="0" t="0" r="0" b="0"/>
                  <wp:wrapNone/>
                  <wp:docPr id="1299" name="Picture 1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" name="Picture 129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USB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0" w:right="-18" w:firstLine="0"/>
            </w:pPr>
            <w:r>
              <w:drawing>
                <wp:anchor simplePos="0" relativeHeight="25165856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-5825</wp:posOffset>
                  </wp:positionV>
                  <wp:extent cx="36068" cy="122935"/>
                  <wp:effectExtent l="0" t="0" r="0" b="0"/>
                  <wp:wrapNone/>
                  <wp:docPr id="1300" name="Picture 1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" name="Picture 130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7" w:right="-18" w:firstLine="0"/>
            </w:pPr>
            <w:r>
              <w:drawing>
                <wp:anchor simplePos="0" relativeHeight="25165856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-5825</wp:posOffset>
                  </wp:positionV>
                  <wp:extent cx="36068" cy="122935"/>
                  <wp:effectExtent l="0" t="0" r="0" b="0"/>
                  <wp:wrapNone/>
                  <wp:docPr id="1301" name="Picture 1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" name="Picture 130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2" w:right="-18" w:firstLine="0"/>
            </w:pPr>
            <w:r>
              <w:drawing>
                <wp:anchor simplePos="0" relativeHeight="25165856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-5825</wp:posOffset>
                  </wp:positionV>
                  <wp:extent cx="36067" cy="122935"/>
                  <wp:effectExtent l="0" t="0" r="0" b="0"/>
                  <wp:wrapNone/>
                  <wp:docPr id="1302" name="Picture 1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" name="Picture 130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8" w:right="-18" w:firstLine="0"/>
            </w:pPr>
            <w:r>
              <w:drawing>
                <wp:anchor simplePos="0" relativeHeight="251658560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-5825</wp:posOffset>
                  </wp:positionV>
                  <wp:extent cx="36068" cy="122935"/>
                  <wp:effectExtent l="0" t="0" r="0" b="0"/>
                  <wp:wrapNone/>
                  <wp:docPr id="1303" name="Picture 1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" name="Picture 130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7" w:right="-18" w:firstLine="0"/>
            </w:pPr>
            <w:r>
              <w:drawing>
                <wp:anchor simplePos="0" relativeHeight="251658560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-5825</wp:posOffset>
                  </wp:positionV>
                  <wp:extent cx="36067" cy="122935"/>
                  <wp:effectExtent l="0" t="0" r="0" b="0"/>
                  <wp:wrapNone/>
                  <wp:docPr id="1304" name="Picture 1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" name="Picture 130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3" w:right="-18" w:firstLine="0"/>
            </w:pPr>
            <w:r>
              <w:drawing>
                <wp:anchor simplePos="0" relativeHeight="251658560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-5825</wp:posOffset>
                  </wp:positionV>
                  <wp:extent cx="36067" cy="122935"/>
                  <wp:effectExtent l="0" t="0" r="0" b="0"/>
                  <wp:wrapNone/>
                  <wp:docPr id="1305" name="Picture 1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" name="Picture 130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4" w:right="-18" w:firstLine="0"/>
            </w:pPr>
            <w:r>
              <w:drawing>
                <wp:anchor simplePos="0" relativeHeight="251658560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-5825</wp:posOffset>
                  </wp:positionV>
                  <wp:extent cx="36067" cy="122935"/>
                  <wp:effectExtent l="0" t="0" r="0" b="0"/>
                  <wp:wrapNone/>
                  <wp:docPr id="1306" name="Picture 1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" name="Picture 130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37" w:lineRule="exact"/>
              <w:ind w:left="726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NET/USB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943" w:line="137" w:lineRule="exact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OSD (GUI) Operation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4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Menu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1133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1"/>
                <w:sz w:val="15"/>
                <w:szCs w:val="15"/>
                <w:lang w:val="de-DE" w:bidi="de-DE"/>
              </w:rPr>
              <w:t>No Report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131" w:line="240" w:lineRule="auto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110" w:right="-18" w:firstLine="0"/>
            </w:pPr>
            <w:r>
              <w:drawing>
                <wp:anchor simplePos="0" relativeHeight="25165856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-25511</wp:posOffset>
                  </wp:positionV>
                  <wp:extent cx="36068" cy="122936"/>
                  <wp:effectExtent l="0" t="0" r="0" b="0"/>
                  <wp:wrapNone/>
                  <wp:docPr id="1307" name="Picture 1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" name="Picture 130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56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-25511</wp:posOffset>
                  </wp:positionV>
                  <wp:extent cx="36068" cy="122936"/>
                  <wp:effectExtent l="0" t="0" r="0" b="0"/>
                  <wp:wrapNone/>
                  <wp:docPr id="1308" name="Picture 1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" name="Picture 130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2" w:right="-18" w:firstLine="0"/>
            </w:pPr>
            <w:r>
              <w:drawing>
                <wp:anchor simplePos="0" relativeHeight="25165856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-25511</wp:posOffset>
                  </wp:positionV>
                  <wp:extent cx="36067" cy="122936"/>
                  <wp:effectExtent l="0" t="0" r="0" b="0"/>
                  <wp:wrapNone/>
                  <wp:docPr id="1309" name="Picture 1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" name="Picture 130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8" w:right="-18" w:firstLine="0"/>
            </w:pPr>
            <w:r>
              <w:drawing>
                <wp:anchor simplePos="0" relativeHeight="251658569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-25511</wp:posOffset>
                  </wp:positionV>
                  <wp:extent cx="36068" cy="122936"/>
                  <wp:effectExtent l="0" t="0" r="0" b="0"/>
                  <wp:wrapNone/>
                  <wp:docPr id="1310" name="Picture 1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" name="Picture 131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569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-25511</wp:posOffset>
                  </wp:positionV>
                  <wp:extent cx="36067" cy="122936"/>
                  <wp:effectExtent l="0" t="0" r="0" b="0"/>
                  <wp:wrapNone/>
                  <wp:docPr id="1311" name="Picture 1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" name="Picture 131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87" w:right="-18" w:firstLine="0"/>
            </w:pPr>
            <w:r>
              <w:drawing>
                <wp:anchor simplePos="0" relativeHeight="251658569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-25511</wp:posOffset>
                  </wp:positionV>
                  <wp:extent cx="36067" cy="122936"/>
                  <wp:effectExtent l="0" t="0" r="0" b="0"/>
                  <wp:wrapNone/>
                  <wp:docPr id="1312" name="Picture 1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" name="Picture 131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4" w:right="-18" w:firstLine="0"/>
            </w:pPr>
            <w:r>
              <w:drawing>
                <wp:anchor simplePos="0" relativeHeight="251658569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-25511</wp:posOffset>
                  </wp:positionV>
                  <wp:extent cx="36067" cy="122936"/>
                  <wp:effectExtent l="0" t="0" r="0" b="0"/>
                  <wp:wrapNone/>
                  <wp:docPr id="1313" name="Picture 1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" name="Picture 131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Enter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57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14" name="Picture 1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" name="Picture 131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7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15" name="Picture 1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" name="Picture 131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57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16" name="Picture 1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" name="Picture 131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57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17" name="Picture 1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" name="Picture 131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7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18" name="Picture 1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" name="Picture 131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78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19" name="Picture 1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" name="Picture 131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4" w:right="-18" w:firstLine="0"/>
            </w:pPr>
            <w:r>
              <w:drawing>
                <wp:anchor simplePos="0" relativeHeight="251658578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20" name="Picture 1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" name="Picture 132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Display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58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21" name="Picture 1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" name="Picture 132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8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22" name="Picture 1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" name="Picture 132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58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23" name="Picture 1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" name="Picture 132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587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24" name="Picture 1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" name="Picture 132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87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25" name="Picture 1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" name="Picture 132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>
              <w:drawing>
                <wp:anchor simplePos="0" relativeHeight="251658587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26" name="Picture 1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" name="Picture 132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4" w:right="-18" w:firstLine="0"/>
            </w:pPr>
            <w:r>
              <w:drawing>
                <wp:anchor simplePos="0" relativeHeight="251658587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27" name="Picture 1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" name="Picture 132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Cursor Up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59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28" name="Picture 1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" name="Picture 132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9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29" name="Picture 1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" name="Picture 132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59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30" name="Picture 1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" name="Picture 133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596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31" name="Picture 1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" name="Picture 133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96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32" name="Picture 1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" name="Picture 133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596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33" name="Picture 1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" name="Picture 133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4" w:right="-18" w:firstLine="0"/>
            </w:pPr>
            <w:r>
              <w:drawing>
                <wp:anchor simplePos="0" relativeHeight="251658596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34" name="Picture 1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" name="Picture 133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7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Cursor Down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605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35" name="Picture 1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" name="Picture 133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05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36" name="Picture 1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" name="Picture 133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605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37" name="Picture 1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" name="Picture 133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605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38" name="Picture 1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" name="Picture 133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05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39" name="Picture 1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" name="Picture 133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05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40" name="Picture 1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" name="Picture 134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4" w:right="-18" w:firstLine="0"/>
            </w:pPr>
            <w:r>
              <w:drawing>
                <wp:anchor simplePos="0" relativeHeight="251658605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41" name="Picture 1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" name="Picture 134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8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5"/>
                <w:szCs w:val="15"/>
                <w:lang w:val="de-DE" w:bidi="de-DE"/>
              </w:rPr>
              <w:t>Cursor Right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0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1342" name="Picture 1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" name="Picture 134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1343" name="Picture 1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" name="Picture 134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2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1344" name="Picture 1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" name="Picture 134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1345" name="Picture 1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" name="Picture 134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1346" name="Picture 1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" name="Picture 134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1347" name="Picture 1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" name="Picture 134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4" w:right="-18" w:firstLine="0"/>
            </w:pPr>
            <w:r>
              <w:drawing>
                <wp:anchor simplePos="0" relativeHeight="251658614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1348" name="Picture 1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" name="Picture 134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3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Cursor Le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10" w:right="-18" w:firstLine="0"/>
            </w:pPr>
            <w:r>
              <w:drawing>
                <wp:anchor simplePos="0" relativeHeight="251658623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1349" name="Picture 1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" name="Picture 134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623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1350" name="Picture 1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" name="Picture 135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2" w:right="-18" w:firstLine="0"/>
            </w:pPr>
            <w:r>
              <w:drawing>
                <wp:anchor simplePos="0" relativeHeight="251658623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1351" name="Picture 1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" name="Picture 135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>
              <w:drawing>
                <wp:anchor simplePos="0" relativeHeight="251658623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-5190</wp:posOffset>
                  </wp:positionV>
                  <wp:extent cx="36068" cy="122935"/>
                  <wp:effectExtent l="0" t="0" r="0" b="0"/>
                  <wp:wrapNone/>
                  <wp:docPr id="1352" name="Picture 1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" name="Picture 135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7" w:right="-18" w:firstLine="0"/>
            </w:pPr>
            <w:r>
              <w:drawing>
                <wp:anchor simplePos="0" relativeHeight="251658623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1353" name="Picture 1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" name="Picture 135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8" w:right="-18" w:firstLine="0"/>
            </w:pPr>
            <w:r>
              <w:drawing>
                <wp:anchor simplePos="0" relativeHeight="251658623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1354" name="Picture 1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" name="Picture 135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4" w:right="-18" w:firstLine="0"/>
            </w:pPr>
            <w:r>
              <w:drawing>
                <wp:anchor simplePos="0" relativeHeight="251658623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-5190</wp:posOffset>
                  </wp:positionV>
                  <wp:extent cx="36067" cy="122935"/>
                  <wp:effectExtent l="0" t="0" r="0" b="0"/>
                  <wp:wrapNone/>
                  <wp:docPr id="1355" name="Picture 1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" name="Picture 135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" w:after="382" w:line="187" w:lineRule="exact"/>
              <w:ind w:left="724" w:right="592" w:firstLine="2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NET/USB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Operation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46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Play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572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-1"/>
                <w:sz w:val="15"/>
                <w:szCs w:val="15"/>
                <w:lang w:val="de-DE" w:bidi="de-DE"/>
              </w:rPr>
              <w:t>No Report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69" w:line="240" w:lineRule="auto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632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1356" name="Picture 1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" name="Picture 135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32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1357" name="Picture 1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" name="Picture 135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632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1358" name="Picture 1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" name="Picture 135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632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1359" name="Picture 1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" name="Picture 135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32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1360" name="Picture 1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" name="Picture 136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632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1361" name="Picture 1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" name="Picture 136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4" w:right="-18" w:firstLine="0"/>
            </w:pPr>
            <w:r>
              <w:drawing>
                <wp:anchor simplePos="0" relativeHeight="251658632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1362" name="Picture 1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" name="Picture 136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5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Stop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641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63" name="Picture 1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" name="Picture 136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41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64" name="Picture 1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" name="Picture 136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2" w:right="-18" w:firstLine="0"/>
            </w:pPr>
            <w:r>
              <w:drawing>
                <wp:anchor simplePos="0" relativeHeight="251658641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65" name="Picture 1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" name="Picture 136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641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8" cy="122935"/>
                  <wp:effectExtent l="0" t="0" r="0" b="0"/>
                  <wp:wrapNone/>
                  <wp:docPr id="1366" name="Picture 1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" name="Picture 136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41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67" name="Picture 1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" name="Picture 136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>
              <w:drawing>
                <wp:anchor simplePos="0" relativeHeight="251658641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68" name="Picture 1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" name="Picture 136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4" w:right="-18" w:firstLine="0"/>
            </w:pPr>
            <w:r>
              <w:drawing>
                <wp:anchor simplePos="0" relativeHeight="251658641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-26780</wp:posOffset>
                  </wp:positionV>
                  <wp:extent cx="36067" cy="122935"/>
                  <wp:effectExtent l="0" t="0" r="0" b="0"/>
                  <wp:wrapNone/>
                  <wp:docPr id="1369" name="Picture 1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" name="Picture 136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ip +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0" w:right="-18" w:firstLine="0"/>
            </w:pPr>
            <w:r>
              <w:drawing>
                <wp:anchor simplePos="0" relativeHeight="251658650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1370" name="Picture 1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" name="Picture 137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50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1371" name="Picture 1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" name="Picture 137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2" w:right="-18" w:firstLine="0"/>
            </w:pPr>
            <w:r>
              <w:drawing>
                <wp:anchor simplePos="0" relativeHeight="25165865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1372" name="Picture 1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" name="Picture 137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>
              <w:drawing>
                <wp:anchor simplePos="0" relativeHeight="251658650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1373" name="Picture 1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" name="Picture 137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50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1374" name="Picture 1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" name="Picture 137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8" w:right="-18" w:firstLine="0"/>
            </w:pPr>
            <w:r>
              <w:drawing>
                <wp:anchor simplePos="0" relativeHeight="251658650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1375" name="Picture 1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" name="Picture 137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4" w:right="-18" w:firstLine="0"/>
            </w:pPr>
            <w:r>
              <w:drawing>
                <wp:anchor simplePos="0" relativeHeight="251658650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1376" name="Picture 1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" name="Picture 137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SKip 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10" w:right="-18" w:firstLine="0"/>
            </w:pPr>
            <w:r>
              <w:drawing>
                <wp:anchor simplePos="0" relativeHeight="25165865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-4555</wp:posOffset>
                  </wp:positionV>
                  <wp:extent cx="36068" cy="122935"/>
                  <wp:effectExtent l="0" t="0" r="0" b="0"/>
                  <wp:wrapNone/>
                  <wp:docPr id="1377" name="Picture 1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" name="Picture 137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7" w:right="-18" w:firstLine="0"/>
            </w:pPr>
            <w:r>
              <w:drawing>
                <wp:anchor simplePos="0" relativeHeight="25165865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-4555</wp:posOffset>
                  </wp:positionV>
                  <wp:extent cx="36068" cy="122935"/>
                  <wp:effectExtent l="0" t="0" r="0" b="0"/>
                  <wp:wrapNone/>
                  <wp:docPr id="1378" name="Picture 1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" name="Picture 137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77" w:right="-18" w:firstLine="0"/>
            </w:pPr>
            <w:r>
              <w:drawing>
                <wp:anchor simplePos="0" relativeHeight="251658659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-4555</wp:posOffset>
                  </wp:positionV>
                  <wp:extent cx="36067" cy="122935"/>
                  <wp:effectExtent l="0" t="0" r="0" b="0"/>
                  <wp:wrapNone/>
                  <wp:docPr id="1379" name="Picture 1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" name="Picture 137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8" w:right="-18" w:firstLine="0"/>
            </w:pPr>
            <w:r>
              <w:drawing>
                <wp:anchor simplePos="0" relativeHeight="251658659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-4555</wp:posOffset>
                  </wp:positionV>
                  <wp:extent cx="36068" cy="122935"/>
                  <wp:effectExtent l="0" t="0" r="0" b="0"/>
                  <wp:wrapNone/>
                  <wp:docPr id="1380" name="Picture 1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" name="Picture 138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7" w:right="-18" w:firstLine="0"/>
            </w:pPr>
            <w:r>
              <w:drawing>
                <wp:anchor simplePos="0" relativeHeight="251658659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-4555</wp:posOffset>
                  </wp:positionV>
                  <wp:extent cx="36067" cy="122935"/>
                  <wp:effectExtent l="0" t="0" r="0" b="0"/>
                  <wp:wrapNone/>
                  <wp:docPr id="1381" name="Picture 1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" name="Picture 138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7" w:right="-18" w:firstLine="0"/>
            </w:pPr>
            <w:r>
              <w:drawing>
                <wp:anchor simplePos="0" relativeHeight="251658659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-4555</wp:posOffset>
                  </wp:positionV>
                  <wp:extent cx="36067" cy="122935"/>
                  <wp:effectExtent l="0" t="0" r="0" b="0"/>
                  <wp:wrapNone/>
                  <wp:docPr id="1382" name="Picture 1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" name="Picture 138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8" w:right="-18" w:firstLine="0"/>
            </w:pPr>
            <w:r>
              <w:drawing>
                <wp:anchor simplePos="0" relativeHeight="251658659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-4555</wp:posOffset>
                  </wp:positionV>
                  <wp:extent cx="36067" cy="122935"/>
                  <wp:effectExtent l="0" t="0" r="0" b="0"/>
                  <wp:wrapNone/>
                  <wp:docPr id="1383" name="Picture 1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" name="Picture 138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8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37" w:lineRule="exact"/>
              <w:ind w:left="51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Syste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 Me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ory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82" w:line="137" w:lineRule="exact"/>
              <w:ind w:left="72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Operation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46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Play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69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37" w:lineRule="exact"/>
              <w:ind w:left="12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30 (Load)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382" w:line="137" w:lineRule="exact"/>
              <w:ind w:left="12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31 (Save)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569" w:line="240" w:lineRule="auto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Only RX-V3800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668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1384" name="Picture 1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" name="Picture 138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68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1385" name="Picture 1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" name="Picture 138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7" w:right="-18" w:firstLine="0"/>
            </w:pPr>
            <w:r>
              <w:drawing>
                <wp:anchor simplePos="0" relativeHeight="251658668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1386" name="Picture 1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" name="Picture 138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66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-26779</wp:posOffset>
                  </wp:positionV>
                  <wp:extent cx="36068" cy="122935"/>
                  <wp:effectExtent l="0" t="0" r="0" b="0"/>
                  <wp:wrapNone/>
                  <wp:docPr id="1387" name="Picture 1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" name="Picture 138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68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1388" name="Picture 1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" name="Picture 138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68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1389" name="Picture 1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" name="Picture 138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668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-26779</wp:posOffset>
                  </wp:positionV>
                  <wp:extent cx="36067" cy="122935"/>
                  <wp:effectExtent l="0" t="0" r="0" b="0"/>
                  <wp:wrapNone/>
                  <wp:docPr id="1390" name="Picture 1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" name="Picture 139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45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Stop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7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110" w:right="-18" w:firstLine="0"/>
            </w:pPr>
            <w:r>
              <w:drawing>
                <wp:anchor simplePos="0" relativeHeight="251658677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-26781</wp:posOffset>
                  </wp:positionV>
                  <wp:extent cx="36068" cy="122936"/>
                  <wp:effectExtent l="0" t="0" r="0" b="0"/>
                  <wp:wrapNone/>
                  <wp:docPr id="1391" name="Picture 1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" name="Picture 139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77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-26781</wp:posOffset>
                  </wp:positionV>
                  <wp:extent cx="36068" cy="122936"/>
                  <wp:effectExtent l="0" t="0" r="0" b="0"/>
                  <wp:wrapNone/>
                  <wp:docPr id="1392" name="Picture 1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" name="Picture 139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77" w:right="-18" w:firstLine="0"/>
            </w:pPr>
            <w:r>
              <w:drawing>
                <wp:anchor simplePos="0" relativeHeight="251658677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-26781</wp:posOffset>
                  </wp:positionV>
                  <wp:extent cx="36067" cy="122936"/>
                  <wp:effectExtent l="0" t="0" r="0" b="0"/>
                  <wp:wrapNone/>
                  <wp:docPr id="1393" name="Picture 1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" name="Picture 139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677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-26781</wp:posOffset>
                  </wp:positionV>
                  <wp:extent cx="36068" cy="122936"/>
                  <wp:effectExtent l="0" t="0" r="0" b="0"/>
                  <wp:wrapNone/>
                  <wp:docPr id="1394" name="Picture 1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" name="Picture 139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77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-26781</wp:posOffset>
                  </wp:positionV>
                  <wp:extent cx="36067" cy="122936"/>
                  <wp:effectExtent l="0" t="0" r="0" b="0"/>
                  <wp:wrapNone/>
                  <wp:docPr id="1395" name="Picture 1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" name="Picture 139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7" w:right="-18" w:firstLine="0"/>
            </w:pPr>
            <w:r>
              <w:drawing>
                <wp:anchor simplePos="0" relativeHeight="251658677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-26781</wp:posOffset>
                  </wp:positionV>
                  <wp:extent cx="36067" cy="122936"/>
                  <wp:effectExtent l="0" t="0" r="0" b="0"/>
                  <wp:wrapNone/>
                  <wp:docPr id="1396" name="Picture 1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" name="Picture 139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>
              <w:drawing>
                <wp:anchor simplePos="0" relativeHeight="251658677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-26781</wp:posOffset>
                  </wp:positionV>
                  <wp:extent cx="36067" cy="122936"/>
                  <wp:effectExtent l="0" t="0" r="0" b="0"/>
                  <wp:wrapNone/>
                  <wp:docPr id="1397" name="Picture 1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" name="Picture 139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39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ip +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33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10" w:right="-18" w:firstLine="0"/>
            </w:pPr>
            <w:r>
              <w:drawing>
                <wp:anchor simplePos="0" relativeHeight="251658686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1398" name="Picture 1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" name="Picture 139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86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1399" name="Picture 1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" name="Picture 139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3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77" w:right="-18" w:firstLine="0"/>
            </w:pPr>
            <w:r>
              <w:drawing>
                <wp:anchor simplePos="0" relativeHeight="251658686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1400" name="Picture 1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" name="Picture 140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4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>
              <w:drawing>
                <wp:anchor simplePos="0" relativeHeight="251658686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-29319</wp:posOffset>
                  </wp:positionV>
                  <wp:extent cx="36068" cy="122935"/>
                  <wp:effectExtent l="0" t="0" r="0" b="0"/>
                  <wp:wrapNone/>
                  <wp:docPr id="1401" name="Picture 1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" name="Picture 140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4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86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1402" name="Picture 1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" name="Picture 140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4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7" w:right="-18" w:firstLine="0"/>
            </w:pPr>
            <w:r>
              <w:drawing>
                <wp:anchor simplePos="0" relativeHeight="251658686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1403" name="Picture 1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" name="Picture 140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4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>
              <w:drawing>
                <wp:anchor simplePos="0" relativeHeight="251658686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-29319</wp:posOffset>
                  </wp:positionV>
                  <wp:extent cx="36067" cy="122935"/>
                  <wp:effectExtent l="0" t="0" r="0" b="0"/>
                  <wp:wrapNone/>
                  <wp:docPr id="1404" name="Picture 1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" name="Picture 140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4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8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0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SKip 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883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8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200"/>
        </w:trPr>
        <w:tc>
          <w:tcPr>
            <w:tcW w:w="29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24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10" w:right="-18" w:firstLine="0"/>
            </w:pPr>
            <w:r>
              <w:drawing>
                <wp:anchor simplePos="0" relativeHeight="251658709" behindDoc="0" locked="0" layoutInCell="1" allowOverlap="1">
                  <wp:simplePos x="0" y="0"/>
                  <wp:positionH relativeFrom="page">
                    <wp:posOffset>182372</wp:posOffset>
                  </wp:positionH>
                  <wp:positionV relativeFrom="line">
                    <wp:posOffset>-5825</wp:posOffset>
                  </wp:positionV>
                  <wp:extent cx="36068" cy="122936"/>
                  <wp:effectExtent l="0" t="0" r="0" b="0"/>
                  <wp:wrapNone/>
                  <wp:docPr id="1405" name="Picture 1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" name="Picture 140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4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7" w:right="-18" w:firstLine="0"/>
            </w:pPr>
            <w:r>
              <w:drawing>
                <wp:anchor simplePos="0" relativeHeight="251658709" behindDoc="0" locked="0" layoutInCell="1" allowOverlap="1">
                  <wp:simplePos x="0" y="0"/>
                  <wp:positionH relativeFrom="page">
                    <wp:posOffset>165316</wp:posOffset>
                  </wp:positionH>
                  <wp:positionV relativeFrom="line">
                    <wp:posOffset>-5825</wp:posOffset>
                  </wp:positionV>
                  <wp:extent cx="36068" cy="122936"/>
                  <wp:effectExtent l="0" t="0" r="0" b="0"/>
                  <wp:wrapNone/>
                  <wp:docPr id="1406" name="Picture 1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" name="Picture 140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4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7" w:right="-18" w:firstLine="0"/>
            </w:pPr>
            <w:r>
              <w:drawing>
                <wp:anchor simplePos="0" relativeHeight="251658690" behindDoc="0" locked="0" layoutInCell="1" allowOverlap="1">
                  <wp:simplePos x="0" y="0"/>
                  <wp:positionH relativeFrom="page">
                    <wp:posOffset>165317</wp:posOffset>
                  </wp:positionH>
                  <wp:positionV relativeFrom="line">
                    <wp:posOffset>-5825</wp:posOffset>
                  </wp:positionV>
                  <wp:extent cx="36067" cy="122936"/>
                  <wp:effectExtent l="0" t="0" r="0" b="0"/>
                  <wp:wrapNone/>
                  <wp:docPr id="1407" name="Picture 1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" name="Picture 140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4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7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8" w:right="-18" w:firstLine="0"/>
            </w:pPr>
            <w:r>
              <w:drawing>
                <wp:anchor simplePos="0" relativeHeight="251658711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-5825</wp:posOffset>
                  </wp:positionV>
                  <wp:extent cx="36068" cy="122936"/>
                  <wp:effectExtent l="0" t="0" r="0" b="0"/>
                  <wp:wrapNone/>
                  <wp:docPr id="1408" name="Picture 1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" name="Picture 140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4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8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04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7" w:right="-18" w:firstLine="0"/>
            </w:pPr>
            <w:r>
              <w:drawing>
                <wp:anchor simplePos="0" relativeHeight="251658690" behindDoc="0" locked="0" layoutInCell="1" allowOverlap="1">
                  <wp:simplePos x="0" y="0"/>
                  <wp:positionH relativeFrom="page">
                    <wp:posOffset>165318</wp:posOffset>
                  </wp:positionH>
                  <wp:positionV relativeFrom="line">
                    <wp:posOffset>-5825</wp:posOffset>
                  </wp:positionV>
                  <wp:extent cx="36067" cy="122936"/>
                  <wp:effectExtent l="0" t="0" r="0" b="0"/>
                  <wp:wrapNone/>
                  <wp:docPr id="1409" name="Picture 1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" name="Picture 140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4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90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0" w:right="-18" w:firstLine="0"/>
            </w:pP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</w:p>
        </w:tc>
        <w:tc>
          <w:tcPr>
            <w:tcW w:w="296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7" w:right="-18" w:firstLine="0"/>
            </w:pPr>
            <w:r>
              <w:drawing>
                <wp:anchor simplePos="0" relativeHeight="251658690" behindDoc="0" locked="0" layoutInCell="1" allowOverlap="1">
                  <wp:simplePos x="0" y="0"/>
                  <wp:positionH relativeFrom="page">
                    <wp:posOffset>165319</wp:posOffset>
                  </wp:positionH>
                  <wp:positionV relativeFrom="line">
                    <wp:posOffset>-5825</wp:posOffset>
                  </wp:positionV>
                  <wp:extent cx="36067" cy="122936"/>
                  <wp:effectExtent l="0" t="0" r="0" b="0"/>
                  <wp:wrapNone/>
                  <wp:docPr id="1410" name="Picture 1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" name="Picture 141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4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88" w:right="-18" w:firstLine="0"/>
            </w:pPr>
            <w:r>
              <w:drawing>
                <wp:anchor simplePos="0" relativeHeight="251658709" behindDoc="0" locked="0" layoutInCell="1" allowOverlap="1">
                  <wp:simplePos x="0" y="0"/>
                  <wp:positionH relativeFrom="page">
                    <wp:posOffset>165775</wp:posOffset>
                  </wp:positionH>
                  <wp:positionV relativeFrom="line">
                    <wp:posOffset>-5825</wp:posOffset>
                  </wp:positionV>
                  <wp:extent cx="36067" cy="122936"/>
                  <wp:effectExtent l="0" t="0" r="0" b="0"/>
                  <wp:wrapNone/>
                  <wp:docPr id="1411" name="Picture 1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" name="Picture 141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4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6067" cy="122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70" w:type="dxa"/>
            <w:tcBorders>
              <w:lef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7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0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52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DSP / Surround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19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46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2"/>
                <w:sz w:val="15"/>
                <w:szCs w:val="15"/>
                <w:lang w:val="de-DE" w:bidi="de-DE"/>
              </w:rPr>
              <w:t>7ch Enhancer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26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4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88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-3"/>
                <w:sz w:val="15"/>
                <w:szCs w:val="15"/>
                <w:lang w:val="de-DE" w:bidi="de-DE"/>
              </w:rPr>
              <w:t>28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81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48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4" w:right="500" w:bottom="6" w:left="500" w:header="708" w:footer="708" w:gutter="0"/>
          <w:docGrid w:linePitch="360"/>
        </w:sectPr>
        <w:spacing w:before="214" w:after="7" w:line="188" w:lineRule="exact"/>
        <w:ind w:left="5309" w:right="0" w:firstLine="0"/>
      </w:pPr>
      <w:r>
        <w:drawing>
          <wp:anchor simplePos="0" relativeHeight="251658377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-8739463</wp:posOffset>
            </wp:positionV>
            <wp:extent cx="36068" cy="127508"/>
            <wp:effectExtent l="0" t="0" r="0" b="0"/>
            <wp:wrapNone/>
            <wp:docPr id="1412" name="Picture 141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12" name="Picture 1412"/>
                    <pic:cNvPicPr>
                      <a:picLocks noChangeAspect="0" noChangeArrowheads="1"/>
                    </pic:cNvPicPr>
                  </pic:nvPicPr>
                  <pic:blipFill>
                    <a:blip r:embed="rId14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7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88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-8616018</wp:posOffset>
            </wp:positionV>
            <wp:extent cx="36068" cy="122935"/>
            <wp:effectExtent l="0" t="0" r="0" b="0"/>
            <wp:wrapNone/>
            <wp:docPr id="1413" name="Picture 141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13" name="Picture 1413"/>
                    <pic:cNvPicPr>
                      <a:picLocks noChangeAspect="0" noChangeArrowheads="1"/>
                    </pic:cNvPicPr>
                  </pic:nvPicPr>
                  <pic:blipFill>
                    <a:blip r:embed="rId14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98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-8497146</wp:posOffset>
            </wp:positionV>
            <wp:extent cx="36068" cy="122935"/>
            <wp:effectExtent l="0" t="0" r="0" b="0"/>
            <wp:wrapNone/>
            <wp:docPr id="1414" name="Picture 141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14" name="Picture 1414"/>
                    <pic:cNvPicPr>
                      <a:picLocks noChangeAspect="0" noChangeArrowheads="1"/>
                    </pic:cNvPicPr>
                  </pic:nvPicPr>
                  <pic:blipFill>
                    <a:blip r:embed="rId14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08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-8378275</wp:posOffset>
            </wp:positionV>
            <wp:extent cx="36068" cy="122935"/>
            <wp:effectExtent l="0" t="0" r="0" b="0"/>
            <wp:wrapNone/>
            <wp:docPr id="1415" name="Picture 141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15" name="Picture 1415"/>
                    <pic:cNvPicPr>
                      <a:picLocks noChangeAspect="0" noChangeArrowheads="1"/>
                    </pic:cNvPicPr>
                  </pic:nvPicPr>
                  <pic:blipFill>
                    <a:blip r:embed="rId14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18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-8259402</wp:posOffset>
            </wp:positionV>
            <wp:extent cx="36068" cy="122935"/>
            <wp:effectExtent l="0" t="0" r="0" b="0"/>
            <wp:wrapNone/>
            <wp:docPr id="1416" name="Picture 141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16" name="Picture 1416"/>
                    <pic:cNvPicPr>
                      <a:picLocks noChangeAspect="0" noChangeArrowheads="1"/>
                    </pic:cNvPicPr>
                  </pic:nvPicPr>
                  <pic:blipFill>
                    <a:blip r:embed="rId14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28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-8140530</wp:posOffset>
            </wp:positionV>
            <wp:extent cx="36068" cy="122935"/>
            <wp:effectExtent l="0" t="0" r="0" b="0"/>
            <wp:wrapNone/>
            <wp:docPr id="1417" name="Picture 141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17" name="Picture 1417"/>
                    <pic:cNvPicPr>
                      <a:picLocks noChangeAspect="0" noChangeArrowheads="1"/>
                    </pic:cNvPicPr>
                  </pic:nvPicPr>
                  <pic:blipFill>
                    <a:blip r:embed="rId14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38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-8021658</wp:posOffset>
            </wp:positionV>
            <wp:extent cx="36068" cy="122935"/>
            <wp:effectExtent l="0" t="0" r="0" b="0"/>
            <wp:wrapNone/>
            <wp:docPr id="1418" name="Picture 141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18" name="Picture 1418"/>
                    <pic:cNvPicPr>
                      <a:picLocks noChangeAspect="0" noChangeArrowheads="1"/>
                    </pic:cNvPicPr>
                  </pic:nvPicPr>
                  <pic:blipFill>
                    <a:blip r:embed="rId14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48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-7902787</wp:posOffset>
            </wp:positionV>
            <wp:extent cx="36068" cy="122935"/>
            <wp:effectExtent l="0" t="0" r="0" b="0"/>
            <wp:wrapNone/>
            <wp:docPr id="1419" name="Picture 141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19" name="Picture 1419"/>
                    <pic:cNvPicPr>
                      <a:picLocks noChangeAspect="0" noChangeArrowheads="1"/>
                    </pic:cNvPicPr>
                  </pic:nvPicPr>
                  <pic:blipFill>
                    <a:blip r:embed="rId1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57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-7783914</wp:posOffset>
            </wp:positionV>
            <wp:extent cx="36068" cy="122935"/>
            <wp:effectExtent l="0" t="0" r="0" b="0"/>
            <wp:wrapNone/>
            <wp:docPr id="1420" name="Picture 142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20" name="Picture 1420"/>
                    <pic:cNvPicPr>
                      <a:picLocks noChangeAspect="0" noChangeArrowheads="1"/>
                    </pic:cNvPicPr>
                  </pic:nvPicPr>
                  <pic:blipFill>
                    <a:blip r:embed="rId1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67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-7665042</wp:posOffset>
            </wp:positionV>
            <wp:extent cx="36068" cy="122935"/>
            <wp:effectExtent l="0" t="0" r="0" b="0"/>
            <wp:wrapNone/>
            <wp:docPr id="1421" name="Picture 142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21" name="Picture 1421"/>
                    <pic:cNvPicPr>
                      <a:picLocks noChangeAspect="0" noChangeArrowheads="1"/>
                    </pic:cNvPicPr>
                  </pic:nvPicPr>
                  <pic:blipFill>
                    <a:blip r:embed="rId14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77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-7546170</wp:posOffset>
            </wp:positionV>
            <wp:extent cx="36068" cy="122935"/>
            <wp:effectExtent l="0" t="0" r="0" b="0"/>
            <wp:wrapNone/>
            <wp:docPr id="1422" name="Picture 142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>
                      <a:picLocks noChangeAspect="0" noChangeArrowheads="1"/>
                    </pic:cNvPicPr>
                  </pic:nvPicPr>
                  <pic:blipFill>
                    <a:blip r:embed="rId1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87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-7427298</wp:posOffset>
            </wp:positionV>
            <wp:extent cx="36068" cy="122935"/>
            <wp:effectExtent l="0" t="0" r="0" b="0"/>
            <wp:wrapNone/>
            <wp:docPr id="1423" name="Picture 142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23" name="Picture 1423"/>
                    <pic:cNvPicPr>
                      <a:picLocks noChangeAspect="0" noChangeArrowheads="1"/>
                    </pic:cNvPicPr>
                  </pic:nvPicPr>
                  <pic:blipFill>
                    <a:blip r:embed="rId1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97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-7308427</wp:posOffset>
            </wp:positionV>
            <wp:extent cx="36068" cy="122936"/>
            <wp:effectExtent l="0" t="0" r="0" b="0"/>
            <wp:wrapNone/>
            <wp:docPr id="1424" name="Picture 142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24" name="Picture 1424"/>
                    <pic:cNvPicPr>
                      <a:picLocks noChangeAspect="0" noChangeArrowheads="1"/>
                    </pic:cNvPicPr>
                  </pic:nvPicPr>
                  <pic:blipFill>
                    <a:blip r:embed="rId14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506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-7189554</wp:posOffset>
            </wp:positionV>
            <wp:extent cx="36068" cy="122935"/>
            <wp:effectExtent l="0" t="0" r="0" b="0"/>
            <wp:wrapNone/>
            <wp:docPr id="1425" name="Picture 142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25" name="Picture 1425"/>
                    <pic:cNvPicPr>
                      <a:picLocks noChangeAspect="0" noChangeArrowheads="1"/>
                    </pic:cNvPicPr>
                  </pic:nvPicPr>
                  <pic:blipFill>
                    <a:blip r:embed="rId14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515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-7070682</wp:posOffset>
            </wp:positionV>
            <wp:extent cx="36068" cy="122935"/>
            <wp:effectExtent l="0" t="0" r="0" b="0"/>
            <wp:wrapNone/>
            <wp:docPr id="1426" name="Picture 142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26" name="Picture 1426"/>
                    <pic:cNvPicPr>
                      <a:picLocks noChangeAspect="0" noChangeArrowheads="1"/>
                    </pic:cNvPicPr>
                  </pic:nvPicPr>
                  <pic:blipFill>
                    <a:blip r:embed="rId1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524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-6951810</wp:posOffset>
            </wp:positionV>
            <wp:extent cx="36068" cy="122935"/>
            <wp:effectExtent l="0" t="0" r="0" b="0"/>
            <wp:wrapNone/>
            <wp:docPr id="1427" name="Picture 142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27" name="Picture 1427"/>
                    <pic:cNvPicPr>
                      <a:picLocks noChangeAspect="0" noChangeArrowheads="1"/>
                    </pic:cNvPicPr>
                  </pic:nvPicPr>
                  <pic:blipFill>
                    <a:blip r:embed="rId14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533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-6832939</wp:posOffset>
            </wp:positionV>
            <wp:extent cx="36068" cy="122936"/>
            <wp:effectExtent l="0" t="0" r="0" b="0"/>
            <wp:wrapNone/>
            <wp:docPr id="1428" name="Picture 142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28" name="Picture 1428"/>
                    <pic:cNvPicPr>
                      <a:picLocks noChangeAspect="0" noChangeArrowheads="1"/>
                    </pic:cNvPicPr>
                  </pic:nvPicPr>
                  <pic:blipFill>
                    <a:blip r:embed="rId14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542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-6714066</wp:posOffset>
            </wp:positionV>
            <wp:extent cx="36068" cy="122935"/>
            <wp:effectExtent l="0" t="0" r="0" b="0"/>
            <wp:wrapNone/>
            <wp:docPr id="1429" name="Picture 142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29" name="Picture 1429"/>
                    <pic:cNvPicPr>
                      <a:picLocks noChangeAspect="0" noChangeArrowheads="1"/>
                    </pic:cNvPicPr>
                  </pic:nvPicPr>
                  <pic:blipFill>
                    <a:blip r:embed="rId14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551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-6595194</wp:posOffset>
            </wp:positionV>
            <wp:extent cx="36068" cy="122935"/>
            <wp:effectExtent l="0" t="0" r="0" b="0"/>
            <wp:wrapNone/>
            <wp:docPr id="1430" name="Picture 143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30" name="Picture 1430"/>
                    <pic:cNvPicPr>
                      <a:picLocks noChangeAspect="0" noChangeArrowheads="1"/>
                    </pic:cNvPicPr>
                  </pic:nvPicPr>
                  <pic:blipFill>
                    <a:blip r:embed="rId14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560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-6476322</wp:posOffset>
            </wp:positionV>
            <wp:extent cx="36068" cy="122935"/>
            <wp:effectExtent l="0" t="0" r="0" b="0"/>
            <wp:wrapNone/>
            <wp:docPr id="1431" name="Picture 143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31" name="Picture 1431"/>
                    <pic:cNvPicPr>
                      <a:picLocks noChangeAspect="0" noChangeArrowheads="1"/>
                    </pic:cNvPicPr>
                  </pic:nvPicPr>
                  <pic:blipFill>
                    <a:blip r:embed="rId14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569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-6357451</wp:posOffset>
            </wp:positionV>
            <wp:extent cx="36068" cy="122936"/>
            <wp:effectExtent l="0" t="0" r="0" b="0"/>
            <wp:wrapNone/>
            <wp:docPr id="1432" name="Picture 143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32" name="Picture 1432"/>
                    <pic:cNvPicPr>
                      <a:picLocks noChangeAspect="0" noChangeArrowheads="1"/>
                    </pic:cNvPicPr>
                  </pic:nvPicPr>
                  <pic:blipFill>
                    <a:blip r:embed="rId14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578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-6238578</wp:posOffset>
            </wp:positionV>
            <wp:extent cx="36068" cy="122935"/>
            <wp:effectExtent l="0" t="0" r="0" b="0"/>
            <wp:wrapNone/>
            <wp:docPr id="1433" name="Picture 143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33" name="Picture 1433"/>
                    <pic:cNvPicPr>
                      <a:picLocks noChangeAspect="0" noChangeArrowheads="1"/>
                    </pic:cNvPicPr>
                  </pic:nvPicPr>
                  <pic:blipFill>
                    <a:blip r:embed="rId1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587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-6119706</wp:posOffset>
            </wp:positionV>
            <wp:extent cx="36068" cy="122935"/>
            <wp:effectExtent l="0" t="0" r="0" b="0"/>
            <wp:wrapNone/>
            <wp:docPr id="1434" name="Picture 143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34" name="Picture 1434"/>
                    <pic:cNvPicPr>
                      <a:picLocks noChangeAspect="0" noChangeArrowheads="1"/>
                    </pic:cNvPicPr>
                  </pic:nvPicPr>
                  <pic:blipFill>
                    <a:blip r:embed="rId1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596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-6000834</wp:posOffset>
            </wp:positionV>
            <wp:extent cx="36068" cy="122935"/>
            <wp:effectExtent l="0" t="0" r="0" b="0"/>
            <wp:wrapNone/>
            <wp:docPr id="1435" name="Picture 143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35" name="Picture 1435"/>
                    <pic:cNvPicPr>
                      <a:picLocks noChangeAspect="0" noChangeArrowheads="1"/>
                    </pic:cNvPicPr>
                  </pic:nvPicPr>
                  <pic:blipFill>
                    <a:blip r:embed="rId14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605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-5881962</wp:posOffset>
            </wp:positionV>
            <wp:extent cx="36068" cy="122935"/>
            <wp:effectExtent l="0" t="0" r="0" b="0"/>
            <wp:wrapNone/>
            <wp:docPr id="1436" name="Picture 143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36" name="Picture 1436"/>
                    <pic:cNvPicPr>
                      <a:picLocks noChangeAspect="0" noChangeArrowheads="1"/>
                    </pic:cNvPicPr>
                  </pic:nvPicPr>
                  <pic:blipFill>
                    <a:blip r:embed="rId14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614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-5763090</wp:posOffset>
            </wp:positionV>
            <wp:extent cx="36068" cy="122935"/>
            <wp:effectExtent l="0" t="0" r="0" b="0"/>
            <wp:wrapNone/>
            <wp:docPr id="1437" name="Picture 143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37" name="Picture 1437"/>
                    <pic:cNvPicPr>
                      <a:picLocks noChangeAspect="0" noChangeArrowheads="1"/>
                    </pic:cNvPicPr>
                  </pic:nvPicPr>
                  <pic:blipFill>
                    <a:blip r:embed="rId14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623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-5644218</wp:posOffset>
            </wp:positionV>
            <wp:extent cx="36068" cy="122935"/>
            <wp:effectExtent l="0" t="0" r="0" b="0"/>
            <wp:wrapNone/>
            <wp:docPr id="1438" name="Picture 143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38" name="Picture 1438"/>
                    <pic:cNvPicPr>
                      <a:picLocks noChangeAspect="0" noChangeArrowheads="1"/>
                    </pic:cNvPicPr>
                  </pic:nvPicPr>
                  <pic:blipFill>
                    <a:blip r:embed="rId14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632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-5525346</wp:posOffset>
            </wp:positionV>
            <wp:extent cx="36068" cy="122935"/>
            <wp:effectExtent l="0" t="0" r="0" b="0"/>
            <wp:wrapNone/>
            <wp:docPr id="1439" name="Picture 143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39" name="Picture 1439"/>
                    <pic:cNvPicPr>
                      <a:picLocks noChangeAspect="0" noChangeArrowheads="1"/>
                    </pic:cNvPicPr>
                  </pic:nvPicPr>
                  <pic:blipFill>
                    <a:blip r:embed="rId14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641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-5406474</wp:posOffset>
            </wp:positionV>
            <wp:extent cx="36068" cy="122935"/>
            <wp:effectExtent l="0" t="0" r="0" b="0"/>
            <wp:wrapNone/>
            <wp:docPr id="1440" name="Picture 144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40" name="Picture 1440"/>
                    <pic:cNvPicPr>
                      <a:picLocks noChangeAspect="0" noChangeArrowheads="1"/>
                    </pic:cNvPicPr>
                  </pic:nvPicPr>
                  <pic:blipFill>
                    <a:blip r:embed="rId14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650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-5287602</wp:posOffset>
            </wp:positionV>
            <wp:extent cx="36068" cy="122935"/>
            <wp:effectExtent l="0" t="0" r="0" b="0"/>
            <wp:wrapNone/>
            <wp:docPr id="1441" name="Picture 144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41" name="Picture 1441"/>
                    <pic:cNvPicPr>
                      <a:picLocks noChangeAspect="0" noChangeArrowheads="1"/>
                    </pic:cNvPicPr>
                  </pic:nvPicPr>
                  <pic:blipFill>
                    <a:blip r:embed="rId14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659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-5168730</wp:posOffset>
            </wp:positionV>
            <wp:extent cx="36068" cy="122935"/>
            <wp:effectExtent l="0" t="0" r="0" b="0"/>
            <wp:wrapNone/>
            <wp:docPr id="1442" name="Picture 144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42" name="Picture 1442"/>
                    <pic:cNvPicPr>
                      <a:picLocks noChangeAspect="0" noChangeArrowheads="1"/>
                    </pic:cNvPicPr>
                  </pic:nvPicPr>
                  <pic:blipFill>
                    <a:blip r:embed="rId14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668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-5049858</wp:posOffset>
            </wp:positionV>
            <wp:extent cx="36068" cy="122935"/>
            <wp:effectExtent l="0" t="0" r="0" b="0"/>
            <wp:wrapNone/>
            <wp:docPr id="1443" name="Picture 144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43" name="Picture 1443"/>
                    <pic:cNvPicPr>
                      <a:picLocks noChangeAspect="0" noChangeArrowheads="1"/>
                    </pic:cNvPicPr>
                  </pic:nvPicPr>
                  <pic:blipFill>
                    <a:blip r:embed="rId1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677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-4930987</wp:posOffset>
            </wp:positionV>
            <wp:extent cx="36068" cy="122936"/>
            <wp:effectExtent l="0" t="0" r="0" b="0"/>
            <wp:wrapNone/>
            <wp:docPr id="1444" name="Picture 144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44" name="Picture 1444"/>
                    <pic:cNvPicPr>
                      <a:picLocks noChangeAspect="0" noChangeArrowheads="1"/>
                    </pic:cNvPicPr>
                  </pic:nvPicPr>
                  <pic:blipFill>
                    <a:blip r:embed="rId14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686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-4812114</wp:posOffset>
            </wp:positionV>
            <wp:extent cx="36068" cy="122935"/>
            <wp:effectExtent l="0" t="0" r="0" b="0"/>
            <wp:wrapNone/>
            <wp:docPr id="1445" name="Picture 144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>
                      <a:picLocks noChangeAspect="0" noChangeArrowheads="1"/>
                    </pic:cNvPicPr>
                  </pic:nvPicPr>
                  <pic:blipFill>
                    <a:blip r:embed="rId14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709" behindDoc="0" locked="0" layoutInCell="1" allowOverlap="1">
            <wp:simplePos x="0" y="0"/>
            <wp:positionH relativeFrom="page">
              <wp:posOffset>1866391</wp:posOffset>
            </wp:positionH>
            <wp:positionV relativeFrom="line">
              <wp:posOffset>-4693243</wp:posOffset>
            </wp:positionV>
            <wp:extent cx="36068" cy="122936"/>
            <wp:effectExtent l="0" t="0" r="0" b="0"/>
            <wp:wrapNone/>
            <wp:docPr id="1446" name="Picture 144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46" name="Picture 1446"/>
                    <pic:cNvPicPr>
                      <a:picLocks noChangeAspect="0" noChangeArrowheads="1"/>
                    </pic:cNvPicPr>
                  </pic:nvPicPr>
                  <pic:blipFill>
                    <a:blip r:embed="rId14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068" cy="122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9"/>
          <w:sz w:val="20"/>
          <w:szCs w:val="20"/>
          <w:lang w:val="de-DE" w:bidi="de-DE"/>
        </w:rPr>
        <w:t>19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748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90" w:after="6" w:line="177" w:lineRule="exact"/>
        <w:ind w:left="1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4.</w:t>
      </w:r>
      <w:r>
        <w:rPr baseline="0" dirty="0">
          <w:rFonts w:ascii="Arial" w:hAnsi="Arial" w:eastAsia="Arial" w:cs="Arial"/>
          <w:b/>
          <w:bCs/>
          <w:color w:val="000000"/>
          <w:spacing w:val="52"/>
          <w:sz w:val="19"/>
          <w:szCs w:val="19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u w:val="single"/>
          <w:color w:val="000000"/>
          <w:sz w:val="19"/>
          <w:szCs w:val="19"/>
          <w:lang w:val="de-DE" w:bidi="de-DE"/>
        </w:rPr>
        <w:t>Rese</w:t>
      </w:r>
      <w:r>
        <w:rPr baseline="0" dirty="0">
          <w:rFonts w:ascii="Arial" w:hAnsi="Arial" w:eastAsia="Arial" w:cs="Arial"/>
          <w:b/>
          <w:bCs/>
          <w:u w:val="single"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u w:val="single"/>
          <w:color w:val="000000"/>
          <w:sz w:val="19"/>
          <w:szCs w:val="19"/>
          <w:lang w:val="de-DE" w:bidi="de-DE"/>
        </w:rPr>
        <w:t> Command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8" w:after="0" w:line="194" w:lineRule="exact"/>
        <w:ind w:left="300" w:right="663" w:firstLine="0"/>
      </w:pPr>
      <w:r/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lls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ry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ry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ill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-18"/>
          <w:sz w:val="15"/>
          <w:szCs w:val="15"/>
          <w:lang w:val="de-DE" w:bidi="de-DE"/>
        </w:rPr>
        <w:t>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ry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30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is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ss 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been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if 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j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69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250"/>
          <w:tab w:val="left" w:pos="3282"/>
        </w:tabs>
        <w:spacing w:before="0" w:after="0" w:line="250" w:lineRule="exact"/>
        <w:ind w:left="1012" w:right="0" w:firstLine="0"/>
      </w:pPr>
      <w:r>
        <w:drawing>
          <wp:anchor simplePos="0" relativeHeight="251658276" behindDoc="1" locked="0" layoutInCell="1" allowOverlap="1">
            <wp:simplePos x="0" y="0"/>
            <wp:positionH relativeFrom="page">
              <wp:posOffset>1421383</wp:posOffset>
            </wp:positionH>
            <wp:positionV relativeFrom="line">
              <wp:posOffset>89580</wp:posOffset>
            </wp:positionV>
            <wp:extent cx="601472" cy="98551"/>
            <wp:effectExtent l="0" t="0" r="0" b="0"/>
            <wp:wrapNone/>
            <wp:docPr id="1447" name="Picture 144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>
                      <a:picLocks noChangeAspect="0" noChangeArrowheads="1"/>
                    </pic:cNvPicPr>
                  </pic:nvPicPr>
                  <pic:blipFill>
                    <a:blip r:embed="rId1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1472" cy="98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71" behindDoc="1" locked="0" layoutInCell="1" allowOverlap="1">
            <wp:simplePos x="0" y="0"/>
            <wp:positionH relativeFrom="page">
              <wp:posOffset>769619</wp:posOffset>
            </wp:positionH>
            <wp:positionV relativeFrom="line">
              <wp:posOffset>-34880</wp:posOffset>
            </wp:positionV>
            <wp:extent cx="605027" cy="362711"/>
            <wp:effectExtent l="0" t="0" r="0" b="0"/>
            <wp:wrapNone/>
            <wp:docPr id="1448" name="Freeform 14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5027" cy="362711"/>
                    </a:xfrm>
                    <a:custGeom>
                      <a:rect l="l" t="t" r="r" b="b"/>
                      <a:pathLst>
                        <a:path w="5041900" h="3022600">
                          <a:moveTo>
                            <a:pt x="0" y="3022600"/>
                          </a:moveTo>
                          <a:lnTo>
                            <a:pt x="5041900" y="3022600"/>
                          </a:lnTo>
                          <a:lnTo>
                            <a:pt x="5041900" y="0"/>
                          </a:lnTo>
                          <a:lnTo>
                            <a:pt x="0" y="0"/>
                          </a:lnTo>
                          <a:lnTo>
                            <a:pt x="0" y="3022600"/>
                          </a:lnTo>
                          <a:close/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miter lim="1016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74" behindDoc="1" locked="0" layoutInCell="1" allowOverlap="1">
            <wp:simplePos x="0" y="0"/>
            <wp:positionH relativeFrom="page">
              <wp:posOffset>2089403</wp:posOffset>
            </wp:positionH>
            <wp:positionV relativeFrom="line">
              <wp:posOffset>-34880</wp:posOffset>
            </wp:positionV>
            <wp:extent cx="606551" cy="362711"/>
            <wp:effectExtent l="0" t="0" r="0" b="0"/>
            <wp:wrapNone/>
            <wp:docPr id="1449" name="Freeform 14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6551" cy="362711"/>
                    </a:xfrm>
                    <a:custGeom>
                      <a:rect l="l" t="t" r="r" b="b"/>
                      <a:pathLst>
                        <a:path w="5054600" h="3022600">
                          <a:moveTo>
                            <a:pt x="0" y="3022600"/>
                          </a:moveTo>
                          <a:lnTo>
                            <a:pt x="5054600" y="3022600"/>
                          </a:lnTo>
                          <a:lnTo>
                            <a:pt x="5054600" y="0"/>
                          </a:lnTo>
                          <a:lnTo>
                            <a:pt x="0" y="0"/>
                          </a:lnTo>
                          <a:lnTo>
                            <a:pt x="0" y="3022600"/>
                          </a:lnTo>
                          <a:close/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miter lim="1016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0	</w:t>
      </w:r>
      <w:r>
        <w:rPr baseline="10" dirty="0">
          <w:rFonts w:ascii="Arial" w:hAnsi="Arial" w:eastAsia="Arial" w:cs="Arial"/>
          <w:b/>
          <w:bCs/>
          <w:color w:val="000000"/>
          <w:position w:val="10"/>
          <w:sz w:val="15"/>
          <w:szCs w:val="15"/>
          <w:lang w:val="de-DE" w:bidi="de-DE"/>
        </w:rPr>
        <w:t>R</w:t>
      </w:r>
      <w:r>
        <w:rPr baseline="10" dirty="0">
          <w:rFonts w:ascii="Arial" w:hAnsi="Arial" w:eastAsia="Arial" w:cs="Arial"/>
          <w:b/>
          <w:bCs/>
          <w:color w:val="000000"/>
          <w:spacing w:val="1"/>
          <w:position w:val="10"/>
          <w:sz w:val="15"/>
          <w:szCs w:val="15"/>
          <w:lang w:val="de-DE" w:bidi="de-DE"/>
        </w:rPr>
        <w:t>ese</w:t>
      </w:r>
      <w:r>
        <w:rPr baseline="10" dirty="0">
          <w:rFonts w:ascii="Arial" w:hAnsi="Arial" w:eastAsia="Arial" w:cs="Arial"/>
          <w:b/>
          <w:bCs/>
          <w:color w:val="000000"/>
          <w:position w:val="10"/>
          <w:sz w:val="15"/>
          <w:szCs w:val="15"/>
          <w:lang w:val="de-DE" w:bidi="de-DE"/>
        </w:rPr>
        <w:t>t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st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111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4" w:lineRule="exact"/>
        <w:ind w:left="606" w:right="2165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t,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eque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)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ge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eedba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pane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syst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278"/>
          <w:tab w:val="left" w:pos="2892"/>
          <w:tab w:val="left" w:pos="3502"/>
          <w:tab w:val="left" w:pos="4111"/>
          <w:tab w:val="left" w:pos="4719"/>
          <w:tab w:val="left" w:pos="5479"/>
        </w:tabs>
        <w:spacing w:before="244" w:after="2" w:line="133" w:lineRule="exact"/>
        <w:ind w:left="908" w:right="0" w:firstLine="0"/>
      </w:pPr>
      <w:r>
        <w:drawing>
          <wp:anchor simplePos="0" relativeHeight="251658278" behindDoc="0" locked="0" layoutInCell="1" allowOverlap="1">
            <wp:simplePos x="0" y="0"/>
            <wp:positionH relativeFrom="page">
              <wp:posOffset>1084580</wp:posOffset>
            </wp:positionH>
            <wp:positionV relativeFrom="line">
              <wp:posOffset>140391</wp:posOffset>
            </wp:positionV>
            <wp:extent cx="333247" cy="98552"/>
            <wp:effectExtent l="0" t="0" r="0" b="0"/>
            <wp:wrapNone/>
            <wp:docPr id="1450" name="Picture 145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50" name="Picture 1450"/>
                    <pic:cNvPicPr>
                      <a:picLocks noChangeAspect="0" noChangeArrowheads="1"/>
                    </pic:cNvPicPr>
                  </pic:nvPicPr>
                  <pic:blipFill>
                    <a:blip r:embed="rId14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33247" cy="98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2" behindDoc="1" locked="0" layoutInCell="1" allowOverlap="1">
            <wp:simplePos x="0" y="0"/>
            <wp:positionH relativeFrom="page">
              <wp:posOffset>1540763</wp:posOffset>
            </wp:positionH>
            <wp:positionV relativeFrom="line">
              <wp:posOffset>128707</wp:posOffset>
            </wp:positionV>
            <wp:extent cx="1937003" cy="124967"/>
            <wp:effectExtent l="0" t="0" r="0" b="0"/>
            <wp:wrapNone/>
            <wp:docPr id="1451" name="Freeform 14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937003" cy="124967"/>
                    </a:xfrm>
                    <a:custGeom>
                      <a:rect l="l" t="t" r="r" b="b"/>
                      <a:pathLst>
                        <a:path w="16141700" h="1041400">
                          <a:moveTo>
                            <a:pt x="0" y="1041400"/>
                          </a:moveTo>
                          <a:lnTo>
                            <a:pt x="16141700" y="1041400"/>
                          </a:lnTo>
                          <a:lnTo>
                            <a:pt x="16141700" y="0"/>
                          </a:lnTo>
                          <a:lnTo>
                            <a:pt x="0" y="0"/>
                          </a:lnTo>
                          <a:lnTo>
                            <a:pt x="0" y="10414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3" behindDoc="0" locked="0" layoutInCell="1" allowOverlap="1">
            <wp:simplePos x="0" y="0"/>
            <wp:positionH relativeFrom="page">
              <wp:posOffset>1921763</wp:posOffset>
            </wp:positionH>
            <wp:positionV relativeFrom="line">
              <wp:posOffset>134803</wp:posOffset>
            </wp:positionV>
            <wp:extent cx="12191" cy="123443"/>
            <wp:effectExtent l="0" t="0" r="0" b="0"/>
            <wp:wrapNone/>
            <wp:docPr id="1452" name="Freeform 14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4" behindDoc="0" locked="0" layoutInCell="1" allowOverlap="1">
            <wp:simplePos x="0" y="0"/>
            <wp:positionH relativeFrom="page">
              <wp:posOffset>2308859</wp:posOffset>
            </wp:positionH>
            <wp:positionV relativeFrom="line">
              <wp:posOffset>134803</wp:posOffset>
            </wp:positionV>
            <wp:extent cx="12191" cy="123443"/>
            <wp:effectExtent l="0" t="0" r="0" b="0"/>
            <wp:wrapNone/>
            <wp:docPr id="1453" name="Freeform 14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5" behindDoc="0" locked="0" layoutInCell="1" allowOverlap="1">
            <wp:simplePos x="0" y="0"/>
            <wp:positionH relativeFrom="page">
              <wp:posOffset>2695955</wp:posOffset>
            </wp:positionH>
            <wp:positionV relativeFrom="line">
              <wp:posOffset>134803</wp:posOffset>
            </wp:positionV>
            <wp:extent cx="12191" cy="123443"/>
            <wp:effectExtent l="0" t="0" r="0" b="0"/>
            <wp:wrapNone/>
            <wp:docPr id="1454" name="Freeform 14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2" behindDoc="0" locked="0" layoutInCell="1" allowOverlap="1">
            <wp:simplePos x="0" y="0"/>
            <wp:positionH relativeFrom="page">
              <wp:posOffset>1534667</wp:posOffset>
            </wp:positionH>
            <wp:positionV relativeFrom="line">
              <wp:posOffset>122611</wp:posOffset>
            </wp:positionV>
            <wp:extent cx="12191" cy="135635"/>
            <wp:effectExtent l="0" t="0" r="0" b="0"/>
            <wp:wrapNone/>
            <wp:docPr id="1455" name="Freeform 14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35635"/>
                    </a:xfrm>
                    <a:custGeom>
                      <a:rect l="l" t="t" r="r" b="b"/>
                      <a:pathLst>
                        <a:path w="101600" h="1130300">
                          <a:moveTo>
                            <a:pt x="0" y="1130300"/>
                          </a:moveTo>
                          <a:lnTo>
                            <a:pt x="101600" y="11303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1303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6" behindDoc="0" locked="0" layoutInCell="1" allowOverlap="1">
            <wp:simplePos x="0" y="0"/>
            <wp:positionH relativeFrom="page">
              <wp:posOffset>3083051</wp:posOffset>
            </wp:positionH>
            <wp:positionV relativeFrom="line">
              <wp:posOffset>134803</wp:posOffset>
            </wp:positionV>
            <wp:extent cx="12191" cy="123443"/>
            <wp:effectExtent l="0" t="0" r="0" b="0"/>
            <wp:wrapNone/>
            <wp:docPr id="1456" name="Freeform 14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7" behindDoc="0" locked="0" layoutInCell="1" allowOverlap="1">
            <wp:simplePos x="0" y="0"/>
            <wp:positionH relativeFrom="page">
              <wp:posOffset>3470147</wp:posOffset>
            </wp:positionH>
            <wp:positionV relativeFrom="line">
              <wp:posOffset>134803</wp:posOffset>
            </wp:positionV>
            <wp:extent cx="12191" cy="123443"/>
            <wp:effectExtent l="0" t="0" r="0" b="0"/>
            <wp:wrapNone/>
            <wp:docPr id="1457" name="Freeform 14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8" behindDoc="0" locked="0" layoutInCell="1" allowOverlap="1">
            <wp:simplePos x="0" y="0"/>
            <wp:positionH relativeFrom="page">
              <wp:posOffset>1546859</wp:posOffset>
            </wp:positionH>
            <wp:positionV relativeFrom="line">
              <wp:posOffset>122611</wp:posOffset>
            </wp:positionV>
            <wp:extent cx="1935479" cy="12191"/>
            <wp:effectExtent l="0" t="0" r="0" b="0"/>
            <wp:wrapNone/>
            <wp:docPr id="1458" name="Freeform 14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935479" cy="12191"/>
                    </a:xfrm>
                    <a:custGeom>
                      <a:rect l="l" t="t" r="r" b="b"/>
                      <a:pathLst>
                        <a:path w="16129000" h="101600">
                          <a:moveTo>
                            <a:pt x="0" y="101600"/>
                          </a:moveTo>
                          <a:lnTo>
                            <a:pt x="16129000" y="101600"/>
                          </a:lnTo>
                          <a:lnTo>
                            <a:pt x="161290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Ready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DC3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DEL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DEL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DEL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X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*recall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f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ac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ory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prese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f </w:t>
      </w:r>
      <w:r>
        <w:rPr baseline="0" dirty="0">
          <w:rFonts w:ascii="Arial" w:hAnsi="Arial" w:eastAsia="Arial" w:cs="Arial"/>
          <w:color w:val="000000"/>
          <w:spacing w:val="-1"/>
          <w:sz w:val="13"/>
          <w:szCs w:val="13"/>
          <w:lang w:val="de-DE" w:bidi="de-DE"/>
        </w:rPr>
        <w:t>all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19"/>
          <w:sz w:val="13"/>
          <w:szCs w:val="13"/>
          <w:lang w:val="de-DE" w:bidi="de-DE"/>
        </w:rPr>
        <w:t>a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drawing>
          <wp:anchor simplePos="0" relativeHeight="251658269" behindDoc="0" locked="0" layoutInCell="1" allowOverlap="1">
            <wp:simplePos x="0" y="0"/>
            <wp:positionH relativeFrom="page">
              <wp:posOffset>1546859</wp:posOffset>
            </wp:positionH>
            <wp:positionV relativeFrom="paragraph">
              <wp:posOffset>6091</wp:posOffset>
            </wp:positionV>
            <wp:extent cx="1935479" cy="12191"/>
            <wp:effectExtent l="0" t="0" r="0" b="0"/>
            <wp:wrapNone/>
            <wp:docPr id="1459" name="Freeform 14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935479" cy="12191"/>
                    </a:xfrm>
                    <a:custGeom>
                      <a:rect l="l" t="t" r="r" b="b"/>
                      <a:pathLst>
                        <a:path w="16129000" h="101600">
                          <a:moveTo>
                            <a:pt x="0" y="101600"/>
                          </a:moveTo>
                          <a:lnTo>
                            <a:pt x="16129000" y="101600"/>
                          </a:lnTo>
                          <a:lnTo>
                            <a:pt x="161290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docGrid w:linePitch="360"/>
        </w:sectPr>
        <w:spacing w:before="106" w:after="7" w:line="195" w:lineRule="exact"/>
        <w:ind w:left="5495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1"/>
          <w:szCs w:val="21"/>
          <w:lang w:val="de-DE" w:bidi="de-DE"/>
        </w:rPr>
        <w:t>20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748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45" w:after="6" w:line="177" w:lineRule="exact"/>
        <w:ind w:left="1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5. </w:t>
      </w:r>
      <w:r>
        <w:rPr baseline="0" dirty="0">
          <w:rFonts w:ascii="Arial" w:hAnsi="Arial" w:eastAsia="Arial" w:cs="Arial"/>
          <w:b/>
          <w:bCs/>
          <w:u w:val="single"/>
          <w:color w:val="000000"/>
          <w:sz w:val="19"/>
          <w:szCs w:val="19"/>
          <w:lang w:val="de-DE" w:bidi="de-DE"/>
        </w:rPr>
        <w:t>Repor</w:t>
      </w:r>
      <w:r>
        <w:rPr baseline="0" dirty="0">
          <w:rFonts w:ascii="Arial" w:hAnsi="Arial" w:eastAsia="Arial" w:cs="Arial"/>
          <w:b/>
          <w:bCs/>
          <w:u w:val="single"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u w:val="single"/>
          <w:color w:val="000000"/>
          <w:spacing w:val="-2"/>
          <w:sz w:val="19"/>
          <w:szCs w:val="19"/>
          <w:lang w:val="de-DE" w:bidi="de-DE"/>
        </w:rPr>
        <w:t> Command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4" w:after="0" w:line="179" w:lineRule="exact"/>
        <w:ind w:left="301" w:right="3584" w:firstLine="0"/>
      </w:pPr>
      <w:r/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ill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fr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-10"/>
          <w:sz w:val="15"/>
          <w:szCs w:val="15"/>
          <w:lang w:val="de-DE" w:bidi="de-DE"/>
        </w:rPr>
        <w:t>r.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56" w:after="3" w:line="106" w:lineRule="exact"/>
        <w:ind w:left="1979" w:right="0" w:firstLine="0"/>
      </w:pPr>
      <w:r>
        <w:drawing>
          <wp:anchor simplePos="0" relativeHeight="251658367" behindDoc="1" locked="0" layoutInCell="1" allowOverlap="1">
            <wp:simplePos x="0" y="0"/>
            <wp:positionH relativeFrom="page">
              <wp:posOffset>769619</wp:posOffset>
            </wp:positionH>
            <wp:positionV relativeFrom="line">
              <wp:posOffset>138240</wp:posOffset>
            </wp:positionV>
            <wp:extent cx="605027" cy="362711"/>
            <wp:effectExtent l="0" t="0" r="0" b="0"/>
            <wp:wrapNone/>
            <wp:docPr id="1460" name="Freeform 14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5027" cy="362711"/>
                    </a:xfrm>
                    <a:custGeom>
                      <a:rect l="l" t="t" r="r" b="b"/>
                      <a:pathLst>
                        <a:path w="5041900" h="3022600">
                          <a:moveTo>
                            <a:pt x="0" y="3022600"/>
                          </a:moveTo>
                          <a:lnTo>
                            <a:pt x="5041900" y="3022600"/>
                          </a:lnTo>
                          <a:lnTo>
                            <a:pt x="5041900" y="0"/>
                          </a:lnTo>
                          <a:lnTo>
                            <a:pt x="0" y="0"/>
                          </a:lnTo>
                          <a:lnTo>
                            <a:pt x="0" y="3022600"/>
                          </a:lnTo>
                          <a:close/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miter lim="1016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0" behindDoc="1" locked="0" layoutInCell="1" allowOverlap="1">
            <wp:simplePos x="0" y="0"/>
            <wp:positionH relativeFrom="page">
              <wp:posOffset>2089403</wp:posOffset>
            </wp:positionH>
            <wp:positionV relativeFrom="line">
              <wp:posOffset>138240</wp:posOffset>
            </wp:positionV>
            <wp:extent cx="606551" cy="362711"/>
            <wp:effectExtent l="0" t="0" r="0" b="0"/>
            <wp:wrapNone/>
            <wp:docPr id="1461" name="Freeform 14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6551" cy="362711"/>
                    </a:xfrm>
                    <a:custGeom>
                      <a:rect l="l" t="t" r="r" b="b"/>
                      <a:pathLst>
                        <a:path w="5054600" h="3022600">
                          <a:moveTo>
                            <a:pt x="0" y="3022600"/>
                          </a:moveTo>
                          <a:lnTo>
                            <a:pt x="5054600" y="3022600"/>
                          </a:lnTo>
                          <a:lnTo>
                            <a:pt x="5054600" y="0"/>
                          </a:lnTo>
                          <a:lnTo>
                            <a:pt x="0" y="0"/>
                          </a:lnTo>
                          <a:lnTo>
                            <a:pt x="0" y="3022600"/>
                          </a:lnTo>
                          <a:close/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miter lim="1016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1"/>
          <w:sz w:val="11"/>
          <w:szCs w:val="1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ontrol </w:t>
      </w:r>
      <w:r>
        <w:rPr baseline="0" dirty="0">
          <w:rFonts w:ascii="Arial" w:hAnsi="Arial" w:eastAsia="Arial" w:cs="Arial"/>
          <w:color w:val="000000"/>
          <w:spacing w:val="1"/>
          <w:sz w:val="11"/>
          <w:szCs w:val="1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ommand</w:t>
      </w:r>
      <w:r>
        <w:rPr>
          <w:rFonts w:ascii="Times New Roman" w:hAnsi="Times New Roman" w:eastAsia="Times New Roman" w:cs="Times New Roman"/>
          <w:sz w:val="11"/>
          <w:szCs w:val="1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3282"/>
        </w:tabs>
        <w:spacing w:before="97" w:after="4" w:line="142" w:lineRule="exact"/>
        <w:ind w:left="1012" w:right="0" w:firstLine="0"/>
      </w:pPr>
      <w:r>
        <w:drawing>
          <wp:anchor simplePos="0" relativeHeight="251658378" behindDoc="0" locked="0" layoutInCell="1" allowOverlap="1">
            <wp:simplePos x="0" y="0"/>
            <wp:positionH relativeFrom="page">
              <wp:posOffset>1421383</wp:posOffset>
            </wp:positionH>
            <wp:positionV relativeFrom="line">
              <wp:posOffset>-28022</wp:posOffset>
            </wp:positionV>
            <wp:extent cx="601472" cy="98552"/>
            <wp:effectExtent l="0" t="0" r="0" b="0"/>
            <wp:wrapNone/>
            <wp:docPr id="1462" name="Picture 146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62" name="Picture 1462"/>
                    <pic:cNvPicPr>
                      <a:picLocks noChangeAspect="0" noChangeArrowheads="1"/>
                    </pic:cNvPicPr>
                  </pic:nvPicPr>
                  <pic:blipFill>
                    <a:blip r:embed="rId14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1472" cy="98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1416811</wp:posOffset>
            </wp:positionH>
            <wp:positionV relativeFrom="line">
              <wp:posOffset>95422</wp:posOffset>
            </wp:positionV>
            <wp:extent cx="601472" cy="98551"/>
            <wp:effectExtent l="0" t="0" r="0" b="0"/>
            <wp:wrapNone/>
            <wp:docPr id="1463" name="Picture 146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63" name="Picture 1463"/>
                    <pic:cNvPicPr>
                      <a:picLocks noChangeAspect="0" noChangeArrowheads="1"/>
                    </pic:cNvPicPr>
                  </pic:nvPicPr>
                  <pic:blipFill>
                    <a:blip r:embed="rId14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1472" cy="98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0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st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0" w:after="0" w:line="106" w:lineRule="exact"/>
        <w:ind w:left="1899" w:right="8180" w:firstLine="0"/>
        <w:jc w:val="right"/>
      </w:pPr>
      <w:r/>
      <w:r>
        <w:rPr baseline="0" dirty="0">
          <w:rFonts w:ascii="Arial" w:hAnsi="Arial" w:eastAsia="Arial" w:cs="Arial"/>
          <w:color w:val="000000"/>
          <w:spacing w:val="1"/>
          <w:sz w:val="11"/>
          <w:szCs w:val="1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eport </w:t>
      </w:r>
      <w:r>
        <w:rPr baseline="0" dirty="0">
          <w:rFonts w:ascii="Arial" w:hAnsi="Arial" w:eastAsia="Arial" w:cs="Arial"/>
          <w:color w:val="000000"/>
          <w:spacing w:val="1"/>
          <w:sz w:val="11"/>
          <w:szCs w:val="1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ommand</w:t>
      </w:r>
      <w:r>
        <w:rPr>
          <w:rFonts w:ascii="Times New Roman" w:hAnsi="Times New Roman" w:eastAsia="Times New Roman" w:cs="Times New Roman"/>
          <w:sz w:val="11"/>
          <w:szCs w:val="1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docGrid w:linePitch="360"/>
        </w:sectPr>
        <w:spacing w:before="226" w:after="4" w:line="142" w:lineRule="exact"/>
        <w:ind w:left="301" w:right="0" w:firstLine="0"/>
      </w:pPr>
      <w:r/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cl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ssifi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ir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pe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3" w:after="4" w:line="142" w:lineRule="exact"/>
        <w:ind w:left="60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pacing w:val="-10"/>
          <w:sz w:val="15"/>
          <w:szCs w:val="15"/>
          <w:lang w:val="de-DE" w:bidi="de-DE"/>
        </w:rPr>
        <w:t>rt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3" w:after="4" w:line="142" w:lineRule="exact"/>
        <w:ind w:left="60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pacing w:val="-10"/>
          <w:sz w:val="15"/>
          <w:szCs w:val="15"/>
          <w:lang w:val="de-DE" w:bidi="de-DE"/>
        </w:rPr>
        <w:t>rt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3" w:after="4" w:line="142" w:lineRule="exact"/>
        <w:ind w:left="60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pacing w:val="-10"/>
          <w:sz w:val="15"/>
          <w:szCs w:val="15"/>
          <w:lang w:val="de-DE" w:bidi="de-DE"/>
        </w:rPr>
        <w:t>rt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43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hanged</w:t>
      </w:r>
      <w:r>
        <w:rPr baseline="0" dirty="0">
          <w:rFonts w:ascii="Arial" w:hAnsi="Arial" w:eastAsia="Arial" w:cs="Arial"/>
          <w:color w:val="000000"/>
          <w:spacing w:val="-21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3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hanged</w:t>
      </w:r>
      <w:r>
        <w:rPr baseline="0" dirty="0">
          <w:rFonts w:ascii="Arial" w:hAnsi="Arial" w:eastAsia="Arial" w:cs="Arial"/>
          <w:color w:val="000000"/>
          <w:spacing w:val="-21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cols w:num="2" w:space="0" w:equalWidth="0">
            <w:col w:w="2373" w:space="385"/>
            <w:col w:w="7694" w:space="0"/>
          </w:cols>
          <w:docGrid w:linePitch="360"/>
        </w:sectPr>
        <w:spacing w:before="205" w:after="0" w:line="194" w:lineRule="exact"/>
        <w:ind w:left="0" w:right="-40" w:firstLine="0"/>
      </w:pPr>
      <w:r/>
      <w:r>
        <w:rPr baseline="0" dirty="0">
          <w:rFonts w:ascii="Arial" w:hAnsi="Arial" w:eastAsia="Arial" w:cs="Arial"/>
          <w:color w:val="000000"/>
          <w:spacing w:val="9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r, fr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pane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l,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232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syst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0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rt,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ude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4" w:line="142" w:lineRule="exact"/>
        <w:ind w:left="60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its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(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ff) if it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pacing w:val="-6"/>
          <w:sz w:val="15"/>
          <w:szCs w:val="15"/>
          <w:lang w:val="de-DE" w:bidi="de-DE"/>
        </w:rPr>
        <w:t>ile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42" w:lineRule="exact"/>
        <w:ind w:left="60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 it is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ff.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57" w:after="4" w:line="142" w:lineRule="exact"/>
        <w:ind w:left="60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is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uded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(GRD). If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pacing w:val="-10"/>
          <w:sz w:val="15"/>
          <w:szCs w:val="15"/>
          <w:lang w:val="de-DE" w:bidi="de-DE"/>
        </w:rPr>
        <w:t>rt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42" w:lineRule="exact"/>
        <w:ind w:left="60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(N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G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).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60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ry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ill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G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G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if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60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 (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 If 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Spea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ON'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headphone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ill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G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pea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60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 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headphone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).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docGrid w:linePitch="360"/>
        </w:sectPr>
        <w:spacing w:before="257" w:after="4" w:line="142" w:lineRule="exact"/>
        <w:ind w:left="606" w:right="0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1927859</wp:posOffset>
            </wp:positionH>
            <wp:positionV relativeFrom="line">
              <wp:posOffset>506904</wp:posOffset>
            </wp:positionV>
            <wp:extent cx="388619" cy="124967"/>
            <wp:effectExtent l="0" t="0" r="0" b="0"/>
            <wp:wrapNone/>
            <wp:docPr id="1464" name="Freeform 14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8619" cy="124967"/>
                    </a:xfrm>
                    <a:custGeom>
                      <a:rect l="l" t="t" r="r" b="b"/>
                      <a:pathLst>
                        <a:path w="3238500" h="1041400">
                          <a:moveTo>
                            <a:pt x="0" y="1041400"/>
                          </a:moveTo>
                          <a:lnTo>
                            <a:pt x="3238500" y="1041400"/>
                          </a:lnTo>
                          <a:lnTo>
                            <a:pt x="3238500" y="0"/>
                          </a:lnTo>
                          <a:lnTo>
                            <a:pt x="0" y="0"/>
                          </a:lnTo>
                          <a:lnTo>
                            <a:pt x="0" y="10414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3" behindDoc="1" locked="0" layoutInCell="1" allowOverlap="1">
            <wp:simplePos x="0" y="0"/>
            <wp:positionH relativeFrom="page">
              <wp:posOffset>4637531</wp:posOffset>
            </wp:positionH>
            <wp:positionV relativeFrom="line">
              <wp:posOffset>506904</wp:posOffset>
            </wp:positionV>
            <wp:extent cx="388619" cy="124967"/>
            <wp:effectExtent l="0" t="0" r="0" b="0"/>
            <wp:wrapNone/>
            <wp:docPr id="1465" name="Freeform 14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8619" cy="124967"/>
                    </a:xfrm>
                    <a:custGeom>
                      <a:rect l="l" t="t" r="r" b="b"/>
                      <a:pathLst>
                        <a:path w="3238500" h="1041400">
                          <a:moveTo>
                            <a:pt x="0" y="1041400"/>
                          </a:moveTo>
                          <a:lnTo>
                            <a:pt x="3238500" y="1041400"/>
                          </a:lnTo>
                          <a:lnTo>
                            <a:pt x="3238500" y="0"/>
                          </a:lnTo>
                          <a:lnTo>
                            <a:pt x="0" y="0"/>
                          </a:lnTo>
                          <a:lnTo>
                            <a:pt x="0" y="10414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1" behindDoc="0" locked="0" layoutInCell="1" allowOverlap="1">
            <wp:simplePos x="0" y="0"/>
            <wp:positionH relativeFrom="page">
              <wp:posOffset>1921763</wp:posOffset>
            </wp:positionH>
            <wp:positionV relativeFrom="line">
              <wp:posOffset>500808</wp:posOffset>
            </wp:positionV>
            <wp:extent cx="12191" cy="135635"/>
            <wp:effectExtent l="0" t="0" r="0" b="0"/>
            <wp:wrapNone/>
            <wp:docPr id="1466" name="Freeform 14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35635"/>
                    </a:xfrm>
                    <a:custGeom>
                      <a:rect l="l" t="t" r="r" b="b"/>
                      <a:pathLst>
                        <a:path w="101600" h="1130300">
                          <a:moveTo>
                            <a:pt x="0" y="1130300"/>
                          </a:moveTo>
                          <a:lnTo>
                            <a:pt x="101600" y="11303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1303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6" behindDoc="0" locked="0" layoutInCell="1" allowOverlap="1">
            <wp:simplePos x="0" y="0"/>
            <wp:positionH relativeFrom="page">
              <wp:posOffset>1933955</wp:posOffset>
            </wp:positionH>
            <wp:positionV relativeFrom="line">
              <wp:posOffset>500808</wp:posOffset>
            </wp:positionV>
            <wp:extent cx="3096767" cy="12191"/>
            <wp:effectExtent l="0" t="0" r="0" b="0"/>
            <wp:wrapNone/>
            <wp:docPr id="1467" name="Freeform 14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096767" cy="12191"/>
                    </a:xfrm>
                    <a:custGeom>
                      <a:rect l="l" t="t" r="r" b="b"/>
                      <a:pathLst>
                        <a:path w="25806400" h="101600">
                          <a:moveTo>
                            <a:pt x="0" y="101600"/>
                          </a:moveTo>
                          <a:lnTo>
                            <a:pt x="25806400" y="101600"/>
                          </a:lnTo>
                          <a:lnTo>
                            <a:pt x="258064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*If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hange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ti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ti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ly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61" w:after="4" w:line="142" w:lineRule="exact"/>
        <w:ind w:left="911" w:right="0" w:firstLine="0"/>
      </w:pPr>
      <w:r>
        <w:drawing>
          <wp:anchor simplePos="0" relativeHeight="251658378" behindDoc="0" locked="0" layoutInCell="1" allowOverlap="1">
            <wp:simplePos x="0" y="0"/>
            <wp:positionH relativeFrom="page">
              <wp:posOffset>1567687</wp:posOffset>
            </wp:positionH>
            <wp:positionV relativeFrom="line">
              <wp:posOffset>87296</wp:posOffset>
            </wp:positionV>
            <wp:extent cx="333247" cy="98552"/>
            <wp:effectExtent l="0" t="0" r="0" b="0"/>
            <wp:wrapNone/>
            <wp:docPr id="1468" name="Picture 146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68" name="Picture 1468"/>
                    <pic:cNvPicPr>
                      <a:picLocks noChangeAspect="0" noChangeArrowheads="1"/>
                    </pic:cNvPicPr>
                  </pic:nvPicPr>
                  <pic:blipFill>
                    <a:blip r:embed="rId14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33247" cy="98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607"/>
          <w:tab w:val="left" w:pos="1197"/>
          <w:tab w:val="left" w:pos="1703"/>
          <w:tab w:val="left" w:pos="4267"/>
        </w:tabs>
        <w:spacing w:before="151" w:after="4" w:line="142" w:lineRule="exact"/>
        <w:ind w:left="0" w:right="0" w:firstLine="0"/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3083051</wp:posOffset>
            </wp:positionH>
            <wp:positionV relativeFrom="line">
              <wp:posOffset>81454</wp:posOffset>
            </wp:positionV>
            <wp:extent cx="12191" cy="123443"/>
            <wp:effectExtent l="0" t="0" r="0" b="0"/>
            <wp:wrapNone/>
            <wp:docPr id="1469" name="Freeform 14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3" behindDoc="0" locked="0" layoutInCell="1" allowOverlap="1">
            <wp:simplePos x="0" y="0"/>
            <wp:positionH relativeFrom="page">
              <wp:posOffset>2695955</wp:posOffset>
            </wp:positionH>
            <wp:positionV relativeFrom="line">
              <wp:posOffset>81454</wp:posOffset>
            </wp:positionV>
            <wp:extent cx="12191" cy="123443"/>
            <wp:effectExtent l="0" t="0" r="0" b="0"/>
            <wp:wrapNone/>
            <wp:docPr id="1470" name="Freeform 14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5" behindDoc="0" locked="0" layoutInCell="1" allowOverlap="1">
            <wp:simplePos x="0" y="0"/>
            <wp:positionH relativeFrom="page">
              <wp:posOffset>3470147</wp:posOffset>
            </wp:positionH>
            <wp:positionV relativeFrom="line">
              <wp:posOffset>81454</wp:posOffset>
            </wp:positionV>
            <wp:extent cx="12191" cy="123443"/>
            <wp:effectExtent l="0" t="0" r="0" b="0"/>
            <wp:wrapNone/>
            <wp:docPr id="1471" name="Freeform 14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7" behindDoc="0" locked="0" layoutInCell="1" allowOverlap="1">
            <wp:simplePos x="0" y="0"/>
            <wp:positionH relativeFrom="page">
              <wp:posOffset>4244339</wp:posOffset>
            </wp:positionH>
            <wp:positionV relativeFrom="line">
              <wp:posOffset>81454</wp:posOffset>
            </wp:positionV>
            <wp:extent cx="12191" cy="123443"/>
            <wp:effectExtent l="0" t="0" r="0" b="0"/>
            <wp:wrapNone/>
            <wp:docPr id="1472" name="Freeform 14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8" behindDoc="0" locked="0" layoutInCell="1" allowOverlap="1">
            <wp:simplePos x="0" y="0"/>
            <wp:positionH relativeFrom="page">
              <wp:posOffset>4631435</wp:posOffset>
            </wp:positionH>
            <wp:positionV relativeFrom="line">
              <wp:posOffset>81454</wp:posOffset>
            </wp:positionV>
            <wp:extent cx="12191" cy="123443"/>
            <wp:effectExtent l="0" t="0" r="0" b="0"/>
            <wp:wrapNone/>
            <wp:docPr id="1473" name="Freeform 14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29" behindDoc="0" locked="0" layoutInCell="1" allowOverlap="1">
            <wp:simplePos x="0" y="0"/>
            <wp:positionH relativeFrom="page">
              <wp:posOffset>2308859</wp:posOffset>
            </wp:positionH>
            <wp:positionV relativeFrom="line">
              <wp:posOffset>81454</wp:posOffset>
            </wp:positionV>
            <wp:extent cx="12191" cy="123443"/>
            <wp:effectExtent l="0" t="0" r="0" b="0"/>
            <wp:wrapNone/>
            <wp:docPr id="1474" name="Freeform 14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6" behindDoc="0" locked="0" layoutInCell="1" allowOverlap="1">
            <wp:simplePos x="0" y="0"/>
            <wp:positionH relativeFrom="page">
              <wp:posOffset>3857243</wp:posOffset>
            </wp:positionH>
            <wp:positionV relativeFrom="line">
              <wp:posOffset>81454</wp:posOffset>
            </wp:positionV>
            <wp:extent cx="12191" cy="123443"/>
            <wp:effectExtent l="0" t="0" r="0" b="0"/>
            <wp:wrapNone/>
            <wp:docPr id="1475" name="Freeform 14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9" behindDoc="0" locked="0" layoutInCell="1" allowOverlap="1">
            <wp:simplePos x="0" y="0"/>
            <wp:positionH relativeFrom="page">
              <wp:posOffset>5018531</wp:posOffset>
            </wp:positionH>
            <wp:positionV relativeFrom="line">
              <wp:posOffset>81454</wp:posOffset>
            </wp:positionV>
            <wp:extent cx="12191" cy="123443"/>
            <wp:effectExtent l="0" t="0" r="0" b="0"/>
            <wp:wrapNone/>
            <wp:docPr id="1476" name="Freeform 14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	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YP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GRD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RCMD0</w:t>
      </w:r>
      <w:r>
        <w:rPr baseline="0" dirty="0">
          <w:rFonts w:ascii="Arial" w:hAnsi="Arial" w:eastAsia="Arial" w:cs="Arial"/>
          <w:color w:val="000000"/>
          <w:spacing w:val="24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RCMD1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10"/>
          <w:sz w:val="15"/>
          <w:szCs w:val="15"/>
          <w:lang w:val="de-DE" w:bidi="de-DE"/>
        </w:rPr>
        <w:t> 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1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18"/>
          <w:sz w:val="15"/>
          <w:szCs w:val="15"/>
          <w:lang w:val="de-DE" w:bidi="de-DE"/>
        </w:rPr>
        <w:t>X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cols w:num="2" w:space="0" w:equalWidth="0">
            <w:col w:w="2195" w:space="698"/>
            <w:col w:w="4608" w:space="0"/>
          </w:cols>
          <w:docGrid w:linePitch="360"/>
        </w:sectPr>
        <w:tabs>
          <w:tab w:val="left" w:pos="3342"/>
        </w:tabs>
        <w:spacing w:before="178" w:after="4" w:line="124" w:lineRule="exact"/>
        <w:ind w:left="1991" w:right="0" w:firstLine="0"/>
      </w:pPr>
      <w:r>
        <w:drawing>
          <wp:anchor simplePos="0" relativeHeight="251658378" behindDoc="0" locked="0" layoutInCell="1" allowOverlap="1">
            <wp:simplePos x="0" y="0"/>
            <wp:positionH relativeFrom="page">
              <wp:posOffset>3070351</wp:posOffset>
            </wp:positionH>
            <wp:positionV relativeFrom="line">
              <wp:posOffset>22281</wp:posOffset>
            </wp:positionV>
            <wp:extent cx="1565148" cy="102620"/>
            <wp:effectExtent l="0" t="0" r="0" b="0"/>
            <wp:wrapNone/>
            <wp:docPr id="1477" name="Picture 147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77" name="Picture 1477"/>
                    <pic:cNvPicPr>
                      <a:picLocks noChangeAspect="0" noChangeArrowheads="1"/>
                    </pic:cNvPicPr>
                  </pic:nvPicPr>
                  <pic:blipFill>
                    <a:blip r:embed="rId14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65148" cy="10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47" behindDoc="0" locked="0" layoutInCell="1" allowOverlap="1">
            <wp:simplePos x="0" y="0"/>
            <wp:positionH relativeFrom="page">
              <wp:posOffset>1933955</wp:posOffset>
            </wp:positionH>
            <wp:positionV relativeFrom="line">
              <wp:posOffset>4501</wp:posOffset>
            </wp:positionV>
            <wp:extent cx="3096767" cy="12191"/>
            <wp:effectExtent l="0" t="0" r="0" b="0"/>
            <wp:wrapNone/>
            <wp:docPr id="1478" name="Freeform 14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096767" cy="12191"/>
                    </a:xfrm>
                    <a:custGeom>
                      <a:rect l="l" t="t" r="r" b="b"/>
                      <a:pathLst>
                        <a:path w="25806400" h="101600">
                          <a:moveTo>
                            <a:pt x="0" y="101600"/>
                          </a:moveTo>
                          <a:lnTo>
                            <a:pt x="25806400" y="101600"/>
                          </a:lnTo>
                          <a:lnTo>
                            <a:pt x="258064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Co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and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18"/>
          <w:sz w:val="13"/>
          <w:szCs w:val="13"/>
          <w:lang w:val="de-DE" w:bidi="de-DE"/>
        </w:rPr>
        <w:t>a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after="85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1492" w:tblpY="0"/>
        <w:tblOverlap w:val="never"/>
        "
        <w:tblW w:w="4285" w:type="dxa"/>
        <w:tblLook w:val="04A0" w:firstRow="1" w:lastRow="0" w:firstColumn="1" w:lastColumn="0" w:noHBand="0" w:noVBand="1"/>
      </w:tblPr>
      <w:tblGrid>
        <w:gridCol w:w="1228"/>
        <w:gridCol w:w="1219"/>
        <w:gridCol w:w="914"/>
        <w:gridCol w:w="943"/>
      </w:tblGrid>
      <w:tr>
        <w:trPr>
          <w:trHeight w:hRule="exact" w:val="196"/>
        </w:trPr>
        <w:tc>
          <w:tcPr>
            <w:tcW w:w="12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12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33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CII)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4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(H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-2"/>
                <w:sz w:val="15"/>
                <w:szCs w:val="15"/>
                <w:lang w:val="de-DE" w:bidi="de-DE"/>
              </w:rPr>
              <w:t>X)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1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" w:after="0" w:line="240" w:lineRule="auto"/>
              <w:ind w:left="57" w:right="77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" w:after="0" w:line="240" w:lineRule="auto"/>
              <w:ind w:left="47" w:right="27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ty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" w:after="0" w:line="240" w:lineRule="auto"/>
              <w:ind w:left="48" w:right="461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4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" w:after="0" w:line="240" w:lineRule="auto"/>
              <w:ind w:left="47" w:right="49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7" w:right="73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7" w:right="22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8" w:right="461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4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7" w:right="49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57" w:right="35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RCMD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7" w:right="389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8" w:right="4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4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7" w:right="22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3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5" w:after="0" w:line="240" w:lineRule="auto"/>
              <w:ind w:left="57" w:right="39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5" w:after="0" w:line="240" w:lineRule="auto"/>
              <w:ind w:left="47" w:right="77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5" w:after="0" w:line="240" w:lineRule="auto"/>
              <w:ind w:left="48" w:right="4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94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5" w:after="0" w:line="240" w:lineRule="auto"/>
              <w:ind w:left="47" w:right="22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-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182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11" w:after="6" w:line="134" w:lineRule="exact"/>
        <w:ind w:left="121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&lt;C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ty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&gt;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is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 is.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492" w:tblpY="0"/>
        <w:tblOverlap w:val="never"/>
        "
        <w:tblW w:w="3066" w:type="dxa"/>
        <w:tblLook w:val="04A0" w:firstRow="1" w:lastRow="0" w:firstColumn="1" w:lastColumn="0" w:noHBand="0" w:noVBand="1"/>
      </w:tblPr>
      <w:tblGrid>
        <w:gridCol w:w="619"/>
        <w:gridCol w:w="2467"/>
      </w:tblGrid>
      <w:tr>
        <w:trPr>
          <w:trHeight w:hRule="exact" w:val="195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1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8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ty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1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2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0" w:line="240" w:lineRule="auto"/>
              <w:ind w:left="48" w:right="77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232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right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48" w:right="-3" w:firstLine="0"/>
              <w:jc w:val="right"/>
            </w:pPr>
            <w:r>
              <w:drawing>
                <wp:anchor simplePos="0" relativeHeight="251658240" behindDoc="1" locked="0" layoutInCell="1" allowOverlap="1">
                  <wp:simplePos x="0" y="0"/>
                  <wp:positionH relativeFrom="page">
                    <wp:posOffset>1557541</wp:posOffset>
                  </wp:positionH>
                  <wp:positionV relativeFrom="line">
                    <wp:posOffset>3175</wp:posOffset>
                  </wp:positionV>
                  <wp:extent cx="146684" cy="204519"/>
                  <wp:effectExtent l="0" t="0" r="0" b="0"/>
                  <wp:wrapNone/>
                  <wp:docPr id="1479" name="Freeform 14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2898660" y="3175"/>
                            <a:ext cx="32384" cy="90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spacing w:before="0" w:after="0" w:line="142" w:lineRule="exact"/>
                                <w:ind w:left="0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-19"/>
                                  <w:sz w:val="15"/>
                                  <w:szCs w:val="15"/>
                                  <w:lang w:val="de-DE" w:bidi="de-DE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(IR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8" w:right="37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ys 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48" w:right="92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 syst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3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50" w:line="240" w:lineRule="auto"/>
              <w:ind w:left="2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5" w:after="0" w:line="240" w:lineRule="auto"/>
              <w:ind w:left="48" w:right="84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10" w:after="6" w:line="134" w:lineRule="exact"/>
        <w:ind w:left="1216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&lt;G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s&gt;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is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aga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ll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s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492" w:tblpY="0"/>
        <w:tblOverlap w:val="never"/>
        "
        <w:tblW w:w="2151" w:type="dxa"/>
        <w:tblLook w:val="04A0" w:firstRow="1" w:lastRow="0" w:firstColumn="1" w:lastColumn="0" w:noHBand="0" w:noVBand="1"/>
      </w:tblPr>
      <w:tblGrid>
        <w:gridCol w:w="619"/>
        <w:gridCol w:w="1552"/>
      </w:tblGrid>
      <w:tr>
        <w:trPr>
          <w:trHeight w:hRule="exact" w:val="196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1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52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s*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1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" w:after="0" w:line="240" w:lineRule="auto"/>
              <w:ind w:left="2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5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" w:after="0" w:line="240" w:lineRule="auto"/>
              <w:ind w:left="48" w:right="79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74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5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8" w:right="48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syst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" w:after="50" w:line="240" w:lineRule="auto"/>
              <w:ind w:left="2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552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5" w:after="0" w:line="240" w:lineRule="auto"/>
              <w:ind w:left="48" w:right="51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64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docGrid w:linePitch="360"/>
        </w:sectPr>
        <w:spacing w:before="240" w:after="7" w:line="195" w:lineRule="exact"/>
        <w:ind w:left="5495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1"/>
          <w:szCs w:val="21"/>
          <w:lang w:val="de-DE" w:bidi="de-DE"/>
        </w:rPr>
        <w:t>21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555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45" w:after="6" w:line="177" w:lineRule="exact"/>
        <w:ind w:left="113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5.1</w:t>
      </w:r>
      <w:r>
        <w:rPr baseline="0" dirty="0">
          <w:rFonts w:ascii="Arial" w:hAnsi="Arial" w:eastAsia="Arial" w:cs="Arial"/>
          <w:b/>
          <w:bCs/>
          <w:color w:val="000000"/>
          <w:spacing w:val="51"/>
          <w:sz w:val="19"/>
          <w:szCs w:val="19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-2"/>
          <w:sz w:val="19"/>
          <w:szCs w:val="19"/>
          <w:lang w:val="de-DE" w:bidi="de-DE"/>
        </w:rPr>
        <w:t>Sys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em S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a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us Repor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pacing w:val="-19"/>
          <w:sz w:val="19"/>
          <w:szCs w:val="19"/>
          <w:lang w:val="de-DE" w:bidi="de-DE"/>
        </w:rPr>
        <w:t>s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  <w:tabs>
          <w:tab w:val="left" w:pos="4783"/>
        </w:tabs>
        <w:spacing w:before="186" w:after="4" w:line="124" w:lineRule="exact"/>
        <w:ind w:left="3432" w:right="0" w:firstLine="0"/>
      </w:pPr>
      <w:r>
        <w:drawing>
          <wp:anchor simplePos="0" relativeHeight="251658387" behindDoc="1" locked="0" layoutInCell="1" allowOverlap="1">
            <wp:simplePos x="0" y="0"/>
            <wp:positionH relativeFrom="page">
              <wp:posOffset>2296160</wp:posOffset>
            </wp:positionH>
            <wp:positionV relativeFrom="line">
              <wp:posOffset>143184</wp:posOffset>
            </wp:positionV>
            <wp:extent cx="1564639" cy="110240"/>
            <wp:effectExtent l="0" t="0" r="0" b="0"/>
            <wp:wrapNone/>
            <wp:docPr id="1480" name="Picture 148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80" name="Picture 1480"/>
                    <pic:cNvPicPr>
                      <a:picLocks noChangeAspect="0" noChangeArrowheads="1"/>
                    </pic:cNvPicPr>
                  </pic:nvPicPr>
                  <pic:blipFill>
                    <a:blip r:embed="rId14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64639" cy="11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2" behindDoc="1" locked="0" layoutInCell="1" allowOverlap="1">
            <wp:simplePos x="0" y="0"/>
            <wp:positionH relativeFrom="page">
              <wp:posOffset>1153667</wp:posOffset>
            </wp:positionH>
            <wp:positionV relativeFrom="line">
              <wp:posOffset>254944</wp:posOffset>
            </wp:positionV>
            <wp:extent cx="388619" cy="124967"/>
            <wp:effectExtent l="0" t="0" r="0" b="0"/>
            <wp:wrapNone/>
            <wp:docPr id="1481" name="Freeform 14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8619" cy="124967"/>
                    </a:xfrm>
                    <a:custGeom>
                      <a:rect l="l" t="t" r="r" b="b"/>
                      <a:pathLst>
                        <a:path w="3238500" h="1041400">
                          <a:moveTo>
                            <a:pt x="0" y="1041400"/>
                          </a:moveTo>
                          <a:lnTo>
                            <a:pt x="3238500" y="1041400"/>
                          </a:lnTo>
                          <a:lnTo>
                            <a:pt x="3238500" y="0"/>
                          </a:lnTo>
                          <a:lnTo>
                            <a:pt x="0" y="0"/>
                          </a:lnTo>
                          <a:lnTo>
                            <a:pt x="0" y="10414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3" behindDoc="1" locked="0" layoutInCell="1" allowOverlap="1">
            <wp:simplePos x="0" y="0"/>
            <wp:positionH relativeFrom="page">
              <wp:posOffset>3863339</wp:posOffset>
            </wp:positionH>
            <wp:positionV relativeFrom="line">
              <wp:posOffset>254944</wp:posOffset>
            </wp:positionV>
            <wp:extent cx="388619" cy="124967"/>
            <wp:effectExtent l="0" t="0" r="0" b="0"/>
            <wp:wrapNone/>
            <wp:docPr id="1482" name="Freeform 14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8619" cy="124967"/>
                    </a:xfrm>
                    <a:custGeom>
                      <a:rect l="l" t="t" r="r" b="b"/>
                      <a:pathLst>
                        <a:path w="3238500" h="1041400">
                          <a:moveTo>
                            <a:pt x="0" y="1041400"/>
                          </a:moveTo>
                          <a:lnTo>
                            <a:pt x="3238500" y="1041400"/>
                          </a:lnTo>
                          <a:lnTo>
                            <a:pt x="3238500" y="0"/>
                          </a:lnTo>
                          <a:lnTo>
                            <a:pt x="0" y="0"/>
                          </a:lnTo>
                          <a:lnTo>
                            <a:pt x="0" y="10414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1147571</wp:posOffset>
            </wp:positionH>
            <wp:positionV relativeFrom="line">
              <wp:posOffset>248848</wp:posOffset>
            </wp:positionV>
            <wp:extent cx="12191" cy="135635"/>
            <wp:effectExtent l="0" t="0" r="0" b="0"/>
            <wp:wrapNone/>
            <wp:docPr id="1483" name="Freeform 14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35635"/>
                    </a:xfrm>
                    <a:custGeom>
                      <a:rect l="l" t="t" r="r" b="b"/>
                      <a:pathLst>
                        <a:path w="101600" h="1130300">
                          <a:moveTo>
                            <a:pt x="0" y="1130300"/>
                          </a:moveTo>
                          <a:lnTo>
                            <a:pt x="101600" y="11303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1303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3" behindDoc="0" locked="0" layoutInCell="1" allowOverlap="1">
            <wp:simplePos x="0" y="0"/>
            <wp:positionH relativeFrom="page">
              <wp:posOffset>1159763</wp:posOffset>
            </wp:positionH>
            <wp:positionV relativeFrom="line">
              <wp:posOffset>248848</wp:posOffset>
            </wp:positionV>
            <wp:extent cx="3096767" cy="12191"/>
            <wp:effectExtent l="0" t="0" r="0" b="0"/>
            <wp:wrapNone/>
            <wp:docPr id="1484" name="Freeform 14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096767" cy="12191"/>
                    </a:xfrm>
                    <a:custGeom>
                      <a:rect l="l" t="t" r="r" b="b"/>
                      <a:pathLst>
                        <a:path w="25806400" h="101600">
                          <a:moveTo>
                            <a:pt x="0" y="101600"/>
                          </a:moveTo>
                          <a:lnTo>
                            <a:pt x="25806400" y="101600"/>
                          </a:lnTo>
                          <a:lnTo>
                            <a:pt x="258064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Repor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em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8"/>
          <w:sz w:val="13"/>
          <w:szCs w:val="13"/>
          <w:lang w:val="de-DE" w:bidi="de-DE"/>
        </w:rPr>
        <w:t>us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088"/>
          <w:tab w:val="left" w:pos="2681"/>
          <w:tab w:val="left" w:pos="3202"/>
          <w:tab w:val="left" w:pos="3811"/>
          <w:tab w:val="left" w:pos="4438"/>
          <w:tab w:val="left" w:pos="5047"/>
          <w:tab w:val="left" w:pos="5746"/>
        </w:tabs>
        <w:spacing w:before="128" w:after="4" w:line="124" w:lineRule="exact"/>
        <w:ind w:left="1479" w:right="0" w:firstLine="0"/>
      </w:pPr>
      <w:r>
        <w:drawing>
          <wp:anchor simplePos="0" relativeHeight="251658360" behindDoc="0" locked="0" layoutInCell="1" allowOverlap="1">
            <wp:simplePos x="0" y="0"/>
            <wp:positionH relativeFrom="page">
              <wp:posOffset>1534667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485" name="Freeform 14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1" behindDoc="0" locked="0" layoutInCell="1" allowOverlap="1">
            <wp:simplePos x="0" y="0"/>
            <wp:positionH relativeFrom="page">
              <wp:posOffset>1921763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486" name="Freeform 14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3" behindDoc="0" locked="0" layoutInCell="1" allowOverlap="1">
            <wp:simplePos x="0" y="0"/>
            <wp:positionH relativeFrom="page">
              <wp:posOffset>2695955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487" name="Freeform 14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4" behindDoc="0" locked="0" layoutInCell="1" allowOverlap="1">
            <wp:simplePos x="0" y="0"/>
            <wp:positionH relativeFrom="page">
              <wp:posOffset>3083051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488" name="Freeform 14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3470147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489" name="Freeform 14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2308859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490" name="Freeform 14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6" behindDoc="0" locked="0" layoutInCell="1" allowOverlap="1">
            <wp:simplePos x="0" y="0"/>
            <wp:positionH relativeFrom="page">
              <wp:posOffset>3857243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491" name="Freeform 14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7" behindDoc="0" locked="0" layoutInCell="1" allowOverlap="1">
            <wp:simplePos x="0" y="0"/>
            <wp:positionH relativeFrom="page">
              <wp:posOffset>4244339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492" name="Freeform 14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X	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YP	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G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RD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RC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D0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RC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D1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RDA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0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RDA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1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18"/>
          <w:sz w:val="13"/>
          <w:szCs w:val="13"/>
          <w:lang w:val="de-DE" w:bidi="de-DE"/>
        </w:rPr>
        <w:t>X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after="123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drawing>
          <wp:anchor simplePos="0" relativeHeight="251658374" behindDoc="0" locked="0" layoutInCell="1" allowOverlap="1">
            <wp:simplePos x="0" y="0"/>
            <wp:positionH relativeFrom="page">
              <wp:posOffset>1159763</wp:posOffset>
            </wp:positionH>
            <wp:positionV relativeFrom="paragraph">
              <wp:posOffset>12187</wp:posOffset>
            </wp:positionV>
            <wp:extent cx="3096767" cy="12191"/>
            <wp:effectExtent l="0" t="0" r="0" b="0"/>
            <wp:wrapNone/>
            <wp:docPr id="1493" name="Freeform 14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096767" cy="12191"/>
                    </a:xfrm>
                    <a:custGeom>
                      <a:rect l="l" t="t" r="r" b="b"/>
                      <a:pathLst>
                        <a:path w="25806400" h="101600">
                          <a:moveTo>
                            <a:pt x="0" y="101600"/>
                          </a:moveTo>
                          <a:lnTo>
                            <a:pt x="25806400" y="101600"/>
                          </a:lnTo>
                          <a:lnTo>
                            <a:pt x="258064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4895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2467"/>
      </w:tblGrid>
      <w:tr>
        <w:trPr>
          <w:trHeight w:hRule="exact" w:val="195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10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580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429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429" w:line="240" w:lineRule="auto"/>
              <w:ind w:left="36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syst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50" w:line="18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31" w:line="194" w:lineRule="exact"/>
              <w:ind w:left="66" w:right="1735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andb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after="263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7" w:after="4" w:line="124" w:lineRule="exact"/>
        <w:ind w:left="411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*RX-Vx800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sends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repor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when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sys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 i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rese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power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urns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ff</w:t>
      </w:r>
      <w:r>
        <w:rPr baseline="0" dirty="0">
          <w:rFonts w:ascii="Arial" w:hAnsi="Arial" w:eastAsia="Arial" w:cs="Arial"/>
          <w:color w:val="000000"/>
          <w:spacing w:val="-20"/>
          <w:sz w:val="13"/>
          <w:szCs w:val="13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0" w:line="124" w:lineRule="exact"/>
        <w:ind w:left="411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can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be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used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f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obser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f 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sys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re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al.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after="19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tblpX="383" w:tblpY="0"/>
        <w:tblOverlap w:val="never"/>
        "
        <w:tblW w:w="4895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2467"/>
      </w:tblGrid>
      <w:tr>
        <w:trPr>
          <w:trHeight w:hRule="exact" w:val="195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10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774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62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623" w:line="240" w:lineRule="auto"/>
              <w:ind w:left="33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0" w:line="191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30" w:line="194" w:lineRule="exact"/>
              <w:ind w:left="66" w:right="1297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DC 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H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182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15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tblpX="383" w:tblpY="0"/>
        <w:tblOverlap w:val="never"/>
        "
        <w:tblW w:w="4895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2467"/>
      </w:tblGrid>
      <w:tr>
        <w:trPr>
          <w:trHeight w:hRule="exact" w:val="195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10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1124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97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780" w:line="194" w:lineRule="exact"/>
              <w:ind w:left="294" w:right="182" w:firstLine="201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5" w:after="12" w:line="189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244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614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gna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Load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477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146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97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0" w:line="142" w:lineRule="exact"/>
              <w:ind w:left="4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779" w:line="142" w:lineRule="exact"/>
              <w:ind w:left="29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11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66" w:right="1237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Load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Pod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Disc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nab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156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198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1790" w:line="194" w:lineRule="exact"/>
              <w:ind w:left="276" w:right="178" w:hanging="21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50" w:line="142" w:lineRule="exact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31" w:line="194" w:lineRule="exact"/>
              <w:ind w:left="66" w:right="125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Disc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ist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upda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nab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Boo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Boo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12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24" w:lineRule="exact"/>
        <w:ind w:left="4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Ready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accep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con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rol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co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ands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0" w:line="124" w:lineRule="exact"/>
        <w:ind w:left="4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f 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er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proh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send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co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ands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0" w:line="124" w:lineRule="exact"/>
        <w:ind w:left="-76" w:right="40" w:firstLine="0"/>
        <w:jc w:val="right"/>
      </w:pPr>
      <w:r/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Repor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aga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ns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co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ands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wh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ch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canno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be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accep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when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Power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6"/>
          <w:sz w:val="13"/>
          <w:szCs w:val="13"/>
          <w:lang w:val="de-DE" w:bidi="de-DE"/>
        </w:rPr>
        <w:t>andby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91" w:after="4" w:line="124" w:lineRule="exact"/>
        <w:ind w:left="4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Repor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f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abnor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al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es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0" w:line="124" w:lineRule="exact"/>
        <w:ind w:left="-76" w:right="2839" w:firstLine="0"/>
        <w:jc w:val="right"/>
      </w:pPr>
      <w:r/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(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nly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when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it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's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poss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ble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repor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37"/>
          <w:sz w:val="13"/>
          <w:szCs w:val="13"/>
          <w:lang w:val="de-DE" w:bidi="de-DE"/>
        </w:rPr>
        <w:t>)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cols w:num="2" w:space="0" w:equalWidth="0">
            <w:col w:w="5338" w:space="-16"/>
            <w:col w:w="4851" w:space="0"/>
          </w:cols>
          <w:docGrid w:linePitch="360"/>
        </w:sectPr>
        <w:spacing w:before="296" w:after="7" w:line="195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1"/>
          <w:szCs w:val="21"/>
          <w:lang w:val="de-DE" w:bidi="de-DE"/>
        </w:rPr>
        <w:t>22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555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76" w:after="6" w:line="177" w:lineRule="exact"/>
        <w:ind w:left="113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5.2</w:t>
      </w:r>
      <w:r>
        <w:rPr baseline="0" dirty="0">
          <w:rFonts w:ascii="Arial" w:hAnsi="Arial" w:eastAsia="Arial" w:cs="Arial"/>
          <w:b/>
          <w:bCs/>
          <w:color w:val="000000"/>
          <w:spacing w:val="51"/>
          <w:sz w:val="19"/>
          <w:szCs w:val="19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Playback S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a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us Repor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pacing w:val="-20"/>
          <w:sz w:val="19"/>
          <w:szCs w:val="19"/>
          <w:lang w:val="de-DE" w:bidi="de-DE"/>
        </w:rPr>
        <w:t>s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  <w:tabs>
          <w:tab w:val="left" w:pos="4783"/>
        </w:tabs>
        <w:spacing w:before="155" w:after="4" w:line="124" w:lineRule="exact"/>
        <w:ind w:left="3432" w:right="0" w:firstLine="0"/>
      </w:pPr>
      <w:r>
        <w:drawing>
          <wp:anchor simplePos="0" relativeHeight="251658525" behindDoc="1" locked="0" layoutInCell="1" allowOverlap="1">
            <wp:simplePos x="0" y="0"/>
            <wp:positionH relativeFrom="page">
              <wp:posOffset>2296160</wp:posOffset>
            </wp:positionH>
            <wp:positionV relativeFrom="line">
              <wp:posOffset>123499</wp:posOffset>
            </wp:positionV>
            <wp:extent cx="1564639" cy="110240"/>
            <wp:effectExtent l="0" t="0" r="0" b="0"/>
            <wp:wrapNone/>
            <wp:docPr id="1494" name="Picture 149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94" name="Picture 1494"/>
                    <pic:cNvPicPr>
                      <a:picLocks noChangeAspect="0" noChangeArrowheads="1"/>
                    </pic:cNvPicPr>
                  </pic:nvPicPr>
                  <pic:blipFill>
                    <a:blip r:embed="rId14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64639" cy="11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2" behindDoc="1" locked="0" layoutInCell="1" allowOverlap="1">
            <wp:simplePos x="0" y="0"/>
            <wp:positionH relativeFrom="page">
              <wp:posOffset>1153667</wp:posOffset>
            </wp:positionH>
            <wp:positionV relativeFrom="line">
              <wp:posOffset>235259</wp:posOffset>
            </wp:positionV>
            <wp:extent cx="388619" cy="124967"/>
            <wp:effectExtent l="0" t="0" r="0" b="0"/>
            <wp:wrapNone/>
            <wp:docPr id="1495" name="Freeform 14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8619" cy="124967"/>
                    </a:xfrm>
                    <a:custGeom>
                      <a:rect l="l" t="t" r="r" b="b"/>
                      <a:pathLst>
                        <a:path w="3238500" h="1041400">
                          <a:moveTo>
                            <a:pt x="0" y="1041400"/>
                          </a:moveTo>
                          <a:lnTo>
                            <a:pt x="3238500" y="1041400"/>
                          </a:lnTo>
                          <a:lnTo>
                            <a:pt x="3238500" y="0"/>
                          </a:lnTo>
                          <a:lnTo>
                            <a:pt x="0" y="0"/>
                          </a:lnTo>
                          <a:lnTo>
                            <a:pt x="0" y="10414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3" behindDoc="1" locked="0" layoutInCell="1" allowOverlap="1">
            <wp:simplePos x="0" y="0"/>
            <wp:positionH relativeFrom="page">
              <wp:posOffset>3863339</wp:posOffset>
            </wp:positionH>
            <wp:positionV relativeFrom="line">
              <wp:posOffset>235259</wp:posOffset>
            </wp:positionV>
            <wp:extent cx="388619" cy="124967"/>
            <wp:effectExtent l="0" t="0" r="0" b="0"/>
            <wp:wrapNone/>
            <wp:docPr id="1496" name="Freeform 14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8619" cy="124967"/>
                    </a:xfrm>
                    <a:custGeom>
                      <a:rect l="l" t="t" r="r" b="b"/>
                      <a:pathLst>
                        <a:path w="3238500" h="1041400">
                          <a:moveTo>
                            <a:pt x="0" y="1041400"/>
                          </a:moveTo>
                          <a:lnTo>
                            <a:pt x="3238500" y="1041400"/>
                          </a:lnTo>
                          <a:lnTo>
                            <a:pt x="3238500" y="0"/>
                          </a:lnTo>
                          <a:lnTo>
                            <a:pt x="0" y="0"/>
                          </a:lnTo>
                          <a:lnTo>
                            <a:pt x="0" y="10414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494" behindDoc="0" locked="0" layoutInCell="1" allowOverlap="1">
            <wp:simplePos x="0" y="0"/>
            <wp:positionH relativeFrom="page">
              <wp:posOffset>1147571</wp:posOffset>
            </wp:positionH>
            <wp:positionV relativeFrom="line">
              <wp:posOffset>229163</wp:posOffset>
            </wp:positionV>
            <wp:extent cx="12191" cy="135635"/>
            <wp:effectExtent l="0" t="0" r="0" b="0"/>
            <wp:wrapNone/>
            <wp:docPr id="1497" name="Freeform 14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35635"/>
                    </a:xfrm>
                    <a:custGeom>
                      <a:rect l="l" t="t" r="r" b="b"/>
                      <a:pathLst>
                        <a:path w="101600" h="1130300">
                          <a:moveTo>
                            <a:pt x="0" y="1130300"/>
                          </a:moveTo>
                          <a:lnTo>
                            <a:pt x="101600" y="11303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1303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512" behindDoc="0" locked="0" layoutInCell="1" allowOverlap="1">
            <wp:simplePos x="0" y="0"/>
            <wp:positionH relativeFrom="page">
              <wp:posOffset>1159763</wp:posOffset>
            </wp:positionH>
            <wp:positionV relativeFrom="line">
              <wp:posOffset>229163</wp:posOffset>
            </wp:positionV>
            <wp:extent cx="3096767" cy="12191"/>
            <wp:effectExtent l="0" t="0" r="0" b="0"/>
            <wp:wrapNone/>
            <wp:docPr id="1498" name="Freeform 14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096767" cy="12191"/>
                    </a:xfrm>
                    <a:custGeom>
                      <a:rect l="l" t="t" r="r" b="b"/>
                      <a:pathLst>
                        <a:path w="25806400" h="101600">
                          <a:moveTo>
                            <a:pt x="0" y="101600"/>
                          </a:moveTo>
                          <a:lnTo>
                            <a:pt x="25806400" y="101600"/>
                          </a:lnTo>
                          <a:lnTo>
                            <a:pt x="258064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Repor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em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8"/>
          <w:sz w:val="13"/>
          <w:szCs w:val="13"/>
          <w:lang w:val="de-DE" w:bidi="de-DE"/>
        </w:rPr>
        <w:t>us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088"/>
          <w:tab w:val="left" w:pos="2681"/>
          <w:tab w:val="left" w:pos="3202"/>
          <w:tab w:val="left" w:pos="3811"/>
          <w:tab w:val="left" w:pos="4438"/>
          <w:tab w:val="left" w:pos="5047"/>
          <w:tab w:val="left" w:pos="5746"/>
        </w:tabs>
        <w:spacing w:before="128" w:after="4" w:line="124" w:lineRule="exact"/>
        <w:ind w:left="1479" w:right="0" w:firstLine="0"/>
      </w:pPr>
      <w:r>
        <w:drawing>
          <wp:anchor simplePos="0" relativeHeight="251658495" behindDoc="0" locked="0" layoutInCell="1" allowOverlap="1">
            <wp:simplePos x="0" y="0"/>
            <wp:positionH relativeFrom="page">
              <wp:posOffset>1534667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499" name="Freeform 14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497" behindDoc="0" locked="0" layoutInCell="1" allowOverlap="1">
            <wp:simplePos x="0" y="0"/>
            <wp:positionH relativeFrom="page">
              <wp:posOffset>2308859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500" name="Freeform 15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499" behindDoc="0" locked="0" layoutInCell="1" allowOverlap="1">
            <wp:simplePos x="0" y="0"/>
            <wp:positionH relativeFrom="page">
              <wp:posOffset>3083051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501" name="Freeform 15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500" behindDoc="0" locked="0" layoutInCell="1" allowOverlap="1">
            <wp:simplePos x="0" y="0"/>
            <wp:positionH relativeFrom="page">
              <wp:posOffset>3470147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502" name="Freeform 15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501" behindDoc="0" locked="0" layoutInCell="1" allowOverlap="1">
            <wp:simplePos x="0" y="0"/>
            <wp:positionH relativeFrom="page">
              <wp:posOffset>3857243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503" name="Freeform 15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496" behindDoc="0" locked="0" layoutInCell="1" allowOverlap="1">
            <wp:simplePos x="0" y="0"/>
            <wp:positionH relativeFrom="page">
              <wp:posOffset>1921763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504" name="Freeform 15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498" behindDoc="0" locked="0" layoutInCell="1" allowOverlap="1">
            <wp:simplePos x="0" y="0"/>
            <wp:positionH relativeFrom="page">
              <wp:posOffset>2695955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505" name="Freeform 15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502" behindDoc="0" locked="0" layoutInCell="1" allowOverlap="1">
            <wp:simplePos x="0" y="0"/>
            <wp:positionH relativeFrom="page">
              <wp:posOffset>4244339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506" name="Freeform 15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X	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YP	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G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RD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RC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D0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RC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D1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RDA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0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RDA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1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18"/>
          <w:sz w:val="13"/>
          <w:szCs w:val="13"/>
          <w:lang w:val="de-DE" w:bidi="de-DE"/>
        </w:rPr>
        <w:t>X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after="123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drawing>
          <wp:anchor simplePos="0" relativeHeight="251658513" behindDoc="0" locked="0" layoutInCell="1" allowOverlap="1">
            <wp:simplePos x="0" y="0"/>
            <wp:positionH relativeFrom="page">
              <wp:posOffset>1159763</wp:posOffset>
            </wp:positionH>
            <wp:positionV relativeFrom="paragraph">
              <wp:posOffset>12187</wp:posOffset>
            </wp:positionV>
            <wp:extent cx="3096767" cy="12191"/>
            <wp:effectExtent l="0" t="0" r="0" b="0"/>
            <wp:wrapNone/>
            <wp:docPr id="1507" name="Freeform 15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096767" cy="12191"/>
                    </a:xfrm>
                    <a:custGeom>
                      <a:rect l="l" t="t" r="r" b="b"/>
                      <a:pathLst>
                        <a:path w="25806400" h="101600">
                          <a:moveTo>
                            <a:pt x="0" y="101600"/>
                          </a:moveTo>
                          <a:lnTo>
                            <a:pt x="25806400" y="101600"/>
                          </a:lnTo>
                          <a:lnTo>
                            <a:pt x="258064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9772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2428"/>
        <w:gridCol w:w="619"/>
        <w:gridCol w:w="1219"/>
        <w:gridCol w:w="609"/>
        <w:gridCol w:w="2467"/>
      </w:tblGrid>
      <w:tr>
        <w:trPr>
          <w:trHeight w:hRule="exact" w:val="195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10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1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10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2874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72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723" w:line="240" w:lineRule="auto"/>
              <w:ind w:left="36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6" w:right="89" w:firstLine="2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11" w:line="142" w:lineRule="exact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384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 Di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204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-HD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-HD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706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9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??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?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---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758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7583" w:line="240" w:lineRule="auto"/>
              <w:ind w:left="33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5" w:right="89" w:firstLine="2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7" w:lineRule="exact"/>
              <w:ind w:left="208" w:right="99" w:hanging="4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5" w:right="89" w:firstLine="2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8" w:right="99" w:hanging="4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8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11" w:line="184" w:lineRule="exact"/>
              <w:ind w:left="210" w:right="94" w:firstLine="7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697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32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40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48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56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64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72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80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96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112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697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128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144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697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160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192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224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13" w:lineRule="exact"/>
              <w:ind w:left="84" w:right="1697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256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288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697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320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384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448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610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512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576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640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768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960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1024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500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1152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1280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1344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1408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1411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610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1472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1536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1920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2048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3072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3840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" w:after="26" w:line="184" w:lineRule="exact"/>
              <w:ind w:left="84" w:right="1642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 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---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673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3501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3501" w:line="240" w:lineRule="auto"/>
              <w:ind w:left="2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6" w:right="89" w:firstLine="12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6" w:right="91" w:hanging="2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6" w:right="91" w:firstLine="7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12" w:line="142" w:lineRule="exact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194" w:lineRule="exact"/>
              <w:ind w:left="84" w:right="1505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025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12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05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24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32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678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48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64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96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269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128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176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192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MHz (D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??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?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---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156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2529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0" w:line="142" w:lineRule="exact"/>
              <w:ind w:left="240" w:right="28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hanne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2334" w:line="142" w:lineRule="exact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t/R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8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0" w:line="142" w:lineRule="exact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11" w:line="142" w:lineRule="exact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66" w:right="195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---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166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97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974" w:line="240" w:lineRule="auto"/>
              <w:ind w:left="39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8" w:right="95" w:firstLine="19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12" w:line="142" w:lineRule="exact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194" w:lineRule="exact"/>
              <w:ind w:left="66" w:right="189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31d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3" w:after="0" w:line="201" w:lineRule="exact"/>
              <w:ind w:left="66" w:right="194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---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16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596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1596" w:line="240" w:lineRule="auto"/>
              <w:ind w:left="45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2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62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79" w:right="64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79" w:right="64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5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5" w:right="1443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Ka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7" w:right="982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ts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trix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ts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Discr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ts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96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24b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5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pha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5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31" w:line="142" w:lineRule="exact"/>
              <w:ind w:left="85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't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601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429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142" w:lineRule="exact"/>
              <w:ind w:left="3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hanne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35" w:line="142" w:lineRule="exact"/>
              <w:ind w:left="46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50" w:line="142" w:lineRule="exact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31" w:line="194" w:lineRule="exact"/>
              <w:ind w:left="66" w:right="2051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---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767"/>
        </w:trPr>
        <w:tc>
          <w:tcPr>
            <w:tcW w:w="4876" w:type="dxa"/>
            <w:gridSpan w:val="4"/>
            <w:tcBorders>
              <w:left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161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  <w:spacing w:before="146" w:after="7" w:line="195" w:lineRule="exact"/>
        <w:ind w:left="5302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1"/>
          <w:szCs w:val="21"/>
          <w:lang w:val="de-DE" w:bidi="de-DE"/>
        </w:rPr>
        <w:t>23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555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76" w:after="6" w:line="177" w:lineRule="exact"/>
        <w:ind w:left="113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5.3</w:t>
      </w:r>
      <w:r>
        <w:rPr baseline="0" dirty="0">
          <w:rFonts w:ascii="Arial" w:hAnsi="Arial" w:eastAsia="Arial" w:cs="Arial"/>
          <w:b/>
          <w:bCs/>
          <w:color w:val="000000"/>
          <w:spacing w:val="51"/>
          <w:sz w:val="19"/>
          <w:szCs w:val="19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Opera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ion Repor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pacing w:val="-19"/>
          <w:sz w:val="19"/>
          <w:szCs w:val="19"/>
          <w:lang w:val="de-DE" w:bidi="de-DE"/>
        </w:rPr>
        <w:t>s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  <w:tabs>
          <w:tab w:val="left" w:pos="4783"/>
        </w:tabs>
        <w:spacing w:before="155" w:after="4" w:line="124" w:lineRule="exact"/>
        <w:ind w:left="3432" w:right="0" w:firstLine="0"/>
      </w:pPr>
      <w:r>
        <w:drawing>
          <wp:anchor simplePos="0" relativeHeight="251658668" behindDoc="1" locked="0" layoutInCell="1" allowOverlap="1">
            <wp:simplePos x="0" y="0"/>
            <wp:positionH relativeFrom="page">
              <wp:posOffset>2296160</wp:posOffset>
            </wp:positionH>
            <wp:positionV relativeFrom="line">
              <wp:posOffset>123499</wp:posOffset>
            </wp:positionV>
            <wp:extent cx="1564639" cy="110240"/>
            <wp:effectExtent l="0" t="0" r="0" b="0"/>
            <wp:wrapNone/>
            <wp:docPr id="1508" name="Picture 150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08" name="Picture 1508"/>
                    <pic:cNvPicPr>
                      <a:picLocks noChangeAspect="0" noChangeArrowheads="1"/>
                    </pic:cNvPicPr>
                  </pic:nvPicPr>
                  <pic:blipFill>
                    <a:blip r:embed="rId15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64639" cy="11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2" behindDoc="1" locked="0" layoutInCell="1" allowOverlap="1">
            <wp:simplePos x="0" y="0"/>
            <wp:positionH relativeFrom="page">
              <wp:posOffset>1153667</wp:posOffset>
            </wp:positionH>
            <wp:positionV relativeFrom="line">
              <wp:posOffset>235259</wp:posOffset>
            </wp:positionV>
            <wp:extent cx="388619" cy="124967"/>
            <wp:effectExtent l="0" t="0" r="0" b="0"/>
            <wp:wrapNone/>
            <wp:docPr id="1509" name="Freeform 15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8619" cy="124967"/>
                    </a:xfrm>
                    <a:custGeom>
                      <a:rect l="l" t="t" r="r" b="b"/>
                      <a:pathLst>
                        <a:path w="3238500" h="1041400">
                          <a:moveTo>
                            <a:pt x="0" y="1041400"/>
                          </a:moveTo>
                          <a:lnTo>
                            <a:pt x="3238500" y="1041400"/>
                          </a:lnTo>
                          <a:lnTo>
                            <a:pt x="3238500" y="0"/>
                          </a:lnTo>
                          <a:lnTo>
                            <a:pt x="0" y="0"/>
                          </a:lnTo>
                          <a:lnTo>
                            <a:pt x="0" y="10414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3" behindDoc="1" locked="0" layoutInCell="1" allowOverlap="1">
            <wp:simplePos x="0" y="0"/>
            <wp:positionH relativeFrom="page">
              <wp:posOffset>3863339</wp:posOffset>
            </wp:positionH>
            <wp:positionV relativeFrom="line">
              <wp:posOffset>235259</wp:posOffset>
            </wp:positionV>
            <wp:extent cx="388619" cy="124967"/>
            <wp:effectExtent l="0" t="0" r="0" b="0"/>
            <wp:wrapNone/>
            <wp:docPr id="1510" name="Freeform 15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8619" cy="124967"/>
                    </a:xfrm>
                    <a:custGeom>
                      <a:rect l="l" t="t" r="r" b="b"/>
                      <a:pathLst>
                        <a:path w="3238500" h="1041400">
                          <a:moveTo>
                            <a:pt x="0" y="1041400"/>
                          </a:moveTo>
                          <a:lnTo>
                            <a:pt x="3238500" y="1041400"/>
                          </a:lnTo>
                          <a:lnTo>
                            <a:pt x="3238500" y="0"/>
                          </a:lnTo>
                          <a:lnTo>
                            <a:pt x="0" y="0"/>
                          </a:lnTo>
                          <a:lnTo>
                            <a:pt x="0" y="1041400"/>
                          </a:lnTo>
                          <a:close/>
                        </a:path>
                      </a:pathLst>
                    </a:custGeom>
                    <a:solidFill>
                      <a:srgbClr val="C2C2C2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34" behindDoc="0" locked="0" layoutInCell="1" allowOverlap="1">
            <wp:simplePos x="0" y="0"/>
            <wp:positionH relativeFrom="page">
              <wp:posOffset>1147571</wp:posOffset>
            </wp:positionH>
            <wp:positionV relativeFrom="line">
              <wp:posOffset>229163</wp:posOffset>
            </wp:positionV>
            <wp:extent cx="12191" cy="135635"/>
            <wp:effectExtent l="0" t="0" r="0" b="0"/>
            <wp:wrapNone/>
            <wp:docPr id="1511" name="Freeform 15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35635"/>
                    </a:xfrm>
                    <a:custGeom>
                      <a:rect l="l" t="t" r="r" b="b"/>
                      <a:pathLst>
                        <a:path w="101600" h="1130300">
                          <a:moveTo>
                            <a:pt x="0" y="1130300"/>
                          </a:moveTo>
                          <a:lnTo>
                            <a:pt x="101600" y="11303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1303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52" behindDoc="0" locked="0" layoutInCell="1" allowOverlap="1">
            <wp:simplePos x="0" y="0"/>
            <wp:positionH relativeFrom="page">
              <wp:posOffset>1159763</wp:posOffset>
            </wp:positionH>
            <wp:positionV relativeFrom="line">
              <wp:posOffset>229163</wp:posOffset>
            </wp:positionV>
            <wp:extent cx="3096767" cy="12191"/>
            <wp:effectExtent l="0" t="0" r="0" b="0"/>
            <wp:wrapNone/>
            <wp:docPr id="1512" name="Freeform 15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096767" cy="12191"/>
                    </a:xfrm>
                    <a:custGeom>
                      <a:rect l="l" t="t" r="r" b="b"/>
                      <a:pathLst>
                        <a:path w="25806400" h="101600">
                          <a:moveTo>
                            <a:pt x="0" y="101600"/>
                          </a:moveTo>
                          <a:lnTo>
                            <a:pt x="25806400" y="101600"/>
                          </a:lnTo>
                          <a:lnTo>
                            <a:pt x="258064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Repor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em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8"/>
          <w:sz w:val="13"/>
          <w:szCs w:val="13"/>
          <w:lang w:val="de-DE" w:bidi="de-DE"/>
        </w:rPr>
        <w:t>us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088"/>
          <w:tab w:val="left" w:pos="2681"/>
          <w:tab w:val="left" w:pos="3202"/>
          <w:tab w:val="left" w:pos="3811"/>
          <w:tab w:val="left" w:pos="4438"/>
          <w:tab w:val="left" w:pos="5047"/>
          <w:tab w:val="left" w:pos="5746"/>
        </w:tabs>
        <w:spacing w:before="128" w:after="4" w:line="124" w:lineRule="exact"/>
        <w:ind w:left="1479" w:right="0" w:firstLine="0"/>
      </w:pPr>
      <w:r>
        <w:drawing>
          <wp:anchor simplePos="0" relativeHeight="251658635" behindDoc="0" locked="0" layoutInCell="1" allowOverlap="1">
            <wp:simplePos x="0" y="0"/>
            <wp:positionH relativeFrom="page">
              <wp:posOffset>1534667</wp:posOffset>
            </wp:positionH>
            <wp:positionV relativeFrom="line">
              <wp:posOffset>61141</wp:posOffset>
            </wp:positionV>
            <wp:extent cx="2334767" cy="123443"/>
            <wp:effectExtent l="0" t="0" r="0" b="0"/>
            <wp:wrapNone/>
            <wp:docPr id="1513" name="Freeform 151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334767" cy="123443"/>
                      <a:chOff x="0" y="0"/>
                      <a:chExt cx="2334767" cy="123443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87096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774192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548384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935480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322576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  <w:drawing>
          <wp:anchor simplePos="0" relativeHeight="251658638" behindDoc="0" locked="0" layoutInCell="1" allowOverlap="1">
            <wp:simplePos x="0" y="0"/>
            <wp:positionH relativeFrom="page">
              <wp:posOffset>2695955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519" name="Freeform 15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42" behindDoc="0" locked="0" layoutInCell="1" allowOverlap="1">
            <wp:simplePos x="0" y="0"/>
            <wp:positionH relativeFrom="page">
              <wp:posOffset>4244339</wp:posOffset>
            </wp:positionH>
            <wp:positionV relativeFrom="line">
              <wp:posOffset>61141</wp:posOffset>
            </wp:positionV>
            <wp:extent cx="12191" cy="123443"/>
            <wp:effectExtent l="0" t="0" r="0" b="0"/>
            <wp:wrapNone/>
            <wp:docPr id="1520" name="Freeform 15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1" cy="123443"/>
                    </a:xfrm>
                    <a:custGeom>
                      <a:rect l="l" t="t" r="r" b="b"/>
                      <a:pathLst>
                        <a:path w="101600" h="1028700">
                          <a:moveTo>
                            <a:pt x="0" y="1028700"/>
                          </a:moveTo>
                          <a:lnTo>
                            <a:pt x="101600" y="1028700"/>
                          </a:lnTo>
                          <a:lnTo>
                            <a:pt x="101600" y="0"/>
                          </a:lnTo>
                          <a:lnTo>
                            <a:pt x="0" y="0"/>
                          </a:lnTo>
                          <a:lnTo>
                            <a:pt x="0" y="1028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X	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YP	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G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RD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RC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D0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RC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D1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RDA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0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RDA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1	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13"/>
          <w:szCs w:val="13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18"/>
          <w:sz w:val="13"/>
          <w:szCs w:val="13"/>
          <w:lang w:val="de-DE" w:bidi="de-DE"/>
        </w:rPr>
        <w:t>X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after="123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drawing>
          <wp:anchor simplePos="0" relativeHeight="251658653" behindDoc="0" locked="0" layoutInCell="1" allowOverlap="1">
            <wp:simplePos x="0" y="0"/>
            <wp:positionH relativeFrom="page">
              <wp:posOffset>1159763</wp:posOffset>
            </wp:positionH>
            <wp:positionV relativeFrom="paragraph">
              <wp:posOffset>12187</wp:posOffset>
            </wp:positionV>
            <wp:extent cx="3096767" cy="12191"/>
            <wp:effectExtent l="0" t="0" r="0" b="0"/>
            <wp:wrapNone/>
            <wp:docPr id="1521" name="Freeform 15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096767" cy="12191"/>
                    </a:xfrm>
                    <a:custGeom>
                      <a:rect l="l" t="t" r="r" b="b"/>
                      <a:pathLst>
                        <a:path w="25806400" h="101600">
                          <a:moveTo>
                            <a:pt x="0" y="101600"/>
                          </a:moveTo>
                          <a:lnTo>
                            <a:pt x="25806400" y="101600"/>
                          </a:lnTo>
                          <a:lnTo>
                            <a:pt x="258064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9772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316"/>
        <w:gridCol w:w="2112"/>
        <w:gridCol w:w="619"/>
        <w:gridCol w:w="1219"/>
        <w:gridCol w:w="609"/>
        <w:gridCol w:w="2467"/>
      </w:tblGrid>
      <w:tr>
        <w:trPr>
          <w:trHeight w:hRule="exact" w:val="195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316" w:type="dxa"/>
            <w:tcBorders>
              <w:right w:val="nil"/>
            </w:tcBorders>
            <w:shd w:val="clear" w:color="auto" w:fill="C2C2C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112" w:type="dxa"/>
            <w:tcBorders>
              <w:left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7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1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10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113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1350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1350" w:line="240" w:lineRule="auto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ALL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 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ALL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46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Off /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Off /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Off /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Off /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Off /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Off /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962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962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5" w:right="90" w:firstLine="12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8" w:right="95" w:firstLine="19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419"/>
              </w:tabs>
              <w:spacing w:before="0" w:after="0" w:line="194" w:lineRule="exact"/>
              <w:ind w:left="66" w:right="565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7" w:after="0" w:line="142" w:lineRule="exact"/>
              <w:ind w:left="4" w:right="2091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7" w:after="0" w:line="142" w:lineRule="exact"/>
              <w:ind w:left="4" w:right="187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78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gridSpan w:val="2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994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9943" w:line="240" w:lineRule="auto"/>
              <w:ind w:left="31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>
              <w:drawing>
                <wp:anchor simplePos="0" relativeHeight="251658249" behindDoc="1" locked="0" layoutInCell="1" allowOverlap="1">
                  <wp:simplePos x="0" y="0"/>
                  <wp:positionH relativeFrom="page">
                    <wp:posOffset>-11683</wp:posOffset>
                  </wp:positionH>
                  <wp:positionV relativeFrom="line">
                    <wp:posOffset>-131272</wp:posOffset>
                  </wp:positionV>
                  <wp:extent cx="1967483" cy="901196"/>
                  <wp:effectExtent l="0" t="0" r="0" b="0"/>
                  <wp:wrapNone/>
                  <wp:docPr id="1522" name="Picture 1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" name="Picture 152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67483" cy="9011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08" w:right="-18" w:firstLine="0"/>
            </w:pPr>
            <w:r>
              <w:drawing>
                <wp:anchor simplePos="0" relativeHeight="251658271" behindDoc="1" locked="0" layoutInCell="1" allowOverlap="1">
                  <wp:simplePos x="0" y="0"/>
                  <wp:positionH relativeFrom="page">
                    <wp:posOffset>-6604</wp:posOffset>
                  </wp:positionH>
                  <wp:positionV relativeFrom="line">
                    <wp:posOffset>-7193</wp:posOffset>
                  </wp:positionV>
                  <wp:extent cx="1962403" cy="150368"/>
                  <wp:effectExtent l="0" t="0" r="0" b="0"/>
                  <wp:wrapNone/>
                  <wp:docPr id="1523" name="Picture 1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" name="Picture 152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62403" cy="150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05" w:right="-18" w:firstLine="0"/>
            </w:pPr>
            <w:r>
              <w:drawing>
                <wp:anchor simplePos="0" relativeHeight="251658271" behindDoc="1" locked="0" layoutInCell="1" allowOverlap="1">
                  <wp:simplePos x="0" y="0"/>
                  <wp:positionH relativeFrom="page">
                    <wp:posOffset>-6604</wp:posOffset>
                  </wp:positionH>
                  <wp:positionV relativeFrom="line">
                    <wp:posOffset>-7192</wp:posOffset>
                  </wp:positionV>
                  <wp:extent cx="1962403" cy="150368"/>
                  <wp:effectExtent l="0" t="0" r="0" b="0"/>
                  <wp:wrapNone/>
                  <wp:docPr id="1524" name="Picture 1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" name="Picture 152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62403" cy="150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5" w:right="91" w:hanging="2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>
              <w:drawing>
                <wp:anchor simplePos="0" relativeHeight="251658271" behindDoc="1" locked="0" layoutInCell="1" allowOverlap="1">
                  <wp:simplePos x="0" y="0"/>
                  <wp:positionH relativeFrom="page">
                    <wp:posOffset>-11683</wp:posOffset>
                  </wp:positionH>
                  <wp:positionV relativeFrom="line">
                    <wp:posOffset>-7827</wp:posOffset>
                  </wp:positionV>
                  <wp:extent cx="1967483" cy="526292"/>
                  <wp:effectExtent l="0" t="0" r="0" b="0"/>
                  <wp:wrapNone/>
                  <wp:docPr id="1525" name="Picture 1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" name="Picture 152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67483" cy="5262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8" w:right="99" w:hanging="4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05" w:right="-18" w:firstLine="0"/>
            </w:pPr>
            <w:r>
              <w:drawing>
                <wp:anchor simplePos="0" relativeHeight="251658271" behindDoc="1" locked="0" layoutInCell="1" allowOverlap="1">
                  <wp:simplePos x="0" y="0"/>
                  <wp:positionH relativeFrom="page">
                    <wp:posOffset>-6604</wp:posOffset>
                  </wp:positionH>
                  <wp:positionV relativeFrom="line">
                    <wp:posOffset>-7827</wp:posOffset>
                  </wp:positionV>
                  <wp:extent cx="1962403" cy="150367"/>
                  <wp:effectExtent l="0" t="0" r="0" b="0"/>
                  <wp:wrapNone/>
                  <wp:docPr id="1526" name="Picture 1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" name="Picture 152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62403" cy="150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>
              <w:drawing>
                <wp:anchor simplePos="0" relativeHeight="251658271" behindDoc="1" locked="0" layoutInCell="1" allowOverlap="1">
                  <wp:simplePos x="0" y="0"/>
                  <wp:positionH relativeFrom="page">
                    <wp:posOffset>-11683</wp:posOffset>
                  </wp:positionH>
                  <wp:positionV relativeFrom="line">
                    <wp:posOffset>-131270</wp:posOffset>
                  </wp:positionV>
                  <wp:extent cx="1967483" cy="1139956"/>
                  <wp:effectExtent l="0" t="0" r="0" b="0"/>
                  <wp:wrapNone/>
                  <wp:docPr id="1527" name="Picture 1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" name="Picture 152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67483" cy="11399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7" w:after="26" w:line="142" w:lineRule="exact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4" w:right="187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4" w:right="195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94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94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4" w:right="188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49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4" w:right="110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94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79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4" w:right="157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72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4" w:right="152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ill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107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ill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Vangua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Cl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067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xy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hea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9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ehou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95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98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Disco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4" w:right="200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rty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94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465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sic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2179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DJ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033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cit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l/O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82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ili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443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ci-Fi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093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anda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4" w:right="163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64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45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4" w:right="146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61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4" w:right="48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B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Dir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48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HX Ci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61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HX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7" w:after="26" w:line="142" w:lineRule="exact"/>
              <w:ind w:left="4" w:right="159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HX 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370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3295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3295" w:line="240" w:lineRule="auto"/>
              <w:ind w:left="4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9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gridSpan w:val="2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9" w:line="194" w:lineRule="exact"/>
              <w:ind w:left="66" w:right="158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HONO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CD-R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MD/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/C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96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0" w:line="240" w:lineRule="auto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gridSpan w:val="2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0" w:line="240" w:lineRule="auto"/>
              <w:ind w:left="4" w:right="168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727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8" w:right="-18" w:firstLine="0"/>
            </w:pPr>
            <w:r>
              <w:drawing>
                <wp:anchor simplePos="0" relativeHeight="251658271" behindDoc="1" locked="0" layoutInCell="1" allowOverlap="1">
                  <wp:simplePos x="0" y="0"/>
                  <wp:positionH relativeFrom="page">
                    <wp:posOffset>-6605</wp:posOffset>
                  </wp:positionH>
                  <wp:positionV relativeFrom="line">
                    <wp:posOffset>-14813</wp:posOffset>
                  </wp:positionV>
                  <wp:extent cx="1962403" cy="150368"/>
                  <wp:effectExtent l="0" t="0" r="0" b="0"/>
                  <wp:wrapNone/>
                  <wp:docPr id="1528" name="Picture 1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" name="Picture 152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62403" cy="150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8" w:right="95" w:firstLine="9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08" w:right="-18" w:firstLine="0"/>
            </w:pPr>
            <w:r>
              <w:drawing>
                <wp:anchor simplePos="0" relativeHeight="251658271" behindDoc="1" locked="0" layoutInCell="1" allowOverlap="1">
                  <wp:simplePos x="0" y="0"/>
                  <wp:positionH relativeFrom="page">
                    <wp:posOffset>-6605</wp:posOffset>
                  </wp:positionH>
                  <wp:positionV relativeFrom="line">
                    <wp:posOffset>-7827</wp:posOffset>
                  </wp:positionV>
                  <wp:extent cx="1962403" cy="150367"/>
                  <wp:effectExtent l="0" t="0" r="0" b="0"/>
                  <wp:wrapNone/>
                  <wp:docPr id="1529" name="Picture 1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" name="Picture 152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62403" cy="150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6" w:right="89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8" w:right="99" w:hanging="4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0" w:line="142" w:lineRule="exact"/>
              <w:ind w:left="114" w:right="-18" w:firstLine="0"/>
            </w:pPr>
            <w:r>
              <w:drawing>
                <wp:anchor simplePos="0" relativeHeight="251658271" behindDoc="1" locked="0" layoutInCell="1" allowOverlap="1">
                  <wp:simplePos x="0" y="0"/>
                  <wp:positionH relativeFrom="page">
                    <wp:posOffset>-6605</wp:posOffset>
                  </wp:positionH>
                  <wp:positionV relativeFrom="line">
                    <wp:posOffset>-13542</wp:posOffset>
                  </wp:positionV>
                  <wp:extent cx="1962403" cy="150367"/>
                  <wp:effectExtent l="0" t="0" r="0" b="0"/>
                  <wp:wrapNone/>
                  <wp:docPr id="1530" name="Picture 1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" name="Picture 153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62403" cy="150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gridSpan w:val="2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4" w:right="202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941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CR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55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314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UX/DOCK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401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lti 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D/HD 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0" w:line="142" w:lineRule="exact"/>
              <w:ind w:left="4" w:right="73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lti CH 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OFF/ON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gridSpan w:val="2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983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351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4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594" w:line="142" w:lineRule="exact"/>
              <w:ind w:left="3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79" w:right="67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179" w:right="-18" w:firstLine="0"/>
            </w:pPr>
            <w:r>
              <w:drawing>
                <wp:anchor simplePos="0" relativeHeight="251658271" behindDoc="1" locked="0" layoutInCell="1" allowOverlap="1">
                  <wp:simplePos x="0" y="0"/>
                  <wp:positionH relativeFrom="page">
                    <wp:posOffset>-6605</wp:posOffset>
                  </wp:positionH>
                  <wp:positionV relativeFrom="line">
                    <wp:posOffset>-7827</wp:posOffset>
                  </wp:positionV>
                  <wp:extent cx="5047488" cy="153928"/>
                  <wp:effectExtent l="0" t="0" r="0" b="0"/>
                  <wp:wrapNone/>
                  <wp:docPr id="1531" name="Picture 1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" name="Picture 153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047488" cy="1539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11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gridSpan w:val="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387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 /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22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OG ON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11" w:line="142" w:lineRule="exact"/>
              <w:ind w:left="4" w:right="193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HDMI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551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3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184" w:line="142" w:lineRule="exact"/>
              <w:ind w:left="4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179" w:right="6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gridSpan w:val="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837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368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85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8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gridSpan w:val="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66" w:right="2060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2895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2712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2712" w:line="240" w:lineRule="auto"/>
              <w:ind w:left="1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>
              <w:drawing>
                <wp:anchor simplePos="0" relativeHeight="251658271" behindDoc="1" locked="0" layoutInCell="1" allowOverlap="1">
                  <wp:simplePos x="0" y="0"/>
                  <wp:positionH relativeFrom="page">
                    <wp:posOffset>-6605</wp:posOffset>
                  </wp:positionH>
                  <wp:positionV relativeFrom="line">
                    <wp:posOffset>-7826</wp:posOffset>
                  </wp:positionV>
                  <wp:extent cx="1962403" cy="150367"/>
                  <wp:effectExtent l="0" t="0" r="0" b="0"/>
                  <wp:wrapNone/>
                  <wp:docPr id="1532" name="Picture 1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" name="Picture 1532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62403" cy="150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6" w:right="89" w:firstLine="2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8" w:right="99" w:hanging="4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gridSpan w:val="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66" w:right="158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HONO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CD-R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MD/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603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202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314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CR1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CR2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UX/DOCK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D/HD 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206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8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84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94" w:lineRule="exact"/>
              <w:ind w:left="66" w:right="2060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4" w:right="108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Enhan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2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gridSpan w:val="2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4" w:right="105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Enhan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Hi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06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000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806" w:line="142" w:lineRule="exact"/>
              <w:ind w:left="3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12" w:hanging="9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9" w:right="109" w:hanging="21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28" w:line="142" w:lineRule="exact"/>
              <w:ind w:left="208" w:right="-14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419"/>
              </w:tabs>
              <w:spacing w:before="21" w:after="0" w:line="194" w:lineRule="exact"/>
              <w:ind w:left="66" w:right="527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7" w:after="0" w:line="142" w:lineRule="exact"/>
              <w:ind w:left="4" w:right="205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7" w:after="28" w:line="142" w:lineRule="exact"/>
              <w:ind w:left="4" w:right="183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4" w:right="108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Enhan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94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gridSpan w:val="2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4" w:right="105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Enhan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Hi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600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gridSpan w:val="2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tcBorders>
              <w:top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4" w:after="64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top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64" w:line="184" w:lineRule="exact"/>
              <w:ind w:left="66" w:right="99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Enhan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Enhan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Hi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IGHT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gridSpan w:val="2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4915" w:type="dxa"/>
            <w:gridSpan w:val="4"/>
            <w:tcBorders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11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  <w:spacing w:before="197" w:after="7" w:line="195" w:lineRule="exact"/>
        <w:ind w:left="5302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1"/>
          <w:szCs w:val="21"/>
          <w:lang w:val="de-DE" w:bidi="de-DE"/>
        </w:rPr>
        <w:t>24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555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32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9755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2467"/>
        <w:gridCol w:w="580"/>
        <w:gridCol w:w="1219"/>
        <w:gridCol w:w="609"/>
        <w:gridCol w:w="2450"/>
      </w:tblGrid>
      <w:tr>
        <w:trPr>
          <w:trHeight w:hRule="exact" w:val="195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10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580" w:type="dxa"/>
            <w:tcBorders>
              <w:top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46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tcBorders>
              <w:top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tcBorders>
              <w:top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1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50" w:type="dxa"/>
            <w:tcBorders>
              <w:top w:val="nil"/>
            </w:tcBorders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10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930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767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767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8" w:lineRule="exact"/>
              <w:ind w:left="66" w:right="219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767" w:line="240" w:lineRule="auto"/>
              <w:ind w:left="1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767" w:line="240" w:lineRule="auto"/>
              <w:ind w:left="4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5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" w:after="26" w:line="185" w:lineRule="exact"/>
              <w:ind w:left="66" w:right="2029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350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35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35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>
              <w:drawing>
                <wp:anchor simplePos="0" relativeHeight="251658247" behindDoc="1" locked="0" layoutInCell="1" allowOverlap="1">
                  <wp:simplePos x="0" y="0"/>
                  <wp:positionH relativeFrom="page">
                    <wp:posOffset>-13716</wp:posOffset>
                  </wp:positionH>
                  <wp:positionV relativeFrom="line">
                    <wp:posOffset>-14178</wp:posOffset>
                  </wp:positionV>
                  <wp:extent cx="5066283" cy="529340"/>
                  <wp:effectExtent l="0" t="0" r="0" b="0"/>
                  <wp:wrapNone/>
                  <wp:docPr id="1533" name="Picture 1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" name="Picture 153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066283" cy="529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4" w:right="228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4" w:right="228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4" w:right="228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4" w:right="228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4" w:right="228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4" w:right="228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4" w:right="228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142" w:lineRule="exact"/>
              <w:ind w:left="4" w:right="228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156" w:line="240" w:lineRule="auto"/>
              <w:ind w:left="17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156" w:line="240" w:lineRule="auto"/>
              <w:ind w:left="2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>
              <w:drawing>
                <wp:anchor simplePos="0" relativeHeight="251658247" behindDoc="1" locked="0" layoutInCell="1" allowOverlap="1">
                  <wp:simplePos x="0" y="0"/>
                  <wp:positionH relativeFrom="page">
                    <wp:posOffset>-6604</wp:posOffset>
                  </wp:positionH>
                  <wp:positionV relativeFrom="line">
                    <wp:posOffset>-7829</wp:posOffset>
                  </wp:positionV>
                  <wp:extent cx="1962403" cy="150368"/>
                  <wp:effectExtent l="0" t="0" r="0" b="0"/>
                  <wp:wrapNone/>
                  <wp:docPr id="1534" name="Picture 1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" name="Picture 153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62403" cy="150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5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194" w:lineRule="exact"/>
              <w:ind w:left="66" w:right="1836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53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Discr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4" w:after="26" w:line="175" w:lineRule="exact"/>
              <w:ind w:left="66" w:right="1481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IIx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IIx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58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84" w:line="240" w:lineRule="auto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84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 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50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142" w:lineRule="exact"/>
              <w:ind w:left="4" w:right="214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0" w:line="142" w:lineRule="exact"/>
              <w:ind w:left="4" w:right="214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417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Sho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23" w:line="142" w:lineRule="exact"/>
              <w:ind w:left="29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29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" w:right="211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29" w:line="194" w:lineRule="exact"/>
              <w:ind w:left="66" w:right="2098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58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50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417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58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223" w:line="240" w:lineRule="auto"/>
              <w:ind w:left="18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223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 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9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5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" w:right="214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9" w:line="142" w:lineRule="exact"/>
              <w:ind w:left="4" w:right="214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32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5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9772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2428"/>
        <w:gridCol w:w="619"/>
        <w:gridCol w:w="1219"/>
        <w:gridCol w:w="609"/>
        <w:gridCol w:w="2467"/>
      </w:tblGrid>
      <w:tr>
        <w:trPr>
          <w:trHeight w:hRule="exact" w:val="196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10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1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10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1124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961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3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767" w:line="142" w:lineRule="exact"/>
              <w:ind w:left="3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570"/>
              </w:tabs>
              <w:spacing w:before="41" w:after="0" w:line="142" w:lineRule="exact"/>
              <w:ind w:left="4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Load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961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1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767" w:line="142" w:lineRule="exact"/>
              <w:ind w:left="3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570"/>
              </w:tabs>
              <w:spacing w:before="41" w:after="0" w:line="142" w:lineRule="exact"/>
              <w:ind w:left="4" w:right="171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1" w:right="171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1" w:right="171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1" w:right="171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1" w:right="171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571" w:right="171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146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962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35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768" w:line="142" w:lineRule="exact"/>
              <w:ind w:left="3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570"/>
              </w:tabs>
              <w:spacing w:before="63" w:after="0" w:line="142" w:lineRule="exact"/>
              <w:ind w:left="4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962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19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768" w:line="142" w:lineRule="exact"/>
              <w:ind w:left="3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570"/>
              </w:tabs>
              <w:spacing w:before="63" w:after="0" w:line="142" w:lineRule="exact"/>
              <w:ind w:left="4" w:right="171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1" w:right="171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1" w:right="171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1" w:right="171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1" w:right="171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142" w:lineRule="exact"/>
              <w:ind w:left="571" w:right="171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573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962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3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767" w:line="142" w:lineRule="exact"/>
              <w:ind w:left="3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570"/>
              </w:tabs>
              <w:spacing w:before="62" w:after="0" w:line="142" w:lineRule="exact"/>
              <w:ind w:left="4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379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45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ua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184" w:line="142" w:lineRule="exact"/>
              <w:ind w:left="4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66" w:right="1971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573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573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3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379" w:line="142" w:lineRule="exact"/>
              <w:ind w:left="3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75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26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194" w:lineRule="exact"/>
              <w:ind w:left="66" w:right="1413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(Z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26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962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3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768" w:line="142" w:lineRule="exact"/>
              <w:ind w:left="3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570"/>
              </w:tabs>
              <w:spacing w:before="63" w:after="0" w:line="142" w:lineRule="exact"/>
              <w:ind w:left="4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777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573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3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378" w:line="142" w:lineRule="exact"/>
              <w:ind w:left="358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5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26" w:line="175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" w:after="0" w:line="194" w:lineRule="exact"/>
              <w:ind w:left="66" w:right="1413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(Z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26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84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3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3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66" w:right="717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8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84" w:line="240" w:lineRule="auto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eadphon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94" w:lineRule="exact"/>
              <w:ind w:left="66" w:right="2060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220" w:line="240" w:lineRule="auto"/>
              <w:ind w:left="215" w:right="-18" w:firstLine="0"/>
            </w:pPr>
            <w:r>
              <w:drawing>
                <wp:anchor simplePos="0" relativeHeight="251658250" behindDoc="1" locked="0" layoutInCell="1" allowOverlap="1">
                  <wp:simplePos x="0" y="0"/>
                  <wp:positionH relativeFrom="page">
                    <wp:posOffset>-12700</wp:posOffset>
                  </wp:positionH>
                  <wp:positionV relativeFrom="line">
                    <wp:posOffset>-841</wp:posOffset>
                  </wp:positionV>
                  <wp:extent cx="3135883" cy="283976"/>
                  <wp:effectExtent l="0" t="0" r="0" b="0"/>
                  <wp:wrapNone/>
                  <wp:docPr id="1535" name="Picture 1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" name="Picture 153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135883" cy="2839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142" w:lineRule="exact"/>
              <w:ind w:left="4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6" w:line="142" w:lineRule="exact"/>
              <w:ind w:left="45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142" w:lineRule="exact"/>
              <w:ind w:left="4" w:right="203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6" w:line="142" w:lineRule="exact"/>
              <w:ind w:left="4" w:right="186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8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4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66" w:right="2035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609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395" w:line="213" w:lineRule="exact"/>
              <w:ind w:left="429" w:right="272" w:hanging="81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13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5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25" w:line="184" w:lineRule="exact"/>
              <w:ind w:left="66" w:right="1217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r[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]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r[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]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40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222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3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8" w:line="142" w:lineRule="exact"/>
              <w:ind w:left="3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8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8" w:line="194" w:lineRule="exact"/>
              <w:ind w:left="66" w:right="67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45"/>
        </w:trPr>
        <w:tc>
          <w:tcPr>
            <w:tcW w:w="4876" w:type="dxa"/>
            <w:gridSpan w:val="4"/>
            <w:vMerge w:val="restart"/>
            <w:tcBorders>
              <w:left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816"/>
        </w:trPr>
        <w:tc>
          <w:tcPr>
            <w:tcW w:w="4876" w:type="dxa"/>
            <w:gridSpan w:val="4"/>
            <w:vMerge/>
            <w:tcBorders>
              <w:top w:val="nil"/>
              <w:left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628" w:line="240" w:lineRule="auto"/>
              <w:ind w:left="22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36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433" w:line="142" w:lineRule="exact"/>
              <w:ind w:left="4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64" w:line="18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" w:after="64" w:line="184" w:lineRule="exact"/>
              <w:ind w:left="66" w:right="1217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r[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]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r[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]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36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  <w:spacing w:before="46" w:after="7" w:line="195" w:lineRule="exact"/>
        <w:ind w:left="5302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1"/>
          <w:szCs w:val="21"/>
          <w:lang w:val="de-DE" w:bidi="de-DE"/>
        </w:rPr>
        <w:t>25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555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32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9772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2428"/>
        <w:gridCol w:w="619"/>
        <w:gridCol w:w="1219"/>
        <w:gridCol w:w="609"/>
        <w:gridCol w:w="2467"/>
      </w:tblGrid>
      <w:tr>
        <w:trPr>
          <w:trHeight w:hRule="exact" w:val="195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10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1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10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735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572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378" w:line="194" w:lineRule="exact"/>
              <w:ind w:left="352" w:right="235" w:firstLine="69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81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187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589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142" w:lineRule="exact"/>
              <w:ind w:left="4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8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00" w:line="142" w:lineRule="exact"/>
              <w:ind w:left="5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11" w:hanging="9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849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191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75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57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378" w:line="194" w:lineRule="exact"/>
              <w:ind w:left="364" w:right="249" w:firstLine="57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6" w:right="89" w:firstLine="21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66" w:right="181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187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590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4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8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7" w:after="196" w:line="142" w:lineRule="exact"/>
              <w:ind w:left="56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5" w:right="89" w:firstLine="21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66" w:right="1849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191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75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57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379" w:line="194" w:lineRule="exact"/>
              <w:ind w:left="376" w:right="261" w:firstLine="45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6" w:right="89" w:firstLine="21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66" w:right="181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7" w:after="0" w:line="142" w:lineRule="exact"/>
              <w:ind w:left="4" w:right="187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590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396" w:line="194" w:lineRule="exact"/>
              <w:ind w:left="236" w:right="122" w:firstLine="184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5" w:right="89" w:firstLine="11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66" w:right="1849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7" w:after="0" w:line="142" w:lineRule="exact"/>
              <w:ind w:left="4" w:right="191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75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57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378" w:line="194" w:lineRule="exact"/>
              <w:ind w:left="213" w:right="99" w:firstLine="208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66" w:right="181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187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5" w:after="59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5" w:after="0" w:line="142" w:lineRule="exact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16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01" w:line="142" w:lineRule="exact"/>
              <w:ind w:left="4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5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11" w:lineRule="exact"/>
              <w:ind w:left="217" w:right="111" w:hanging="9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6" w:after="25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66" w:right="1892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191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75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57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379" w:line="194" w:lineRule="exact"/>
              <w:ind w:left="225" w:right="112" w:firstLine="196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66" w:right="181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7" w:after="0" w:line="142" w:lineRule="exact"/>
              <w:ind w:left="4" w:right="187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590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3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01" w:line="194" w:lineRule="exact"/>
              <w:ind w:left="369" w:right="64" w:hanging="227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11" w:lineRule="exact"/>
              <w:ind w:left="217" w:right="111" w:hanging="9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6" w:after="26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66" w:right="1892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7" w:after="0" w:line="142" w:lineRule="exact"/>
              <w:ind w:left="4" w:right="191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75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57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4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8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473" w:right="51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6" w:right="89" w:firstLine="21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66" w:right="181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187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589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16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01" w:line="142" w:lineRule="exact"/>
              <w:ind w:left="4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9" w:after="0" w:line="142" w:lineRule="exact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7" w:after="25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66" w:right="1892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191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795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628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417" w:right="195" w:hanging="146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6" w:after="64" w:line="142" w:lineRule="exact"/>
              <w:ind w:left="56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12" w:hanging="9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8" w:line="142" w:lineRule="exact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66" w:right="181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7" w:after="28" w:line="142" w:lineRule="exact"/>
              <w:ind w:left="4" w:right="187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611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38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16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39" w:line="142" w:lineRule="exact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9" w:after="0" w:line="142" w:lineRule="exact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6" w:after="64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66" w:right="1892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7" w:after="28" w:line="142" w:lineRule="exact"/>
              <w:ind w:left="4" w:right="191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+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56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5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9772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2428"/>
        <w:gridCol w:w="619"/>
        <w:gridCol w:w="1219"/>
        <w:gridCol w:w="609"/>
        <w:gridCol w:w="2467"/>
      </w:tblGrid>
      <w:tr>
        <w:trPr>
          <w:trHeight w:hRule="exact" w:val="196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10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1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10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930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768" w:line="240" w:lineRule="auto"/>
              <w:ind w:left="227" w:right="-18" w:firstLine="0"/>
            </w:pPr>
            <w:r>
              <w:drawing>
                <wp:anchor simplePos="0" relativeHeight="251658259" behindDoc="1" locked="0" layoutInCell="1" allowOverlap="1">
                  <wp:simplePos x="0" y="0"/>
                  <wp:positionH relativeFrom="page">
                    <wp:posOffset>-508</wp:posOffset>
                  </wp:positionH>
                  <wp:positionV relativeFrom="line">
                    <wp:posOffset>-14812</wp:posOffset>
                  </wp:positionV>
                  <wp:extent cx="3123691" cy="644144"/>
                  <wp:effectExtent l="0" t="0" r="0" b="0"/>
                  <wp:wrapNone/>
                  <wp:docPr id="1536" name="Picture 1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" name="Picture 1536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123691" cy="6441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488" w:right="327" w:hanging="47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379" w:line="142" w:lineRule="exact"/>
              <w:ind w:left="3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159" w:right="20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...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159" w:right="20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...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4" w:right="174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7" w:after="0" w:line="142" w:lineRule="exact"/>
              <w:ind w:left="4" w:right="2081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Mid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7" w:after="0" w:line="142" w:lineRule="exact"/>
              <w:ind w:left="4" w:right="172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1157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962" w:line="194" w:lineRule="exact"/>
              <w:ind w:left="344" w:right="230" w:firstLine="83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5" w:right="90" w:firstLine="21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8" w:right="95" w:firstLine="19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419"/>
              </w:tabs>
              <w:spacing w:before="0" w:after="0" w:line="194" w:lineRule="exact"/>
              <w:ind w:left="66" w:right="565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7" w:after="0" w:line="142" w:lineRule="exact"/>
              <w:ind w:left="4" w:right="2091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7" w:after="0" w:line="142" w:lineRule="exact"/>
              <w:ind w:left="4" w:right="187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78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57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46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4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184" w:line="142" w:lineRule="exact"/>
              <w:ind w:left="5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159" w:right="20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...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66" w:right="1854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19d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205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378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84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94" w:lineRule="exact"/>
              <w:ind w:left="152" w:right="37" w:firstLine="129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xt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ende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ound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94" w:lineRule="exact"/>
              <w:ind w:left="66" w:right="1986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78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57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6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184" w:line="142" w:lineRule="exact"/>
              <w:ind w:left="50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159" w:right="20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...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66" w:right="1854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19d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7" w:after="0" w:line="142" w:lineRule="exact"/>
              <w:ind w:left="4" w:right="205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84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306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Adap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41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SP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66" w:right="1986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78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2711" w:line="240" w:lineRule="auto"/>
              <w:ind w:left="217" w:right="-18" w:firstLine="0"/>
            </w:pPr>
            <w:r>
              <w:drawing>
                <wp:anchor simplePos="0" relativeHeight="251658259" behindDoc="1" locked="0" layoutInCell="1" allowOverlap="1">
                  <wp:simplePos x="0" y="0"/>
                  <wp:positionH relativeFrom="page">
                    <wp:posOffset>-12700</wp:posOffset>
                  </wp:positionH>
                  <wp:positionV relativeFrom="line">
                    <wp:posOffset>-842</wp:posOffset>
                  </wp:positionV>
                  <wp:extent cx="3135883" cy="1889764"/>
                  <wp:effectExtent l="0" t="0" r="0" b="0"/>
                  <wp:wrapNone/>
                  <wp:docPr id="1537" name="Picture 1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" name="Picture 153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135883" cy="18897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3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517" w:line="142" w:lineRule="exact"/>
              <w:ind w:left="4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11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" w:right="204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205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11" w:line="142" w:lineRule="exact"/>
              <w:ind w:left="4" w:right="2049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05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57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1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379" w:line="142" w:lineRule="exact"/>
              <w:ind w:left="4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...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0" w:line="142" w:lineRule="exact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66" w:right="1970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7" w:after="0" w:line="142" w:lineRule="exact"/>
              <w:ind w:left="4" w:right="186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240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551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17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16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17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4" w:right="180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HONO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214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4" w:right="183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98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CD-R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4" w:right="168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MD/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2041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205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4" w:right="172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95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CR1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4" w:right="150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CR2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" w:right="189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4" w:right="214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75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57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378" w:line="194" w:lineRule="exact"/>
              <w:ind w:left="193" w:right="75" w:firstLine="38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HDMI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Aud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...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F0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66" w:right="1970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FF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186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240</w:t>
            </w:r>
            <w:r>
              <w:rPr baseline="0" dirty="0">
                <w:rFonts w:ascii="Arial" w:hAnsi="Arial" w:eastAsia="Arial" w:cs="Arial"/>
                <w:color w:val="FF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368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8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84" w:line="240" w:lineRule="auto"/>
              <w:ind w:left="33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SP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66" w:right="195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563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378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5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9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184" w:line="142" w:lineRule="exact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66" w:right="1822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NONE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40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222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17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HDMI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8" w:line="142" w:lineRule="exact"/>
              <w:ind w:left="34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sy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8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8" w:line="194" w:lineRule="exact"/>
              <w:ind w:left="66" w:right="1947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222" w:line="240" w:lineRule="auto"/>
              <w:ind w:left="22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3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8" w:line="142" w:lineRule="exact"/>
              <w:ind w:left="27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8" w:line="142" w:lineRule="exact"/>
              <w:ind w:left="237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" w:right="204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8" w:line="142" w:lineRule="exact"/>
              <w:ind w:left="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340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1194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142" w:lineRule="exact"/>
              <w:ind w:left="44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1000" w:line="142" w:lineRule="exact"/>
              <w:ind w:left="3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159" w:right="20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...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8" w:line="142" w:lineRule="exact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854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5" w:after="28" w:line="194" w:lineRule="exact"/>
              <w:ind w:left="66" w:right="1774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4915" w:type="dxa"/>
            <w:gridSpan w:val="4"/>
            <w:tcBorders>
              <w:bottom w:val="nil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  <w:spacing w:before="197" w:after="7" w:line="195" w:lineRule="exact"/>
        <w:ind w:left="5302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1"/>
          <w:szCs w:val="21"/>
          <w:lang w:val="de-DE" w:bidi="de-DE"/>
        </w:rPr>
        <w:t>26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555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32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9772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2428"/>
        <w:gridCol w:w="619"/>
        <w:gridCol w:w="1219"/>
        <w:gridCol w:w="609"/>
        <w:gridCol w:w="2467"/>
      </w:tblGrid>
      <w:tr>
        <w:trPr>
          <w:trHeight w:hRule="exact" w:val="195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10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1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10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34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18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4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947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18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3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39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2098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78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768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768" w:line="240" w:lineRule="auto"/>
              <w:ind w:left="33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Di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66" w:right="213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8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94" w:lineRule="exact"/>
              <w:ind w:left="217" w:right="103" w:firstLine="192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rsi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94" w:lineRule="exact"/>
              <w:ind w:left="66" w:right="2098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88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84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19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66" w:right="173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Fix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378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184" w:line="142" w:lineRule="exact"/>
              <w:ind w:left="4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4" w:right="1299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&amp;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78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545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4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19" w:line="194" w:lineRule="exact"/>
              <w:ind w:left="203" w:right="89" w:firstLine="249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ift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(RX-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V1800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19" w:line="194" w:lineRule="exact"/>
              <w:ind w:left="208" w:right="95" w:firstLine="19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4" w:right="219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7" w:after="19" w:line="142" w:lineRule="exact"/>
              <w:ind w:left="4" w:right="224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223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84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84" w:line="240" w:lineRule="auto"/>
              <w:ind w:left="119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Adap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DRC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66" w:right="1986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5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333" w:right="220" w:firstLine="139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GUI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573" w:line="142" w:lineRule="exact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(RX-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V3800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8" w:right="85" w:hanging="47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12" w:line="142" w:lineRule="exact"/>
              <w:ind w:left="17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x, 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875"/>
              </w:tabs>
              <w:spacing w:before="31" w:after="0" w:line="144" w:lineRule="exact"/>
              <w:ind w:left="4" w:right="1321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4" w:after="14" w:line="142" w:lineRule="exact"/>
              <w:ind w:left="918" w:right="132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410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54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1562" w:line="240" w:lineRule="auto"/>
              <w:ind w:left="16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66" w:right="1314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IIx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IIx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IIx 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 Ci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II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551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72" w:hanging="48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142" w:lineRule="exact"/>
              <w:ind w:left="17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875"/>
              </w:tabs>
              <w:spacing w:before="38" w:after="0" w:line="144" w:lineRule="exact"/>
              <w:ind w:left="4" w:right="1321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rtic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918" w:right="132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368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8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4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66" w:right="1947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378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378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3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487" w:right="284" w:hanging="124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66" w:right="1935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584" w:line="240" w:lineRule="auto"/>
              <w:ind w:left="22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142" w:lineRule="exact"/>
              <w:ind w:left="3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lti 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9" w:after="1389" w:line="142" w:lineRule="exact"/>
              <w:ind w:left="4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06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652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/C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563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378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3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483" w:right="284" w:hanging="12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66" w:right="1935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205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8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198" w:right="83" w:firstLine="189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66" w:right="170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Fix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4" w:right="172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2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75" w:lineRule="exact"/>
              <w:ind w:left="205" w:right="89" w:firstLine="2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64" w:line="142" w:lineRule="exact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815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CR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64" w:line="142" w:lineRule="exact"/>
              <w:ind w:left="4" w:right="1521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D/HD 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40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222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5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8" w:line="142" w:lineRule="exact"/>
              <w:ind w:left="4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8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8" w:line="194" w:lineRule="exact"/>
              <w:ind w:left="66" w:right="1647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4876" w:type="dxa"/>
            <w:gridSpan w:val="4"/>
            <w:tcBorders>
              <w:left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75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5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9772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2428"/>
        <w:gridCol w:w="619"/>
        <w:gridCol w:w="1219"/>
        <w:gridCol w:w="609"/>
        <w:gridCol w:w="2467"/>
      </w:tblGrid>
      <w:tr>
        <w:trPr>
          <w:trHeight w:hRule="exact" w:val="196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10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1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10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541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378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3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184" w:line="142" w:lineRule="exact"/>
              <w:ind w:left="5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871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1934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1740" w:line="211" w:lineRule="exact"/>
              <w:ind w:left="374" w:right="218" w:hanging="79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lti 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9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9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CD-R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325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MD/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9" w:line="142" w:lineRule="exact"/>
              <w:ind w:left="4" w:right="142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D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/C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68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8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84" w:line="240" w:lineRule="auto"/>
              <w:ind w:left="42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66" w:right="1871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203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378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8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184" w:line="142" w:lineRule="exact"/>
              <w:ind w:left="5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66" w:right="1871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96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" w:after="0" w:line="240" w:lineRule="auto"/>
              <w:ind w:left="4" w:right="143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2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03" w:lineRule="exact"/>
              <w:ind w:left="205" w:right="89" w:firstLine="11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26" w:line="142" w:lineRule="exact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03" w:lineRule="exact"/>
              <w:ind w:left="84" w:right="152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CR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26" w:line="142" w:lineRule="exact"/>
              <w:ind w:left="4" w:right="122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D/HD 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573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767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573" w:line="194" w:lineRule="exact"/>
              <w:ind w:left="417" w:right="195" w:hanging="146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66" w:right="1667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x2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x1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x2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x1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378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5" w:after="201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5" w:after="0" w:line="142" w:lineRule="exact"/>
              <w:ind w:left="3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4" w:after="25" w:line="142" w:lineRule="exact"/>
              <w:ind w:left="3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rity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25" w:line="175" w:lineRule="exact"/>
              <w:ind w:left="66" w:right="1281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ound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68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8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84" w:line="240" w:lineRule="auto"/>
              <w:ind w:left="28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66" w:right="1897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160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1425" w:line="175" w:lineRule="exact"/>
              <w:ind w:left="237" w:right="140" w:hanging="19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6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64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89" w:lineRule="exact"/>
              <w:ind w:left="66" w:right="1814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0" w:after="0" w:line="142" w:lineRule="exact"/>
              <w:ind w:left="4" w:right="18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110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64" w:line="194" w:lineRule="exact"/>
              <w:ind w:left="66" w:right="1814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120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200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Hz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563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378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6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4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48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66" w:right="1804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9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40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22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9" w:line="194" w:lineRule="exact"/>
              <w:ind w:left="370" w:right="140" w:hanging="151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Pha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9" w:line="194" w:lineRule="exact"/>
              <w:ind w:left="179" w:right="6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9" w:line="194" w:lineRule="exact"/>
              <w:ind w:left="66" w:right="1691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378"/>
        </w:trPr>
        <w:tc>
          <w:tcPr>
            <w:tcW w:w="4876" w:type="dxa"/>
            <w:gridSpan w:val="4"/>
            <w:tcBorders>
              <w:left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5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9772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2428"/>
        <w:gridCol w:w="619"/>
        <w:gridCol w:w="1219"/>
        <w:gridCol w:w="609"/>
        <w:gridCol w:w="2467"/>
      </w:tblGrid>
      <w:tr>
        <w:trPr>
          <w:trHeight w:hRule="exact" w:val="195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10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1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10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34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185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185" w:line="240" w:lineRule="auto"/>
              <w:ind w:left="45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2060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395" w:line="240" w:lineRule="auto"/>
              <w:ind w:left="217" w:right="-18" w:firstLine="0"/>
            </w:pPr>
            <w:r>
              <w:drawing>
                <wp:anchor simplePos="0" relativeHeight="251658249" behindDoc="1" locked="0" layoutInCell="1" allowOverlap="1">
                  <wp:simplePos x="0" y="0"/>
                  <wp:positionH relativeFrom="page">
                    <wp:posOffset>-12700</wp:posOffset>
                  </wp:positionH>
                  <wp:positionV relativeFrom="line">
                    <wp:posOffset>-14304</wp:posOffset>
                  </wp:positionV>
                  <wp:extent cx="3135883" cy="402849"/>
                  <wp:effectExtent l="0" t="0" r="0" b="0"/>
                  <wp:wrapNone/>
                  <wp:docPr id="1538" name="Picture 1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" name="Picture 153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135883" cy="4028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142" w:lineRule="exact"/>
              <w:ind w:left="45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220" w:line="142" w:lineRule="exact"/>
              <w:ind w:left="3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Dist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142" w:lineRule="exact"/>
              <w:ind w:left="4" w:right="128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 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0" w:line="142" w:lineRule="exact"/>
              <w:ind w:left="4" w:right="105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–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ft 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–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6" w:line="142" w:lineRule="exact"/>
              <w:ind w:left="4" w:right="1321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ft 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8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25" w:line="158" w:lineRule="exact"/>
              <w:ind w:left="494" w:right="110" w:hanging="307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ponen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I/P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94" w:lineRule="exact"/>
              <w:ind w:left="66" w:right="2060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" w:right="216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90"/>
        </w:trPr>
        <w:tc>
          <w:tcPr>
            <w:tcW w:w="619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206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HDMI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6" w:after="48" w:line="142" w:lineRule="exact"/>
              <w:ind w:left="51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I/P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12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12" w:line="194" w:lineRule="exact"/>
              <w:ind w:left="66" w:right="2060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206" w:line="240" w:lineRule="auto"/>
              <w:ind w:left="2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12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1243"/>
              </w:tabs>
              <w:spacing w:before="22" w:after="14" w:line="192" w:lineRule="exact"/>
              <w:ind w:left="1242" w:right="675" w:hanging="1175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784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90" w:line="194" w:lineRule="exact"/>
              <w:ind w:left="232" w:right="117" w:firstLine="18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HDMI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67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480p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576p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 /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 (*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1080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720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1080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2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94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1180"/>
              </w:tabs>
              <w:spacing w:before="3" w:after="0" w:line="240" w:lineRule="auto"/>
              <w:ind w:left="4" w:right="90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sic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94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top w:val="nil"/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2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94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tcBorders>
              <w:top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top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12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2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185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4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0" w:line="142" w:lineRule="exact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Dir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2098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45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142" w:lineRule="exact"/>
              <w:ind w:left="4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HDMI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1" w:after="240" w:line="142" w:lineRule="exact"/>
              <w:ind w:left="3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28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64" w:line="194" w:lineRule="exact"/>
              <w:ind w:left="66" w:right="1413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oug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: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rt 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417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223" w:line="240" w:lineRule="auto"/>
              <w:ind w:left="22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4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HDMI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28" w:line="142" w:lineRule="exact"/>
              <w:ind w:left="1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Suppo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28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28" w:line="194" w:lineRule="exact"/>
              <w:ind w:left="66" w:right="759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RX-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V3800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RX-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V180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95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  <w:spacing w:before="247" w:after="7" w:line="195" w:lineRule="exact"/>
        <w:ind w:left="5302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1"/>
          <w:szCs w:val="21"/>
          <w:lang w:val="de-DE" w:bidi="de-DE"/>
        </w:rPr>
        <w:t>27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555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32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9772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2428"/>
        <w:gridCol w:w="619"/>
        <w:gridCol w:w="1219"/>
        <w:gridCol w:w="609"/>
        <w:gridCol w:w="2467"/>
      </w:tblGrid>
      <w:tr>
        <w:trPr>
          <w:trHeight w:hRule="exact" w:val="195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10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1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10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357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767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4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573" w:line="142" w:lineRule="exact"/>
              <w:ind w:left="18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2155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201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142" w:lineRule="exact"/>
              <w:ind w:left="17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Pod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26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andb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6" w:line="175" w:lineRule="exact"/>
              <w:ind w:left="66" w:right="1986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573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379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184" w:line="194" w:lineRule="exact"/>
              <w:ind w:left="359" w:right="244" w:firstLine="93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epea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218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66" w:right="2012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573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1367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4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1173" w:line="142" w:lineRule="exact"/>
              <w:ind w:left="19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6" w:after="26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4" w:right="224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42" w:lineRule="exact"/>
              <w:ind w:left="4" w:right="224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42" w:lineRule="exact"/>
              <w:ind w:left="4" w:right="224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0" w:after="0" w:line="142" w:lineRule="exact"/>
              <w:ind w:left="4" w:right="224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4" w:right="224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42" w:lineRule="exact"/>
              <w:ind w:left="4" w:right="224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0" w:after="0" w:line="142" w:lineRule="exact"/>
              <w:ind w:left="4" w:right="224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26" w:line="142" w:lineRule="exact"/>
              <w:ind w:left="4" w:right="224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378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45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184" w:line="142" w:lineRule="exact"/>
              <w:ind w:left="36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Shu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ffle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66" w:right="1785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Song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583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378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184" w:line="142" w:lineRule="exact"/>
              <w:ind w:left="3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epea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66" w:right="1875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78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201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27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26" w:line="142" w:lineRule="exact"/>
              <w:ind w:left="36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Shu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ffle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26" w:line="175" w:lineRule="exact"/>
              <w:ind w:left="66" w:right="2098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563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378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184" w:line="142" w:lineRule="exact"/>
              <w:ind w:left="1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66" w:right="1639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 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ego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378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7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184" w:line="142" w:lineRule="exact"/>
              <w:ind w:left="1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Sou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66" w:right="1549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C/MCX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75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57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573" w:line="240" w:lineRule="auto"/>
              <w:ind w:left="23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>
              <w:drawing>
                <wp:anchor simplePos="0" relativeHeight="251658243" behindDoc="1" locked="0" layoutInCell="1" allowOverlap="1">
                  <wp:simplePos x="0" y="0"/>
                  <wp:positionH relativeFrom="page">
                    <wp:posOffset>-6605</wp:posOffset>
                  </wp:positionH>
                  <wp:positionV relativeFrom="line">
                    <wp:posOffset>-843</wp:posOffset>
                  </wp:positionV>
                  <wp:extent cx="1962403" cy="150367"/>
                  <wp:effectExtent l="0" t="0" r="0" b="0"/>
                  <wp:wrapNone/>
                  <wp:docPr id="1539" name="Picture 1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" name="Picture 153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962403" cy="150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26" w:line="158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" w:right="212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778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767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3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378" w:line="142" w:lineRule="exact"/>
              <w:ind w:left="3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9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" w:right="125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228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57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496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378" w:line="142" w:lineRule="exact"/>
              <w:ind w:left="20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CH 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66" w:right="1830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CH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#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CH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#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1719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CH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#25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573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806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366" w:right="178" w:hanging="112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417" w:line="142" w:lineRule="exact"/>
              <w:ind w:left="249" w:right="291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9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4" w:right="125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6" w:after="29" w:line="142" w:lineRule="exact"/>
              <w:ind w:left="4" w:right="228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40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223" w:line="240" w:lineRule="auto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9" w:line="194" w:lineRule="exact"/>
              <w:ind w:left="102" w:right="-13" w:firstLine="119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 Dis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9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29" w:line="194" w:lineRule="exact"/>
              <w:ind w:left="66" w:right="170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44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5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9772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2428"/>
        <w:gridCol w:w="619"/>
        <w:gridCol w:w="1219"/>
        <w:gridCol w:w="609"/>
        <w:gridCol w:w="2467"/>
      </w:tblGrid>
      <w:tr>
        <w:trPr>
          <w:trHeight w:hRule="exact" w:val="195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10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1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2" w:line="240" w:lineRule="auto"/>
              <w:ind w:left="10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1329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2339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142" w:lineRule="exact"/>
              <w:ind w:left="36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145" w:line="142" w:lineRule="exact"/>
              <w:ind w:left="4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6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9" w:after="0" w:line="142" w:lineRule="exact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HONO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CD 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84" w:right="1561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CD-R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MD/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6" w:after="0" w:line="198" w:lineRule="exact"/>
              <w:ind w:left="66" w:right="1314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BL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CR2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UX/DOCK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/U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1156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443" w:right="274" w:hanging="55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768" w:line="142" w:lineRule="exact"/>
              <w:ind w:left="3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2" w:firstLine="9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66" w:right="189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5" w:after="0" w:line="194" w:lineRule="exact"/>
              <w:ind w:left="66" w:right="181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156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157" w:line="240" w:lineRule="auto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425" w:right="293" w:hanging="55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768" w:line="142" w:lineRule="exact"/>
              <w:ind w:left="3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9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8" w:right="95" w:firstLine="9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66" w:right="189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5" w:after="0" w:line="194" w:lineRule="exact"/>
              <w:ind w:left="66" w:right="181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22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142" w:lineRule="exact"/>
              <w:ind w:left="36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6" w:line="142" w:lineRule="exact"/>
              <w:ind w:left="4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6" w:line="194" w:lineRule="exact"/>
              <w:ind w:left="66" w:right="2060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1156" w:line="240" w:lineRule="auto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94" w:lineRule="exact"/>
              <w:ind w:left="410" w:right="293" w:hanging="4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767" w:line="142" w:lineRule="exact"/>
              <w:ind w:left="3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419"/>
              </w:tabs>
              <w:spacing w:before="0" w:after="0" w:line="194" w:lineRule="exact"/>
              <w:ind w:left="66" w:right="565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7" w:after="0" w:line="142" w:lineRule="exact"/>
              <w:ind w:left="4" w:right="2091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187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146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978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36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784" w:line="142" w:lineRule="exact"/>
              <w:ind w:left="34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02" w:lineRule="exact"/>
              <w:ind w:left="206" w:right="91" w:firstLine="11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6" w:right="97" w:firstLine="19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419"/>
              </w:tabs>
              <w:spacing w:before="4" w:after="0" w:line="194" w:lineRule="exact"/>
              <w:ind w:left="66" w:right="527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80dB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4" w:after="0" w:line="142" w:lineRule="exact"/>
              <w:ind w:left="4" w:right="205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183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146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979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194" w:lineRule="exact"/>
              <w:ind w:left="345" w:right="230" w:firstLine="21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590" w:line="142" w:lineRule="exact"/>
              <w:ind w:left="3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570"/>
              </w:tabs>
              <w:spacing w:before="46" w:after="0" w:line="158" w:lineRule="exact"/>
              <w:ind w:left="4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	</w:t>
            </w:r>
            <w:r>
              <w:rPr baseline="-1" dirty="0">
                <w:rFonts w:ascii="Arial" w:hAnsi="Arial" w:eastAsia="Arial" w:cs="Arial"/>
                <w:color w:val="000000"/>
                <w:position w:val="-1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156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767" w:line="194" w:lineRule="exact"/>
              <w:ind w:left="344" w:right="230" w:firstLine="84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11" w:hanging="9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419"/>
              </w:tabs>
              <w:spacing w:before="0" w:after="0" w:line="194" w:lineRule="exact"/>
              <w:ind w:left="66" w:right="565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	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enua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7" w:after="0" w:line="142" w:lineRule="exact"/>
              <w:ind w:left="4" w:right="2091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6" w:after="0" w:line="142" w:lineRule="exact"/>
              <w:ind w:left="4" w:right="187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998" w:line="240" w:lineRule="auto"/>
              <w:ind w:left="1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13" w:lineRule="exact"/>
              <w:ind w:left="343" w:right="230" w:firstLine="21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590" w:line="142" w:lineRule="exact"/>
              <w:ind w:left="3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570"/>
              </w:tabs>
              <w:spacing w:before="26" w:after="0" w:line="178" w:lineRule="exact"/>
              <w:ind w:left="4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	</w:t>
            </w:r>
            <w:r>
              <w:rPr baseline="-3" dirty="0">
                <w:rFonts w:ascii="Arial" w:hAnsi="Arial" w:eastAsia="Arial" w:cs="Arial"/>
                <w:color w:val="000000"/>
                <w:position w:val="-3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0" w:after="0" w:line="142" w:lineRule="exact"/>
              <w:ind w:left="570" w:right="1676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962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156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962" w:line="142" w:lineRule="exact"/>
              <w:ind w:left="3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11" w:hanging="9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66" w:right="2046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7" w:after="0" w:line="142" w:lineRule="exact"/>
              <w:ind w:left="4" w:right="212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Mid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5" w:after="0" w:line="194" w:lineRule="exact"/>
              <w:ind w:left="66" w:right="202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68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201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201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26" w:line="175" w:lineRule="exact"/>
              <w:ind w:left="66" w:right="1854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20d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563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395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2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Q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01" w:line="142" w:lineRule="exact"/>
              <w:ind w:left="4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194" w:lineRule="exact"/>
              <w:ind w:left="66" w:right="1577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Q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Q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26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Q 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1194" w:line="240" w:lineRule="auto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1000" w:line="142" w:lineRule="exact"/>
              <w:ind w:left="3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11" w:hanging="9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28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…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1" w:after="0" w:line="194" w:lineRule="exact"/>
              <w:ind w:left="66" w:right="2046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7" w:after="0" w:line="142" w:lineRule="exact"/>
              <w:ind w:left="4" w:right="212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Mid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5" w:after="28" w:line="194" w:lineRule="exact"/>
              <w:ind w:left="66" w:right="202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40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239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4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64" w:line="142" w:lineRule="exact"/>
              <w:ind w:left="35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8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64" w:line="175" w:lineRule="exact"/>
              <w:ind w:left="66" w:right="1947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368"/>
        </w:trPr>
        <w:tc>
          <w:tcPr>
            <w:tcW w:w="4876" w:type="dxa"/>
            <w:gridSpan w:val="4"/>
            <w:tcBorders>
              <w:lef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17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  <w:spacing w:before="53" w:after="7" w:line="195" w:lineRule="exact"/>
        <w:ind w:left="5302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1"/>
          <w:szCs w:val="21"/>
          <w:lang w:val="de-DE" w:bidi="de-DE"/>
        </w:rPr>
        <w:t>28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555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232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9772" w:type="dxa"/>
        <w:tblLook w:val="04A0" w:firstRow="1" w:lastRow="0" w:firstColumn="1" w:lastColumn="0" w:noHBand="0" w:noVBand="1"/>
      </w:tblPr>
      <w:tblGrid>
        <w:gridCol w:w="619"/>
        <w:gridCol w:w="1219"/>
        <w:gridCol w:w="609"/>
        <w:gridCol w:w="2428"/>
        <w:gridCol w:w="619"/>
        <w:gridCol w:w="1219"/>
        <w:gridCol w:w="609"/>
        <w:gridCol w:w="2467"/>
      </w:tblGrid>
      <w:tr>
        <w:trPr>
          <w:trHeight w:hRule="exact" w:val="195"/>
        </w:trPr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0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10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D0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27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25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Repor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60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RDA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-11"/>
                <w:sz w:val="13"/>
                <w:szCs w:val="13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  <w:tc>
          <w:tcPr>
            <w:tcW w:w="246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0" w:after="41" w:line="240" w:lineRule="auto"/>
              <w:ind w:left="10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3"/>
                <w:szCs w:val="13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3"/>
                <w:szCs w:val="13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 </w:t>
            </w:r>
            <w:r/>
            <w:r/>
          </w:p>
        </w:tc>
      </w:tr>
      <w:tr>
        <w:trPr>
          <w:trHeight w:hRule="exact" w:val="347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201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6" w:line="175" w:lineRule="exact"/>
              <w:ind w:left="386" w:right="166" w:hanging="141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6" w:line="175" w:lineRule="exact"/>
              <w:ind w:left="66" w:right="2060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784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784" w:line="240" w:lineRule="auto"/>
              <w:ind w:left="330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iti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lize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SP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Pa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FF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0" w:line="142" w:lineRule="exact"/>
              <w:ind w:left="84" w:right="0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de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26" w:line="142" w:lineRule="exact"/>
              <w:ind w:left="4" w:right="62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 (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ly RX-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V3800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68"/>
        </w:trPr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5" w:after="20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25" w:line="175" w:lineRule="exact"/>
              <w:ind w:left="312" w:right="141" w:hanging="93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ID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25" w:line="175" w:lineRule="exact"/>
              <w:ind w:left="66" w:right="2027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ID1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ID2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220" w:line="240" w:lineRule="auto"/>
              <w:ind w:left="217" w:right="-18" w:firstLine="0"/>
            </w:pPr>
            <w:r>
              <w:drawing>
                <wp:anchor simplePos="0" relativeHeight="251658243" behindDoc="1" locked="0" layoutInCell="1" allowOverlap="1">
                  <wp:simplePos x="0" y="0"/>
                  <wp:positionH relativeFrom="page">
                    <wp:posOffset>-508</wp:posOffset>
                  </wp:positionH>
                  <wp:positionV relativeFrom="line">
                    <wp:posOffset>-844</wp:posOffset>
                  </wp:positionV>
                  <wp:extent cx="3123691" cy="273811"/>
                  <wp:effectExtent l="0" t="0" r="0" b="0"/>
                  <wp:wrapNone/>
                  <wp:docPr id="1540" name="Picture 1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" name="Picture 154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5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123691" cy="2738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6" w:line="194" w:lineRule="exact"/>
              <w:ind w:left="395" w:right="107" w:hanging="208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-3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0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6" w:line="194" w:lineRule="exact"/>
              <w:ind w:left="66" w:right="1896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0" w:line="240" w:lineRule="auto"/>
              <w:ind w:left="4" w:right="188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05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22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6" w:line="194" w:lineRule="exact"/>
              <w:ind w:left="222" w:right="110" w:firstLine="96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Spea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pedan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6" w:line="194" w:lineRule="exact"/>
              <w:ind w:left="66" w:right="1835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tcBorders>
              <w:top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47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tcBorders>
              <w:top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top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47" w:line="240" w:lineRule="auto"/>
              <w:ind w:left="4" w:right="210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2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" w:after="22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5" w:line="194" w:lineRule="exact"/>
              <w:ind w:left="345" w:right="241" w:hanging="28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5" w:line="194" w:lineRule="exact"/>
              <w:ind w:left="66" w:right="2098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22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142" w:lineRule="exact"/>
              <w:ind w:left="4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6" w:line="142" w:lineRule="exact"/>
              <w:ind w:left="4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" w:after="0" w:line="194" w:lineRule="exact"/>
              <w:ind w:left="218" w:right="103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6" w:line="194" w:lineRule="exact"/>
              <w:ind w:left="66" w:right="844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FM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100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/ FM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Hz)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220" w:line="240" w:lineRule="auto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142" w:lineRule="exact"/>
              <w:ind w:left="2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ID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5" w:line="142" w:lineRule="exact"/>
              <w:ind w:left="38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XM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5" w:line="194" w:lineRule="exact"/>
              <w:ind w:left="66" w:right="2065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ID1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ID2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22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6" w:line="194" w:lineRule="exact"/>
              <w:ind w:left="276" w:right="141" w:hanging="57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ID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6" w:line="194" w:lineRule="exact"/>
              <w:ind w:left="66" w:right="2027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ID1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ID2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184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220" w:line="240" w:lineRule="auto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220" w:line="240" w:lineRule="auto"/>
              <w:ind w:left="34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6" w:line="194" w:lineRule="exact"/>
              <w:ind w:left="66" w:right="2098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Off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84"/>
        </w:trPr>
        <w:tc>
          <w:tcPr>
            <w:tcW w:w="6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1036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1036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Languag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8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28" w:type="dxa"/>
            <w:vMerge w:val="restart"/>
            <w:tcBorders>
              <w:bottom w:val="nil"/>
            </w:tcBorders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20" w:right="1577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lish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J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apane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ish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64" w:line="142" w:lineRule="exact"/>
              <w:ind w:left="20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ssi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67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</w:tr>
      <w:tr>
        <w:trPr>
          <w:trHeight w:hRule="exact" w:val="388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201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201" w:line="240" w:lineRule="auto"/>
              <w:ind w:left="24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26" w:line="175" w:lineRule="exact"/>
              <w:ind w:left="66" w:right="1883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88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201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142" w:lineRule="exact"/>
              <w:ind w:left="29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9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26" w:line="142" w:lineRule="exact"/>
              <w:ind w:left="31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S232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0" w:line="142" w:lineRule="exact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0" w:after="26" w:line="175" w:lineRule="exact"/>
              <w:ind w:left="66" w:right="204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222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09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2428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619" w:type="dxa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64" w:line="240" w:lineRule="auto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64" w:line="240" w:lineRule="auto"/>
              <w:ind w:left="32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bottom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64" w:line="240" w:lineRule="auto"/>
              <w:ind w:left="4" w:right="188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167"/>
        </w:trPr>
        <w:tc>
          <w:tcPr>
            <w:tcW w:w="4876" w:type="dxa"/>
            <w:gridSpan w:val="4"/>
            <w:vMerge w:val="restart"/>
            <w:tcBorders>
              <w:left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  <w:tcBorders>
              <w:top w:val="nil"/>
            </w:tcBorders>
            <w:shd w:val="clear" w:color="auto" w:fill="989898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de-DE"/>
              </w:rPr>
            </w:pPr>
            <w:r/>
          </w:p>
        </w:tc>
        <w:tc>
          <w:tcPr>
            <w:tcW w:w="1219" w:type="dxa"/>
            <w:tcBorders>
              <w:top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47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  <w:tcBorders>
              <w:top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  <w:tcBorders>
              <w:top w:val="nil"/>
            </w:tcBorders>
            <w:shd w:val="clear" w:color="auto" w:fill="989898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47" w:line="240" w:lineRule="auto"/>
              <w:ind w:left="4" w:right="210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405"/>
        </w:trPr>
        <w:tc>
          <w:tcPr>
            <w:tcW w:w="4876" w:type="dxa"/>
            <w:gridSpan w:val="4"/>
            <w:vMerge/>
            <w:tcBorders>
              <w:top w:val="nil"/>
              <w:left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6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240" w:line="240" w:lineRule="auto"/>
              <w:ind w:left="21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65" w:line="175" w:lineRule="exact"/>
              <w:ind w:left="369" w:right="253" w:hanging="35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9" w:line="194" w:lineRule="exact"/>
              <w:ind w:left="217" w:right="102" w:firstLine="0"/>
              <w:jc w:val="both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246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65" w:line="175" w:lineRule="exact"/>
              <w:ind w:left="66" w:right="2002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176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3" w:after="1" w:line="142" w:lineRule="exact"/>
        <w:ind w:left="108" w:right="0" w:firstLine="0"/>
      </w:pPr>
      <w:r/>
      <w:r>
        <w:rPr baseline="0" dirty="0">
          <w:rFonts w:ascii="Arial" w:hAnsi="Arial" w:eastAsia="Arial" w:cs="Arial"/>
          <w:b/>
          <w:bCs/>
          <w:u w:val="single"/>
          <w:color w:val="000000"/>
          <w:sz w:val="15"/>
          <w:szCs w:val="15"/>
          <w:lang w:val="de-DE" w:bidi="de-DE"/>
        </w:rPr>
        <w:t>Att</w:t>
      </w:r>
      <w:r>
        <w:rPr baseline="0" dirty="0">
          <w:rFonts w:ascii="Arial" w:hAnsi="Arial" w:eastAsia="Arial" w:cs="Arial"/>
          <w:b/>
          <w:bCs/>
          <w:u w:val="single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b/>
          <w:bCs/>
          <w:u w:val="single"/>
          <w:color w:val="000000"/>
          <w:sz w:val="15"/>
          <w:szCs w:val="15"/>
          <w:lang w:val="de-DE" w:bidi="de-DE"/>
        </w:rPr>
        <w:t>ntion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332" w:right="2552" w:firstLine="0"/>
        <w:jc w:val="right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 </w:t>
      </w:r>
      <w:r>
        <w:rPr baseline="0" dirty="0">
          <w:rFonts w:ascii="Arial" w:hAnsi="Arial" w:eastAsia="Arial" w:cs="Arial"/>
          <w:color w:val="000000"/>
          <w:spacing w:val="9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npu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is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hanged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npu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(RCMD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="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")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Aud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ct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412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 (RCMD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="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").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3" w:after="4" w:line="142" w:lineRule="exact"/>
        <w:ind w:left="413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 </w:t>
      </w:r>
      <w:r>
        <w:rPr baseline="0" dirty="0">
          <w:rFonts w:ascii="Arial" w:hAnsi="Arial" w:eastAsia="Arial" w:cs="Arial"/>
          <w:color w:val="000000"/>
          <w:spacing w:val="9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ry is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hanged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-10"/>
          <w:sz w:val="15"/>
          <w:szCs w:val="15"/>
          <w:lang w:val="de-DE" w:bidi="de-DE"/>
        </w:rPr>
        <w:t>ry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413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 (RCMD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="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30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")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3" w:after="4" w:line="142" w:lineRule="exact"/>
        <w:ind w:left="413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 </w:t>
      </w:r>
      <w:r>
        <w:rPr baseline="0" dirty="0">
          <w:rFonts w:ascii="Arial" w:hAnsi="Arial" w:eastAsia="Arial" w:cs="Arial"/>
          <w:color w:val="000000"/>
          <w:spacing w:val="9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headphone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ugged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headphone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j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Spea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is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ff,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s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413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Spea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(RCMD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="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","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F", RD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="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(OFF)").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333" w:right="2671" w:firstLine="0"/>
        <w:jc w:val="right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Spea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headphone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3" w:after="4" w:line="142" w:lineRule="exact"/>
        <w:ind w:left="413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ti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fr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npu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(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x. </w:t>
      </w:r>
      <w:hyperlink r:id="rId1541" w:history="1">
        <w:r>
          <w:rPr baseline="0" dirty="0">
            <w:rFonts w:ascii="Arial" w:hAnsi="Arial" w:eastAsia="Arial" w:cs="Arial"/>
            <w:color w:val="000000"/>
            <w:spacing w:val="1"/>
            <w:sz w:val="15"/>
            <w:szCs w:val="15"/>
            <w:lang w:val="de-DE" w:bidi="de-DE"/>
          </w:rPr>
          <w:t>6</w:t>
        </w:r>
        <w:r>
          <w:rPr baseline="0" dirty="0">
            <w:rFonts w:ascii="Arial" w:hAnsi="Arial" w:eastAsia="Arial" w:cs="Arial"/>
            <w:color w:val="000000"/>
            <w:sz w:val="15"/>
            <w:szCs w:val="15"/>
            <w:lang w:val="de-DE" w:bidi="de-DE"/>
          </w:rPr>
          <w:t>.</w:t>
        </w:r>
        <w:r>
          <w:rPr baseline="0" dirty="0">
            <w:rFonts w:ascii="Arial" w:hAnsi="Arial" w:eastAsia="Arial" w:cs="Arial"/>
            <w:color w:val="000000"/>
            <w:spacing w:val="1"/>
            <w:sz w:val="15"/>
            <w:szCs w:val="15"/>
            <w:lang w:val="de-DE" w:bidi="de-DE"/>
          </w:rPr>
          <w:t>1</w:t>
        </w:r>
        <w:r>
          <w:rPr baseline="0" dirty="0">
            <w:rFonts w:ascii="Arial" w:hAnsi="Arial" w:eastAsia="Arial" w:cs="Arial"/>
            <w:color w:val="000000"/>
            <w:sz w:val="15"/>
            <w:szCs w:val="15"/>
            <w:lang w:val="de-DE" w:bidi="de-DE"/>
          </w:rPr>
          <w:t>/</w:t>
        </w:r>
        <w:r>
          <w:rPr baseline="0" dirty="0">
            <w:rFonts w:ascii="Arial" w:hAnsi="Arial" w:eastAsia="Arial" w:cs="Arial"/>
            <w:color w:val="000000"/>
            <w:spacing w:val="1"/>
            <w:sz w:val="15"/>
            <w:szCs w:val="15"/>
            <w:lang w:val="de-DE" w:bidi="de-DE"/>
          </w:rPr>
          <w:t>ES</w:t>
        </w:r>
      </w:hyperlink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 D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tc.)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hange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e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413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3" w:after="4" w:line="142" w:lineRule="exact"/>
        <w:ind w:left="413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*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ti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sy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hange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pacing w:val="-6"/>
          <w:sz w:val="15"/>
          <w:szCs w:val="15"/>
          <w:lang w:val="de-DE" w:bidi="de-DE"/>
        </w:rPr>
        <w:t>rt.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  <w:spacing w:before="69" w:after="7" w:line="195" w:lineRule="exact"/>
        <w:ind w:left="5302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1"/>
          <w:szCs w:val="21"/>
          <w:lang w:val="de-DE" w:bidi="de-DE"/>
        </w:rPr>
        <w:t>29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555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245" w:after="6" w:line="177" w:lineRule="exact"/>
        <w:ind w:left="113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5.4</w:t>
      </w:r>
      <w:r>
        <w:rPr baseline="0" dirty="0">
          <w:rFonts w:ascii="Arial" w:hAnsi="Arial" w:eastAsia="Arial" w:cs="Arial"/>
          <w:b/>
          <w:bCs/>
          <w:color w:val="000000"/>
          <w:spacing w:val="51"/>
          <w:sz w:val="19"/>
          <w:szCs w:val="19"/>
          <w:lang w:val="de-DE" w:bidi="de-DE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Display Tex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 Da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pacing w:val="-2"/>
          <w:sz w:val="19"/>
          <w:szCs w:val="19"/>
          <w:lang w:val="de-DE" w:bidi="de-DE"/>
        </w:rPr>
        <w:t>a Report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  <w:tabs>
          <w:tab w:val="left" w:pos="5395"/>
        </w:tabs>
        <w:spacing w:before="86" w:after="2" w:line="154" w:lineRule="exact"/>
        <w:ind w:left="2146" w:right="0" w:firstLine="0"/>
      </w:pPr>
      <w:r>
        <w:drawing>
          <wp:anchor simplePos="0" relativeHeight="251658504" behindDoc="0" locked="0" layoutInCell="1" allowOverlap="1">
            <wp:simplePos x="0" y="0"/>
            <wp:positionH relativeFrom="page">
              <wp:posOffset>1521967</wp:posOffset>
            </wp:positionH>
            <wp:positionV relativeFrom="line">
              <wp:posOffset>135681</wp:posOffset>
            </wp:positionV>
            <wp:extent cx="3888232" cy="106684"/>
            <wp:effectExtent l="0" t="0" r="0" b="0"/>
            <wp:wrapNone/>
            <wp:docPr id="1542" name="Picture 154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42" name="Picture 1542"/>
                    <pic:cNvPicPr>
                      <a:picLocks noChangeAspect="0" noChangeArrowheads="1"/>
                    </pic:cNvPicPr>
                  </pic:nvPicPr>
                  <pic:blipFill>
                    <a:blip r:embed="rId15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88232" cy="106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2" behindDoc="1" locked="0" layoutInCell="1" allowOverlap="1">
            <wp:simplePos x="0" y="0"/>
            <wp:positionH relativeFrom="page">
              <wp:posOffset>1153667</wp:posOffset>
            </wp:positionH>
            <wp:positionV relativeFrom="line">
              <wp:posOffset>256585</wp:posOffset>
            </wp:positionV>
            <wp:extent cx="4646675" cy="124967"/>
            <wp:effectExtent l="0" t="0" r="0" b="0"/>
            <wp:wrapNone/>
            <wp:docPr id="1543" name="Freeform 154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646675" cy="124967"/>
                      <a:chOff x="0" y="0"/>
                      <a:chExt cx="4646675" cy="124967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388619" cy="124967"/>
                      </a:xfrm>
                      <a:custGeom>
                        <a:rect l="l" t="t" r="r" b="b"/>
                        <a:pathLst>
                          <a:path w="3238500" h="1041400">
                            <a:moveTo>
                              <a:pt x="0" y="1041400"/>
                            </a:moveTo>
                            <a:lnTo>
                              <a:pt x="3238500" y="1041400"/>
                            </a:lnTo>
                            <a:lnTo>
                              <a:pt x="3238500" y="0"/>
                            </a:lnTo>
                            <a:lnTo>
                              <a:pt x="0" y="0"/>
                            </a:lnTo>
                            <a:lnTo>
                              <a:pt x="0" y="1041400"/>
                            </a:lnTo>
                            <a:close/>
                          </a:path>
                        </a:pathLst>
                      </a:custGeom>
                      <a:solidFill>
                        <a:srgbClr val="C2C2C2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258056" y="0"/>
                        <a:ext cx="388619" cy="124967"/>
                      </a:xfrm>
                      <a:custGeom>
                        <a:rect l="l" t="t" r="r" b="b"/>
                        <a:pathLst>
                          <a:path w="3238500" h="1041400">
                            <a:moveTo>
                              <a:pt x="0" y="1041400"/>
                            </a:moveTo>
                            <a:lnTo>
                              <a:pt x="3238500" y="1041400"/>
                            </a:lnTo>
                            <a:lnTo>
                              <a:pt x="3238500" y="0"/>
                            </a:lnTo>
                            <a:lnTo>
                              <a:pt x="0" y="0"/>
                            </a:lnTo>
                            <a:lnTo>
                              <a:pt x="0" y="1041400"/>
                            </a:lnTo>
                            <a:close/>
                          </a:path>
                        </a:pathLst>
                      </a:custGeom>
                      <a:solidFill>
                        <a:srgbClr val="C2C2C2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  <w:drawing>
          <wp:anchor simplePos="0" relativeHeight="251658447" behindDoc="0" locked="0" layoutInCell="1" allowOverlap="1">
            <wp:simplePos x="0" y="0"/>
            <wp:positionH relativeFrom="page">
              <wp:posOffset>1147571</wp:posOffset>
            </wp:positionH>
            <wp:positionV relativeFrom="line">
              <wp:posOffset>250489</wp:posOffset>
            </wp:positionV>
            <wp:extent cx="4657343" cy="135635"/>
            <wp:effectExtent l="0" t="0" r="0" b="0"/>
            <wp:wrapNone/>
            <wp:docPr id="1545" name="Freeform 154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657343" cy="135635"/>
                      <a:chOff x="0" y="0"/>
                      <a:chExt cx="4657343" cy="135635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2191" cy="135635"/>
                      </a:xfrm>
                      <a:custGeom>
                        <a:rect l="l" t="t" r="r" b="b"/>
                        <a:pathLst>
                          <a:path w="101600" h="1130300">
                            <a:moveTo>
                              <a:pt x="0" y="1130300"/>
                            </a:moveTo>
                            <a:lnTo>
                              <a:pt x="101600" y="11303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1303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2192" y="0"/>
                        <a:ext cx="4645151" cy="12191"/>
                      </a:xfrm>
                      <a:custGeom>
                        <a:rect l="l" t="t" r="r" b="b"/>
                        <a:pathLst>
                          <a:path w="38709600" h="101600">
                            <a:moveTo>
                              <a:pt x="0" y="101600"/>
                            </a:moveTo>
                            <a:lnTo>
                              <a:pt x="38709600" y="101600"/>
                            </a:lnTo>
                            <a:lnTo>
                              <a:pt x="38709600" y="0"/>
                            </a:lnTo>
                            <a:lnTo>
                              <a:pt x="0" y="0"/>
                            </a:lnTo>
                            <a:lnTo>
                              <a:pt x="0" y="1016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	</w:t>
      </w:r>
      <w:r>
        <w:rPr baseline="1" dirty="0">
          <w:rFonts w:ascii="Arial" w:hAnsi="Arial" w:eastAsia="Arial" w:cs="Arial"/>
          <w:color w:val="000000"/>
          <w:position w:val="1"/>
          <w:sz w:val="15"/>
          <w:szCs w:val="15"/>
          <w:lang w:val="de-DE" w:bidi="de-DE"/>
        </w:rPr>
        <w:t>D</w:t>
      </w:r>
      <w:r>
        <w:rPr baseline="1" dirty="0">
          <w:rFonts w:ascii="Arial" w:hAnsi="Arial" w:eastAsia="Arial" w:cs="Arial"/>
          <w:color w:val="000000"/>
          <w:spacing w:val="1"/>
          <w:position w:val="1"/>
          <w:sz w:val="15"/>
          <w:szCs w:val="15"/>
          <w:lang w:val="de-DE" w:bidi="de-DE"/>
        </w:rPr>
        <w:t>a</w:t>
      </w:r>
      <w:r>
        <w:rPr baseline="1" dirty="0">
          <w:rFonts w:ascii="Arial" w:hAnsi="Arial" w:eastAsia="Arial" w:cs="Arial"/>
          <w:color w:val="000000"/>
          <w:spacing w:val="-9"/>
          <w:position w:val="1"/>
          <w:sz w:val="15"/>
          <w:szCs w:val="15"/>
          <w:lang w:val="de-DE" w:bidi="de-DE"/>
        </w:rPr>
        <w:t>ta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1946"/>
          <w:tab w:val="left" w:pos="5623"/>
          <w:tab w:val="left" w:pos="8165"/>
        </w:tabs>
        <w:spacing w:before="203" w:after="4" w:line="142" w:lineRule="exact"/>
        <w:ind w:left="1455" w:right="0" w:firstLine="0"/>
      </w:pPr>
      <w:r>
        <w:drawing>
          <wp:anchor simplePos="0" relativeHeight="251658240" behindDoc="0" locked="0" layoutInCell="1" allowOverlap="1">
            <wp:simplePos x="0" y="0"/>
            <wp:positionH relativeFrom="page">
              <wp:posOffset>3514343</wp:posOffset>
            </wp:positionH>
            <wp:positionV relativeFrom="line">
              <wp:posOffset>128269</wp:posOffset>
            </wp:positionV>
            <wp:extent cx="435071" cy="204519"/>
            <wp:effectExtent l="0" t="0" r="0" b="0"/>
            <wp:wrapNone/>
            <wp:docPr id="1547" name="Freeform 15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0" flipH="0" flipV="0">
                      <a:off x="3514343" y="128269"/>
                      <a:ext cx="320771" cy="902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eastAsia="Times New Roman" w:cs="Times New Roman"/>
                            <w:color w:val="010302"/>
                          </w:rPr>
                          <w:spacing w:before="0" w:after="0" w:line="142" w:lineRule="exact"/>
                          <w:ind w:left="0" w:right="0" w:firstLine="0"/>
                        </w:pPr>
                        <w:r>
                          <w:rPr baseline="0" dirty="0">
                            <w:rFonts w:ascii="Arial" w:hAnsi="Arial" w:eastAsia="Arial" w:cs="Arial"/>
                            <w:color w:val="000000"/>
                            <w:sz w:val="15"/>
                            <w:szCs w:val="15"/>
                            <w:lang w:val="de-DE" w:bidi="de-DE"/>
                          </w:rPr>
                          <w:t>DD</w:t>
                        </w:r>
                        <w:r>
                          <w:rPr baseline="0" dirty="0">
                            <w:rFonts w:ascii="Arial" w:hAnsi="Arial" w:eastAsia="Arial" w:cs="Arial"/>
                            <w:color w:val="000000"/>
                            <w:spacing w:val="1"/>
                            <w:sz w:val="15"/>
                            <w:szCs w:val="15"/>
                            <w:lang w:val="de-DE" w:bidi="de-DE"/>
                          </w:rPr>
                          <w:t>A</w:t>
                        </w:r>
                        <w:r>
                          <w:rPr baseline="0" dirty="0">
                            <w:rFonts w:ascii="Arial" w:hAnsi="Arial" w:eastAsia="Arial" w:cs="Arial"/>
                            <w:color w:val="000000"/>
                            <w:spacing w:val="2"/>
                            <w:sz w:val="15"/>
                            <w:szCs w:val="15"/>
                            <w:lang w:val="de-DE" w:bidi="de-DE"/>
                          </w:rPr>
                          <w:t>T</w:t>
                        </w:r>
                        <w:r>
                          <w:rPr baseline="0" dirty="0">
                            <w:rFonts w:ascii="Arial" w:hAnsi="Arial" w:eastAsia="Arial" w:cs="Arial"/>
                            <w:color w:val="000000"/>
                            <w:spacing w:val="-19"/>
                            <w:sz w:val="15"/>
                            <w:szCs w:val="15"/>
                            <w:lang w:val="de-DE" w:bidi="de-DE"/>
                          </w:rPr>
                          <w:t>3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  <w:t>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448" behindDoc="0" locked="0" layoutInCell="1" allowOverlap="1">
            <wp:simplePos x="0" y="0"/>
            <wp:positionH relativeFrom="page">
              <wp:posOffset>1534667</wp:posOffset>
            </wp:positionH>
            <wp:positionV relativeFrom="line">
              <wp:posOffset>106852</wp:posOffset>
            </wp:positionV>
            <wp:extent cx="3496055" cy="123443"/>
            <wp:effectExtent l="0" t="0" r="0" b="0"/>
            <wp:wrapNone/>
            <wp:docPr id="1548" name="Freeform 1548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496055" cy="123443"/>
                      <a:chOff x="0" y="0"/>
                      <a:chExt cx="3496055" cy="123443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774192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161288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548384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096768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483864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  <w:drawing>
          <wp:anchor simplePos="0" relativeHeight="251658449" behindDoc="0" locked="0" layoutInCell="1" allowOverlap="1">
            <wp:simplePos x="0" y="0"/>
            <wp:positionH relativeFrom="page">
              <wp:posOffset>1921763</wp:posOffset>
            </wp:positionH>
            <wp:positionV relativeFrom="line">
              <wp:posOffset>106852</wp:posOffset>
            </wp:positionV>
            <wp:extent cx="3883151" cy="123443"/>
            <wp:effectExtent l="0" t="0" r="0" b="0"/>
            <wp:wrapNone/>
            <wp:docPr id="1554" name="Freeform 155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883151" cy="123443"/>
                      <a:chOff x="0" y="0"/>
                      <a:chExt cx="3883151" cy="123443"/>
                    </a:xfrm>
                  </wpg:grpSpPr>
                  <wps:wsp>
                    <wps:cNvCnPr/>
                    <wps:spPr>
                      <a:xfrm rot="0" flipH="0" flipV="0">
                        <a:off x="0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548384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935480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322576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483864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870960" y="0"/>
                        <a:ext cx="12191" cy="123443"/>
                      </a:xfrm>
                      <a:custGeom>
                        <a:rect l="l" t="t" r="r" b="b"/>
                        <a:pathLst>
                          <a:path w="101600" h="1028700">
                            <a:moveTo>
                              <a:pt x="0" y="1028700"/>
                            </a:moveTo>
                            <a:lnTo>
                              <a:pt x="101600" y="1028700"/>
                            </a:lnTo>
                            <a:lnTo>
                              <a:pt x="101600" y="0"/>
                            </a:lnTo>
                            <a:lnTo>
                              <a:pt x="0" y="0"/>
                            </a:lnTo>
                            <a:lnTo>
                              <a:pt x="0" y="1028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523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DC1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RCMD0</w:t>
      </w:r>
      <w:r>
        <w:rPr baseline="0" dirty="0">
          <w:rFonts w:ascii="Arial" w:hAnsi="Arial" w:eastAsia="Arial" w:cs="Arial"/>
          <w:color w:val="000000"/>
          <w:spacing w:val="24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RCMD1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10"/>
          <w:sz w:val="15"/>
          <w:szCs w:val="15"/>
          <w:lang w:val="de-DE" w:bidi="de-DE"/>
        </w:rPr>
        <w:t> 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pacing w:val="10"/>
          <w:sz w:val="15"/>
          <w:szCs w:val="15"/>
          <w:lang w:val="de-DE" w:bidi="de-DE"/>
        </w:rPr>
        <w:t> 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2	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pacing w:val="10"/>
          <w:sz w:val="15"/>
          <w:szCs w:val="15"/>
          <w:lang w:val="de-DE" w:bidi="de-DE"/>
        </w:rPr>
        <w:t> 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5</w:t>
      </w:r>
      <w:r>
        <w:rPr baseline="0" dirty="0">
          <w:rFonts w:ascii="Arial" w:hAnsi="Arial" w:eastAsia="Arial" w:cs="Arial"/>
          <w:color w:val="000000"/>
          <w:spacing w:val="10"/>
          <w:sz w:val="15"/>
          <w:szCs w:val="15"/>
          <w:lang w:val="de-DE" w:bidi="de-DE"/>
        </w:rPr>
        <w:t> 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6</w:t>
      </w:r>
      <w:r>
        <w:rPr baseline="0" dirty="0">
          <w:rFonts w:ascii="Arial" w:hAnsi="Arial" w:eastAsia="Arial" w:cs="Arial"/>
          <w:color w:val="000000"/>
          <w:spacing w:val="10"/>
          <w:sz w:val="15"/>
          <w:szCs w:val="15"/>
          <w:lang w:val="de-DE" w:bidi="de-DE"/>
        </w:rPr>
        <w:t>  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7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-17"/>
          <w:sz w:val="15"/>
          <w:szCs w:val="15"/>
          <w:lang w:val="de-DE" w:bidi="de-DE"/>
        </w:rPr>
        <w:t>X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8" w:after="4" w:line="142" w:lineRule="exact"/>
        <w:ind w:left="5237" w:right="0" w:firstLine="0"/>
      </w:pPr>
      <w:r>
        <w:drawing>
          <wp:anchor simplePos="0" relativeHeight="251658506" behindDoc="0" locked="0" layoutInCell="1" allowOverlap="1">
            <wp:simplePos x="0" y="0"/>
            <wp:positionH relativeFrom="page">
              <wp:posOffset>2312923</wp:posOffset>
            </wp:positionH>
            <wp:positionV relativeFrom="line">
              <wp:posOffset>5125</wp:posOffset>
            </wp:positionV>
            <wp:extent cx="3483355" cy="98552"/>
            <wp:effectExtent l="0" t="0" r="0" b="0"/>
            <wp:wrapNone/>
            <wp:docPr id="1560" name="Picture 156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60" name="Picture 1560"/>
                    <pic:cNvPicPr>
                      <a:picLocks noChangeAspect="0" noChangeArrowheads="1"/>
                    </pic:cNvPicPr>
                  </pic:nvPicPr>
                  <pic:blipFill>
                    <a:blip r:embed="rId15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83355" cy="98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70" behindDoc="0" locked="0" layoutInCell="1" allowOverlap="1">
            <wp:simplePos x="0" y="0"/>
            <wp:positionH relativeFrom="page">
              <wp:posOffset>1159763</wp:posOffset>
            </wp:positionH>
            <wp:positionV relativeFrom="line">
              <wp:posOffset>-3511</wp:posOffset>
            </wp:positionV>
            <wp:extent cx="4645151" cy="12191"/>
            <wp:effectExtent l="0" t="0" r="0" b="0"/>
            <wp:wrapNone/>
            <wp:docPr id="1561" name="Freeform 15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45151" cy="12191"/>
                    </a:xfrm>
                    <a:custGeom>
                      <a:rect l="l" t="t" r="r" b="b"/>
                      <a:pathLst>
                        <a:path w="38709600" h="101600">
                          <a:moveTo>
                            <a:pt x="0" y="101600"/>
                          </a:moveTo>
                          <a:lnTo>
                            <a:pt x="38709600" y="101600"/>
                          </a:lnTo>
                          <a:lnTo>
                            <a:pt x="38709600" y="0"/>
                          </a:lnTo>
                          <a:lnTo>
                            <a:pt x="0" y="0"/>
                          </a:lnTo>
                          <a:lnTo>
                            <a:pt x="0" y="1016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52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npu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na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249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4895" w:type="dxa"/>
        <w:tblLook w:val="04A0" w:firstRow="1" w:lastRow="0" w:firstColumn="1" w:lastColumn="0" w:noHBand="0" w:noVBand="1"/>
      </w:tblPr>
      <w:tblGrid>
        <w:gridCol w:w="1228"/>
        <w:gridCol w:w="1219"/>
        <w:gridCol w:w="1219"/>
        <w:gridCol w:w="1247"/>
      </w:tblGrid>
      <w:tr>
        <w:trPr>
          <w:trHeight w:hRule="exact" w:val="195"/>
        </w:trPr>
        <w:tc>
          <w:tcPr>
            <w:tcW w:w="12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RCMD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85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35" w:line="240" w:lineRule="auto"/>
              <w:ind w:left="53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0" w:line="184" w:lineRule="exact"/>
              <w:ind w:left="244" w:right="128" w:firstLine="160"/>
            </w:pPr>
            <w:r/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equen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35" w:line="240" w:lineRule="auto"/>
              <w:ind w:left="5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325" w:right="37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6d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778"/>
              </w:tabs>
              <w:spacing w:before="40" w:after="50" w:line="142" w:lineRule="exact"/>
              <w:ind w:left="5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after="69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5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tblpX="383" w:tblpY="0"/>
        <w:tblOverlap w:val="never"/>
        "
        <w:tblW w:w="4895" w:type="dxa"/>
        <w:tblLook w:val="04A0" w:firstRow="1" w:lastRow="0" w:firstColumn="1" w:lastColumn="0" w:noHBand="0" w:noVBand="1"/>
      </w:tblPr>
      <w:tblGrid>
        <w:gridCol w:w="1228"/>
        <w:gridCol w:w="1219"/>
        <w:gridCol w:w="1219"/>
        <w:gridCol w:w="1247"/>
      </w:tblGrid>
      <w:tr>
        <w:trPr>
          <w:trHeight w:hRule="exact" w:val="195"/>
        </w:trPr>
        <w:tc>
          <w:tcPr>
            <w:tcW w:w="12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RCMD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3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1–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85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34" w:line="240" w:lineRule="auto"/>
              <w:ind w:left="53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3686" w:type="dxa"/>
            <w:gridSpan w:val="3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1644"/>
                <w:tab w:val="left" w:pos="2744"/>
              </w:tabs>
              <w:spacing w:before="29" w:after="0" w:line="142" w:lineRule="exact"/>
              <w:ind w:left="361" w:right="378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in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49" w:line="142" w:lineRule="exact"/>
              <w:ind w:left="345" w:right="0" w:firstLine="0"/>
            </w:pPr>
            <w: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1527047</wp:posOffset>
                  </wp:positionH>
                  <wp:positionV relativeFrom="line">
                    <wp:posOffset>25400</wp:posOffset>
                  </wp:positionV>
                  <wp:extent cx="954430" cy="204519"/>
                  <wp:effectExtent l="0" t="0" r="0" b="0"/>
                  <wp:wrapNone/>
                  <wp:docPr id="1562" name="Freeform 15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0" flipH="0" flipV="0">
                            <a:off x="2868166" y="25400"/>
                            <a:ext cx="840130" cy="90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/>
                          </a:custGeom>
                          <a:noFill/>
                          <a:ln w="12700" cap="flat" cmpd="sng">
                            <a:solidFill>
                              <a:srgbClr val="FF0000">
                                <a:alpha val="100000"/>
                              </a:srgbClr>
                            </a:solidFill>
                            <a:miter lim="127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pAutoFit/>
                            <w:p>
                              <w:pPr>
                                <w:rPr>
                                  <w:rFonts w:ascii="Times New Roman" w:hAnsi="Times New Roman" w:eastAsia="Times New Roman" w:cs="Times New Roman"/>
                                  <w:color w:val="010302"/>
                                </w:rPr>
                                <w:tabs>
                                  <w:tab w:val="left" w:pos="811"/>
                                </w:tabs>
                                <w:spacing w:before="0" w:after="0" w:line="142" w:lineRule="exact"/>
                                <w:ind w:left="88" w:right="0" w:firstLine="0"/>
                              </w:pP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U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ppe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r	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Lo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2"/>
                                  <w:sz w:val="15"/>
                                  <w:szCs w:val="15"/>
                                  <w:lang w:val="de-DE" w:bidi="de-DE"/>
                                </w:rPr>
                                <w:t>w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pacing w:val="1"/>
                                  <w:sz w:val="15"/>
                                  <w:szCs w:val="15"/>
                                  <w:lang w:val="de-DE" w:bidi="de-DE"/>
                                </w:rPr>
                                <w:t>e</w:t>
                              </w:r>
                              <w:r>
                                <w:rPr baseline="0" dirty="0">
                                  <w:rFonts w:ascii="Arial" w:hAnsi="Arial" w:eastAsia="Arial" w:cs="Arial"/>
                                  <w:color w:val="000000"/>
                                  <w:sz w:val="15"/>
                                  <w:szCs w:val="15"/>
                                  <w:lang w:val="de-DE" w:bidi="de-DE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5"/>
                                  <w:szCs w:val="1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69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5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tblpX="383" w:tblpY="0"/>
        <w:tblOverlap w:val="never"/>
        "
        <w:tblW w:w="4895" w:type="dxa"/>
        <w:tblLook w:val="04A0" w:firstRow="1" w:lastRow="0" w:firstColumn="1" w:lastColumn="0" w:noHBand="0" w:noVBand="1"/>
      </w:tblPr>
      <w:tblGrid>
        <w:gridCol w:w="1228"/>
        <w:gridCol w:w="1219"/>
        <w:gridCol w:w="1219"/>
        <w:gridCol w:w="1247"/>
      </w:tblGrid>
      <w:tr>
        <w:trPr>
          <w:trHeight w:hRule="exact" w:val="195"/>
        </w:trPr>
        <w:tc>
          <w:tcPr>
            <w:tcW w:w="12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RCMD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3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28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85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34" w:line="240" w:lineRule="auto"/>
              <w:ind w:left="53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0" w:line="184" w:lineRule="exact"/>
              <w:ind w:left="345" w:right="230" w:firstLine="43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34" w:line="240" w:lineRule="auto"/>
              <w:ind w:left="5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325" w:right="37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7d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778"/>
              </w:tabs>
              <w:spacing w:before="40" w:after="50" w:line="142" w:lineRule="exact"/>
              <w:ind w:left="5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7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5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tblpX="383" w:tblpY="0"/>
        <w:tblOverlap w:val="never"/>
        "
        <w:tblW w:w="3675" w:type="dxa"/>
        <w:tblLook w:val="04A0" w:firstRow="1" w:lastRow="0" w:firstColumn="1" w:lastColumn="0" w:noHBand="0" w:noVBand="1"/>
      </w:tblPr>
      <w:tblGrid>
        <w:gridCol w:w="1228"/>
        <w:gridCol w:w="1219"/>
        <w:gridCol w:w="1247"/>
      </w:tblGrid>
      <w:tr>
        <w:trPr>
          <w:trHeight w:hRule="exact" w:val="195"/>
        </w:trPr>
        <w:tc>
          <w:tcPr>
            <w:tcW w:w="12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RCMD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-8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85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35" w:line="240" w:lineRule="auto"/>
              <w:ind w:left="53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35" w:line="240" w:lineRule="auto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354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rs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880"/>
              </w:tabs>
              <w:spacing w:before="43" w:after="50" w:line="142" w:lineRule="exact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&lt;Ri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after="255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24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(exa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ple)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0" w:line="142" w:lineRule="exact"/>
        <w:ind w:left="2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M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1710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Hz =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7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42" w:lineRule="exact"/>
        <w:ind w:left="-78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FM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108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MHz =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'.'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'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70" w:after="4" w:line="124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(exa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ple)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cols w:num="2" w:space="0" w:equalWidth="0">
            <w:col w:w="5338" w:space="274"/>
            <w:col w:w="2805" w:space="0"/>
          </w:cols>
          <w:docGrid w:linePitch="360"/>
        </w:sectPr>
        <w:spacing w:before="60" w:after="0" w:line="142" w:lineRule="exact"/>
        <w:ind w:left="-78" w:right="573" w:firstLine="0"/>
        <w:jc w:val="right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0dB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=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'-'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'.'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'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9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5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tblpX="383" w:tblpY="0"/>
        <w:tblOverlap w:val="never"/>
        "
        <w:tblW w:w="3675" w:type="dxa"/>
        <w:tblLook w:val="04A0" w:firstRow="1" w:lastRow="0" w:firstColumn="1" w:lastColumn="0" w:noHBand="0" w:noVBand="1"/>
      </w:tblPr>
      <w:tblGrid>
        <w:gridCol w:w="1228"/>
        <w:gridCol w:w="1219"/>
        <w:gridCol w:w="1247"/>
      </w:tblGrid>
      <w:tr>
        <w:trPr>
          <w:trHeight w:hRule="exact" w:val="195"/>
        </w:trPr>
        <w:tc>
          <w:tcPr>
            <w:tcW w:w="12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RCMD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-8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85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34" w:line="240" w:lineRule="auto"/>
              <w:ind w:left="53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0" w:line="184" w:lineRule="exact"/>
              <w:ind w:left="218" w:right="105" w:firstLine="148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360" w:right="0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rs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880"/>
              </w:tabs>
              <w:spacing w:before="40" w:after="50" w:line="142" w:lineRule="exact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&lt;Ri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69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4" w:lineRule="exact"/>
        <w:ind w:left="0" w:right="-40" w:firstLine="0"/>
      </w:pPr>
      <w:r/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"DD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FF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" is s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en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t i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st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ead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f "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FF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FF0000"/>
          <w:spacing w:val="-7"/>
          <w:sz w:val="15"/>
          <w:szCs w:val="15"/>
          <w:lang w:val="de-DE" w:bidi="de-DE"/>
        </w:rPr>
        <w:t>X".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"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FF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X" is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no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t s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en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t.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123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cols w:num="2" w:space="0" w:equalWidth="0">
            <w:col w:w="4119" w:space="276"/>
            <w:col w:w="2355" w:space="0"/>
          </w:cols>
          <w:docGrid w:linePitch="360"/>
        </w:sectPr>
        <w:spacing w:before="0" w:after="0" w:line="194" w:lineRule="exact"/>
        <w:ind w:left="0" w:right="-40" w:firstLine="0"/>
      </w:pPr>
      <w:r/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"DD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FF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" is s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en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t i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st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ead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f "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FF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FF0000"/>
          <w:spacing w:val="-7"/>
          <w:sz w:val="15"/>
          <w:szCs w:val="15"/>
          <w:lang w:val="de-DE" w:bidi="de-DE"/>
        </w:rPr>
        <w:t>X".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"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FF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X" is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no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t s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en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t.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155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4895" w:type="dxa"/>
        <w:tblLook w:val="04A0" w:firstRow="1" w:lastRow="0" w:firstColumn="1" w:lastColumn="0" w:noHBand="0" w:noVBand="1"/>
      </w:tblPr>
      <w:tblGrid>
        <w:gridCol w:w="1228"/>
        <w:gridCol w:w="1219"/>
        <w:gridCol w:w="1219"/>
        <w:gridCol w:w="1247"/>
      </w:tblGrid>
      <w:tr>
        <w:trPr>
          <w:trHeight w:hRule="exact" w:val="195"/>
        </w:trPr>
        <w:tc>
          <w:tcPr>
            <w:tcW w:w="12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RCMD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85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35" w:line="240" w:lineRule="auto"/>
              <w:ind w:left="53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0" w:line="184" w:lineRule="exact"/>
              <w:ind w:left="345" w:right="230" w:firstLine="43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35" w:line="240" w:lineRule="auto"/>
              <w:ind w:left="5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3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778"/>
              </w:tabs>
              <w:spacing w:before="43" w:after="50" w:line="142" w:lineRule="exact"/>
              <w:ind w:left="5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7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5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3675" w:type="dxa"/>
        <w:tblLook w:val="04A0" w:firstRow="1" w:lastRow="0" w:firstColumn="1" w:lastColumn="0" w:noHBand="0" w:noVBand="1"/>
      </w:tblPr>
      <w:tblGrid>
        <w:gridCol w:w="1228"/>
        <w:gridCol w:w="1219"/>
        <w:gridCol w:w="1247"/>
      </w:tblGrid>
      <w:tr>
        <w:trPr>
          <w:trHeight w:hRule="exact" w:val="196"/>
        </w:trPr>
        <w:tc>
          <w:tcPr>
            <w:tcW w:w="12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RCMD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7" w:right="-18" w:firstLine="0"/>
            </w:pPr>
            <w:r/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FF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-8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85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34" w:line="240" w:lineRule="auto"/>
              <w:ind w:left="53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36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Z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49" w:line="142" w:lineRule="exact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npu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360" w:right="0" w:firstLine="0"/>
            </w:pPr>
            <w:r/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l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tt</w:t>
            </w:r>
            <w:r>
              <w:rPr baseline="0" dirty="0">
                <w:rFonts w:ascii="Arial" w:hAnsi="Arial" w:eastAsia="Arial" w:cs="Arial"/>
                <w:color w:val="FF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FF0000"/>
                <w:sz w:val="15"/>
                <w:szCs w:val="15"/>
                <w:lang w:val="de-DE" w:bidi="de-DE"/>
              </w:rPr>
              <w:t>rs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880"/>
              </w:tabs>
              <w:spacing w:before="40" w:after="49" w:line="142" w:lineRule="exact"/>
              <w:ind w:left="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&lt;Ri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gh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after="254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</w:pPr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cols w:num="2" w:space="0" w:equalWidth="0">
            <w:col w:w="4119" w:space="276"/>
            <w:col w:w="2355" w:space="0"/>
          </w:cols>
          <w:docGrid w:linePitch="360"/>
        </w:sectPr>
        <w:spacing w:before="0" w:after="0" w:line="194" w:lineRule="exact"/>
        <w:ind w:left="0" w:right="-40" w:firstLine="0"/>
      </w:pPr>
      <w:r/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"DD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FF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8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" is s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en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t i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st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ead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f "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FF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FF0000"/>
          <w:spacing w:val="-7"/>
          <w:sz w:val="15"/>
          <w:szCs w:val="15"/>
          <w:lang w:val="de-DE" w:bidi="de-DE"/>
        </w:rPr>
        <w:t>X".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"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FF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X" is 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no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t s</w:t>
      </w:r>
      <w:r>
        <w:rPr baseline="0" dirty="0">
          <w:rFonts w:ascii="Arial" w:hAnsi="Arial" w:eastAsia="Arial" w:cs="Arial"/>
          <w:color w:val="FF0000"/>
          <w:spacing w:val="1"/>
          <w:sz w:val="15"/>
          <w:szCs w:val="15"/>
          <w:lang w:val="de-DE" w:bidi="de-DE"/>
        </w:rPr>
        <w:t>en</w:t>
      </w:r>
      <w:r>
        <w:rPr baseline="0" dirty="0">
          <w:rFonts w:ascii="Arial" w:hAnsi="Arial" w:eastAsia="Arial" w:cs="Arial"/>
          <w:color w:val="FF0000"/>
          <w:sz w:val="15"/>
          <w:szCs w:val="15"/>
          <w:lang w:val="de-DE" w:bidi="de-DE"/>
        </w:rPr>
        <w:t>t.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15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tblpX="383" w:tblpY="0"/>
        <w:tblOverlap w:val="never"/>
        "
        <w:tblW w:w="4895" w:type="dxa"/>
        <w:tblLook w:val="04A0" w:firstRow="1" w:lastRow="0" w:firstColumn="1" w:lastColumn="0" w:noHBand="0" w:noVBand="1"/>
      </w:tblPr>
      <w:tblGrid>
        <w:gridCol w:w="1228"/>
        <w:gridCol w:w="1219"/>
        <w:gridCol w:w="1219"/>
        <w:gridCol w:w="1247"/>
      </w:tblGrid>
      <w:tr>
        <w:trPr>
          <w:trHeight w:hRule="exact" w:val="196"/>
        </w:trPr>
        <w:tc>
          <w:tcPr>
            <w:tcW w:w="12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RCMD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85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35" w:line="240" w:lineRule="auto"/>
              <w:ind w:left="5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0" w:line="184" w:lineRule="exact"/>
              <w:ind w:left="406" w:right="241" w:hanging="88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35" w:line="240" w:lineRule="auto"/>
              <w:ind w:left="5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325" w:right="377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4d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tabs>
                <w:tab w:val="left" w:pos="778"/>
              </w:tabs>
              <w:spacing w:before="40" w:after="50" w:line="142" w:lineRule="exact"/>
              <w:ind w:left="5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ppe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	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Lo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7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40" w:after="4" w:line="124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(exa</w:t>
      </w:r>
      <w:r>
        <w:rPr baseline="0" dirty="0">
          <w:rFonts w:ascii="Arial" w:hAnsi="Arial" w:eastAsia="Arial" w:cs="Arial"/>
          <w:color w:val="000000"/>
          <w:spacing w:val="1"/>
          <w:sz w:val="13"/>
          <w:szCs w:val="13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3"/>
          <w:szCs w:val="13"/>
          <w:lang w:val="de-DE" w:bidi="de-DE"/>
        </w:rPr>
        <w:t>ple)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cols w:num="2" w:space="0" w:equalWidth="0">
            <w:col w:w="5338" w:space="274"/>
            <w:col w:w="1994" w:space="0"/>
          </w:cols>
          <w:docGrid w:linePitch="360"/>
        </w:sectPr>
        <w:spacing w:before="60" w:after="0" w:line="142" w:lineRule="exact"/>
        <w:ind w:left="-78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7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 '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0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'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15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9772" w:type="dxa"/>
        <w:tblLook w:val="04A0" w:firstRow="1" w:lastRow="0" w:firstColumn="1" w:lastColumn="0" w:noHBand="0" w:noVBand="1"/>
      </w:tblPr>
      <w:tblGrid>
        <w:gridCol w:w="1228"/>
        <w:gridCol w:w="1219"/>
        <w:gridCol w:w="1219"/>
        <w:gridCol w:w="1219"/>
        <w:gridCol w:w="1219"/>
        <w:gridCol w:w="1219"/>
        <w:gridCol w:w="1219"/>
        <w:gridCol w:w="1248"/>
      </w:tblGrid>
      <w:tr>
        <w:trPr>
          <w:trHeight w:hRule="exact" w:val="195"/>
        </w:trPr>
        <w:tc>
          <w:tcPr>
            <w:tcW w:w="12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RCMD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3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3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35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-6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3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385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235" w:line="240" w:lineRule="auto"/>
              <w:ind w:left="5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0" w:line="184" w:lineRule="exact"/>
              <w:ind w:left="220" w:right="105" w:firstLine="127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rsi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>
              <w:br w:type="textWrapping" w:clear="all"/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41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j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50" w:line="142" w:lineRule="exact"/>
              <w:ind w:left="34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rsi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0" w:line="184" w:lineRule="exact"/>
              <w:ind w:left="328" w:right="207" w:hanging="45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ft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rsi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430" w:right="474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"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_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"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50" w:line="142" w:lineRule="exact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't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0" w:line="184" w:lineRule="exact"/>
              <w:ind w:left="329" w:right="-21" w:hanging="271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232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 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j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rsi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0" w:line="184" w:lineRule="exact"/>
              <w:ind w:left="329" w:right="-32" w:hanging="28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Pa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Ve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rsi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451" w:right="525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" "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50" w:line="142" w:lineRule="exact"/>
              <w:ind w:left="20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(D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't 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70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156"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4895" w:type="dxa"/>
        <w:tblLook w:val="04A0" w:firstRow="1" w:lastRow="0" w:firstColumn="1" w:lastColumn="0" w:noHBand="0" w:noVBand="1"/>
      </w:tblPr>
      <w:tblGrid>
        <w:gridCol w:w="1228"/>
        <w:gridCol w:w="1219"/>
        <w:gridCol w:w="1219"/>
        <w:gridCol w:w="1247"/>
      </w:tblGrid>
      <w:tr>
        <w:trPr>
          <w:trHeight w:hRule="exact" w:val="195"/>
        </w:trPr>
        <w:tc>
          <w:tcPr>
            <w:tcW w:w="1228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22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FUNC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1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 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DCII)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7" w:after="0" w:line="240" w:lineRule="auto"/>
              <w:ind w:left="33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NGE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  <w:tr>
        <w:trPr>
          <w:trHeight w:hRule="exact" w:val="580"/>
        </w:trPr>
        <w:tc>
          <w:tcPr>
            <w:tcW w:w="122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194" w:lineRule="exact"/>
              <w:ind w:left="389" w:right="175" w:hanging="127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RCMD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50" w:line="142" w:lineRule="exact"/>
              <w:ind w:left="5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24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5"/>
                <w:szCs w:val="15"/>
                <w:lang w:val="de-DE" w:bidi="de-DE"/>
              </w:rPr>
              <w:t>mm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an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235" w:line="142" w:lineRule="exact"/>
              <w:ind w:left="44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1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249" w:right="29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0" w:line="142" w:lineRule="exact"/>
              <w:ind w:left="249" w:right="293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9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-Z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0" w:after="50" w:line="142" w:lineRule="exact"/>
              <w:ind w:left="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he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r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CII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  <w:tc>
          <w:tcPr>
            <w:tcW w:w="124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9" w:after="0" w:line="142" w:lineRule="exact"/>
              <w:ind w:left="245" w:right="320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...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xFF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" w:after="50" w:line="184" w:lineRule="exact"/>
              <w:ind w:left="198" w:right="114" w:firstLine="208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AS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CII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Spa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,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5"/>
                <w:szCs w:val="15"/>
                <w:lang w:val="de-DE" w:bidi="de-DE"/>
              </w:rPr>
              <w:t>do</w:t>
            </w:r>
            <w:r>
              <w:rPr baseline="0" dirty="0">
                <w:rFonts w:ascii="Arial" w:hAnsi="Arial" w:eastAsia="Arial" w:cs="Arial"/>
                <w:color w:val="000000"/>
                <w:sz w:val="15"/>
                <w:szCs w:val="15"/>
                <w:lang w:val="de-DE" w:bidi="de-DE"/>
              </w:rPr>
              <w:t>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after="264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500" w:header="708" w:footer="708" w:gutter="0"/>
          <w:docGrid w:linePitch="360"/>
        </w:sectPr>
        <w:spacing w:before="302" w:after="7" w:line="195" w:lineRule="exact"/>
        <w:ind w:left="5302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1"/>
          <w:szCs w:val="21"/>
          <w:lang w:val="de-DE" w:bidi="de-DE"/>
        </w:rPr>
        <w:t>30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748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docGrid w:linePitch="360"/>
        </w:sectPr>
        <w:spacing w:before="290" w:after="6" w:line="177" w:lineRule="exact"/>
        <w:ind w:left="1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Example o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f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 RX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-</w:t>
      </w:r>
      <w:r>
        <w:rPr baseline="0" dirty="0">
          <w:rFonts w:ascii="Arial" w:hAnsi="Arial" w:eastAsia="Arial" w:cs="Arial"/>
          <w:b/>
          <w:bCs/>
          <w:color w:val="000000"/>
          <w:sz w:val="19"/>
          <w:szCs w:val="19"/>
          <w:lang w:val="de-DE" w:bidi="de-DE"/>
        </w:rPr>
        <w:t>Vx800 Con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pacing w:val="-1"/>
          <w:sz w:val="19"/>
          <w:szCs w:val="19"/>
          <w:lang w:val="de-DE" w:bidi="de-DE"/>
        </w:rPr>
        <w:t>rol Procedure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0" w:after="4" w:line="142" w:lineRule="exact"/>
        <w:ind w:left="301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[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pacing w:val="-21"/>
          <w:sz w:val="15"/>
          <w:szCs w:val="15"/>
          <w:lang w:val="de-DE" w:bidi="de-DE"/>
        </w:rPr>
        <w:t>]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30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232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5" w:after="0" w:line="194" w:lineRule="exact"/>
        <w:ind w:left="0" w:right="-40" w:firstLine="0"/>
      </w:pPr>
      <w:r/>
      <w:r>
        <w:rPr baseline="0" dirty="0">
          <w:rFonts w:ascii="Arial" w:hAnsi="Arial" w:eastAsia="Arial" w:cs="Arial"/>
          <w:color w:val="000000"/>
          <w:spacing w:val="9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232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anno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st. If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doe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ti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232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aph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ic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(GUI).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9" w:after="4" w:line="142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[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] : AC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lug / R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-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232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C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onn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ec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tion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ec</w:t>
      </w:r>
      <w:r>
        <w:rPr baseline="0" dirty="0">
          <w:rFonts w:ascii="Arial" w:hAnsi="Arial" w:eastAsia="Arial" w:cs="Arial"/>
          <w:b/>
          <w:bCs/>
          <w:color w:val="000000"/>
          <w:spacing w:val="-18"/>
          <w:sz w:val="15"/>
          <w:szCs w:val="15"/>
          <w:lang w:val="de-DE" w:bidi="de-DE"/>
        </w:rPr>
        <w:t>k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302"/>
        </w:tabs>
        <w:spacing w:before="6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 	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(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rt tr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sac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tion)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72" w:after="4" w:line="142" w:lineRule="exact"/>
        <w:ind w:left="957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b/>
          <w:bCs/>
          <w:color w:val="000000"/>
          <w:spacing w:val="-9"/>
          <w:sz w:val="15"/>
          <w:szCs w:val="15"/>
          <w:lang w:val="de-DE" w:bidi="de-DE"/>
        </w:rPr>
        <w:t>rt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175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drawing>
          <wp:anchor simplePos="0" relativeHeight="251658330" behindDoc="0" locked="0" layoutInCell="1" allowOverlap="1">
            <wp:simplePos x="0" y="0"/>
            <wp:positionH relativeFrom="page">
              <wp:posOffset>4438903</wp:posOffset>
            </wp:positionH>
            <wp:positionV relativeFrom="paragraph">
              <wp:posOffset>-19689</wp:posOffset>
            </wp:positionV>
            <wp:extent cx="98552" cy="284479"/>
            <wp:effectExtent l="0" t="0" r="0" b="0"/>
            <wp:wrapNone/>
            <wp:docPr id="1563" name="Picture 156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63" name="Picture 1563"/>
                    <pic:cNvPicPr>
                      <a:picLocks noChangeAspect="0" noChangeArrowheads="1"/>
                    </pic:cNvPicPr>
                  </pic:nvPicPr>
                  <pic:blipFill>
                    <a:blip r:embed="rId15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8552" cy="284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cols w:num="3" w:space="0" w:equalWidth="0">
            <w:col w:w="532" w:space="92"/>
            <w:col w:w="4610" w:space="381"/>
            <w:col w:w="3067" w:space="0"/>
          </w:cols>
          <w:docGrid w:linePitch="360"/>
        </w:sectPr>
        <w:spacing w:before="0" w:after="0" w:line="187" w:lineRule="exact"/>
        <w:ind w:left="788" w:right="1266" w:hanging="261"/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4484623</wp:posOffset>
            </wp:positionH>
            <wp:positionV relativeFrom="line">
              <wp:posOffset>-224345</wp:posOffset>
            </wp:positionV>
            <wp:extent cx="1980691" cy="1400047"/>
            <wp:effectExtent l="0" t="0" r="0" b="0"/>
            <wp:wrapNone/>
            <wp:docPr id="1564" name="Picture 156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64" name="Picture 1564"/>
                    <pic:cNvPicPr>
                      <a:picLocks noChangeAspect="0" noChangeArrowheads="1"/>
                    </pic:cNvPicPr>
                  </pic:nvPicPr>
                  <pic:blipFill>
                    <a:blip r:embed="rId15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80691" cy="1400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08" behindDoc="1" locked="0" layoutInCell="1" allowOverlap="1">
            <wp:simplePos x="0" y="0"/>
            <wp:positionH relativeFrom="page">
              <wp:posOffset>3933443</wp:posOffset>
            </wp:positionH>
            <wp:positionV relativeFrom="line">
              <wp:posOffset>-34861</wp:posOffset>
            </wp:positionV>
            <wp:extent cx="1101851" cy="312419"/>
            <wp:effectExtent l="0" t="0" r="0" b="0"/>
            <wp:wrapNone/>
            <wp:docPr id="1565" name="Freeform 15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101851" cy="312419"/>
                    </a:xfrm>
                    <a:custGeom>
                      <a:rect l="l" t="t" r="r" b="b"/>
                      <a:pathLst>
                        <a:path w="9182100" h="2603500">
                          <a:moveTo>
                            <a:pt x="0" y="2603500"/>
                          </a:moveTo>
                          <a:lnTo>
                            <a:pt x="9182100" y="2603500"/>
                          </a:lnTo>
                          <a:lnTo>
                            <a:pt x="9182100" y="0"/>
                          </a:lnTo>
                          <a:lnTo>
                            <a:pt x="0" y="0"/>
                          </a:lnTo>
                          <a:lnTo>
                            <a:pt x="0" y="2603500"/>
                          </a:lnTo>
                          <a:close/>
                        </a:path>
                      </a:pathLst>
                    </a:custGeom>
                    <a:noFill/>
                    <a:ln w="9143" cap="rnd" cmpd="sng">
                      <a:solidFill>
                        <a:srgbClr val="000000">
                          <a:alpha val="100000"/>
                        </a:srgbClr>
                      </a:solidFill>
                      <a:miter lim="1016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Send </w:t>
      </w:r>
      <w:r>
        <w:rPr baseline="0" dirty="0">
          <w:rFonts w:ascii="Arial" w:hAnsi="Arial" w:eastAsia="Arial" w:cs="Arial"/>
          <w:color w:val="000000"/>
          <w:spacing w:val="1"/>
          <w:sz w:val="11"/>
          <w:szCs w:val="1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eady command</w:t>
      </w:r>
      <w:r>
        <w:rPr>
          <w:rFonts w:ascii="Times New Roman" w:hAnsi="Times New Roman" w:eastAsia="Times New Roman" w:cs="Times New Roman"/>
          <w:sz w:val="11"/>
          <w:szCs w:val="11"/>
        </w:rPr>
        <w:t> </w:t>
      </w:r>
      <w:r/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to </w:t>
      </w:r>
      <w:r>
        <w:rPr baseline="0" dirty="0">
          <w:rFonts w:ascii="Arial" w:hAnsi="Arial" w:eastAsia="Arial" w:cs="Arial"/>
          <w:color w:val="000000"/>
          <w:spacing w:val="1"/>
          <w:sz w:val="11"/>
          <w:szCs w:val="1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X-Vx800</w:t>
      </w:r>
      <w:r>
        <w:rPr>
          <w:rFonts w:ascii="Times New Roman" w:hAnsi="Times New Roman" w:eastAsia="Times New Roman" w:cs="Times New Roman"/>
          <w:sz w:val="11"/>
          <w:szCs w:val="1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605"/>
        </w:tabs>
        <w:spacing w:before="0" w:after="0" w:line="194" w:lineRule="exact"/>
        <w:ind w:left="605" w:right="560" w:hanging="304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[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]	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232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equen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e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been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fir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[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].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5" w:after="0" w:line="194" w:lineRule="exact"/>
        <w:ind w:left="606" w:right="8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If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doe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't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500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 If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ti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s,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/R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232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 cf. [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] ).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5" w:after="0" w:line="194" w:lineRule="exact"/>
        <w:ind w:left="606" w:right="-40" w:firstLine="0"/>
      </w:pPr>
      <w:r/>
      <w:r>
        <w:rPr baseline="0" dirty="0">
          <w:rFonts w:ascii="Arial" w:hAnsi="Arial" w:eastAsia="Arial" w:cs="Arial"/>
          <w:color w:val="000000"/>
          <w:spacing w:val="9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232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isc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gene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4" w:lineRule="exact"/>
        <w:ind w:left="606" w:right="-4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If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ry siz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rfl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),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s.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is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[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]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ill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needed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enab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4438903</wp:posOffset>
            </wp:positionH>
            <wp:positionV relativeFrom="paragraph">
              <wp:posOffset>42033</wp:posOffset>
            </wp:positionV>
            <wp:extent cx="98552" cy="252476"/>
            <wp:effectExtent l="0" t="0" r="0" b="0"/>
            <wp:wrapNone/>
            <wp:docPr id="1566" name="Picture 156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66" name="Picture 1566"/>
                    <pic:cNvPicPr>
                      <a:picLocks noChangeAspect="0" noChangeArrowheads="1"/>
                    </pic:cNvPicPr>
                  </pic:nvPicPr>
                  <pic:blipFill>
                    <a:blip r:embed="rId15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8552" cy="252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8" w:after="3" w:line="106" w:lineRule="exact"/>
        <w:ind w:left="0" w:right="0" w:firstLine="0"/>
      </w:pPr>
      <w:r>
        <w:drawing>
          <wp:anchor simplePos="0" relativeHeight="251658311" behindDoc="1" locked="0" layoutInCell="1" allowOverlap="1">
            <wp:simplePos x="0" y="0"/>
            <wp:positionH relativeFrom="page">
              <wp:posOffset>3806951</wp:posOffset>
            </wp:positionH>
            <wp:positionV relativeFrom="line">
              <wp:posOffset>-63436</wp:posOffset>
            </wp:positionV>
            <wp:extent cx="1354835" cy="428243"/>
            <wp:effectExtent l="0" t="0" r="0" b="0"/>
            <wp:wrapNone/>
            <wp:docPr id="1567" name="Freeform 15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54835" cy="428243"/>
                    </a:xfrm>
                    <a:custGeom>
                      <a:rect l="l" t="t" r="r" b="b"/>
                      <a:pathLst>
                        <a:path w="11290300" h="3568700">
                          <a:moveTo>
                            <a:pt x="5638800" y="0"/>
                          </a:moveTo>
                          <a:lnTo>
                            <a:pt x="0" y="1778000"/>
                          </a:lnTo>
                          <a:lnTo>
                            <a:pt x="5638800" y="3568700"/>
                          </a:lnTo>
                          <a:lnTo>
                            <a:pt x="11290300" y="1778000"/>
                          </a:lnTo>
                        </a:path>
                      </a:pathLst>
                    </a:custGeom>
                    <a:solidFill>
                      <a:srgbClr val="FFFFFF">
                        <a:alpha val="100000"/>
                      </a:srgbClr>
                    </a:solidFill>
                    <a:ln w="9143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12" behindDoc="1" locked="0" layoutInCell="1" allowOverlap="1">
            <wp:simplePos x="0" y="0"/>
            <wp:positionH relativeFrom="page">
              <wp:posOffset>3806951</wp:posOffset>
            </wp:positionH>
            <wp:positionV relativeFrom="line">
              <wp:posOffset>-63436</wp:posOffset>
            </wp:positionV>
            <wp:extent cx="1354835" cy="428243"/>
            <wp:effectExtent l="0" t="0" r="0" b="0"/>
            <wp:wrapNone/>
            <wp:docPr id="1568" name="Freeform 15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54835" cy="428243"/>
                    </a:xfrm>
                    <a:custGeom>
                      <a:rect l="l" t="t" r="r" b="b"/>
                      <a:pathLst>
                        <a:path w="11290300" h="3568700">
                          <a:moveTo>
                            <a:pt x="5638800" y="0"/>
                          </a:moveTo>
                          <a:lnTo>
                            <a:pt x="0" y="1778000"/>
                          </a:lnTo>
                          <a:lnTo>
                            <a:pt x="5638800" y="3568700"/>
                          </a:lnTo>
                          <a:lnTo>
                            <a:pt x="11290300" y="1778000"/>
                          </a:lnTo>
                          <a:close/>
                          <a:moveTo>
                            <a:pt x="5638800" y="0"/>
                          </a:moveTo>
                        </a:path>
                      </a:pathLst>
                    </a:custGeom>
                    <a:noFill/>
                    <a:ln w="9143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1"/>
          <w:sz w:val="11"/>
          <w:szCs w:val="1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ecei</w:t>
      </w:r>
      <w:r>
        <w:rPr baseline="0" dirty="0">
          <w:rFonts w:ascii="Arial" w:hAnsi="Arial" w:eastAsia="Arial" w:cs="Arial"/>
          <w:color w:val="000000"/>
          <w:spacing w:val="2"/>
          <w:sz w:val="11"/>
          <w:szCs w:val="1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ed </w:t>
      </w:r>
      <w:r>
        <w:rPr baseline="0" dirty="0">
          <w:rFonts w:ascii="Arial" w:hAnsi="Arial" w:eastAsia="Arial" w:cs="Arial"/>
          <w:color w:val="000000"/>
          <w:spacing w:val="1"/>
          <w:sz w:val="11"/>
          <w:szCs w:val="1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onfiguration</w:t>
      </w:r>
      <w:r>
        <w:rPr>
          <w:rFonts w:ascii="Times New Roman" w:hAnsi="Times New Roman" w:eastAsia="Times New Roman" w:cs="Times New Roman"/>
          <w:sz w:val="11"/>
          <w:szCs w:val="1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3" w:after="3" w:line="106" w:lineRule="exact"/>
        <w:ind w:left="138" w:right="0" w:firstLine="0"/>
      </w:pPr>
      <w:r/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within 500msec ?</w:t>
      </w:r>
      <w:r>
        <w:rPr>
          <w:rFonts w:ascii="Times New Roman" w:hAnsi="Times New Roman" w:eastAsia="Times New Roman" w:cs="Times New Roman"/>
          <w:sz w:val="11"/>
          <w:szCs w:val="1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6" w:after="4" w:line="142" w:lineRule="exact"/>
        <w:ind w:left="251" w:right="0" w:firstLine="0"/>
      </w:pPr>
      <w:r>
        <w:drawing>
          <wp:anchor simplePos="0" relativeHeight="251658304" behindDoc="1" locked="0" layoutInCell="1" allowOverlap="1">
            <wp:simplePos x="0" y="0"/>
            <wp:positionH relativeFrom="page">
              <wp:posOffset>4431283</wp:posOffset>
            </wp:positionH>
            <wp:positionV relativeFrom="line">
              <wp:posOffset>86151</wp:posOffset>
            </wp:positionV>
            <wp:extent cx="98552" cy="318008"/>
            <wp:effectExtent l="0" t="0" r="0" b="0"/>
            <wp:wrapNone/>
            <wp:docPr id="1569" name="Picture 156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69" name="Picture 1569"/>
                    <pic:cNvPicPr>
                      <a:picLocks noChangeAspect="0" noChangeArrowheads="1"/>
                    </pic:cNvPicPr>
                  </pic:nvPicPr>
                  <pic:blipFill>
                    <a:blip r:embed="rId1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8552" cy="318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Ye</w:t>
      </w:r>
      <w:r>
        <w:rPr baseline="0" dirty="0">
          <w:rFonts w:ascii="Arial" w:hAnsi="Arial" w:eastAsia="Arial" w:cs="Arial"/>
          <w:b/>
          <w:bCs/>
          <w:color w:val="000000"/>
          <w:spacing w:val="-19"/>
          <w:sz w:val="15"/>
          <w:szCs w:val="15"/>
          <w:lang w:val="de-DE" w:bidi="de-DE"/>
        </w:rPr>
        <w:t>s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after="55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04" w:lineRule="exact"/>
        <w:ind w:left="174" w:right="66" w:hanging="115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Conn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ec</w:t>
      </w:r>
      <w:r>
        <w:rPr baseline="0" dirty="0">
          <w:rFonts w:ascii="Arial" w:hAnsi="Arial" w:eastAsia="Arial" w:cs="Arial"/>
          <w:b/>
          <w:bCs/>
          <w:color w:val="000000"/>
          <w:spacing w:val="-2"/>
          <w:sz w:val="15"/>
          <w:szCs w:val="15"/>
          <w:lang w:val="de-DE" w:bidi="de-DE"/>
        </w:rPr>
        <w:t>tion is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onfirm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d.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6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9"/>
          <w:sz w:val="15"/>
          <w:szCs w:val="15"/>
          <w:lang w:val="de-DE" w:bidi="de-DE"/>
        </w:rPr>
        <w:t>No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5152135</wp:posOffset>
            </wp:positionH>
            <wp:positionV relativeFrom="paragraph">
              <wp:posOffset>-9149</wp:posOffset>
            </wp:positionV>
            <wp:extent cx="546608" cy="252476"/>
            <wp:effectExtent l="0" t="0" r="0" b="0"/>
            <wp:wrapNone/>
            <wp:docPr id="1570" name="Picture 157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70" name="Picture 1570"/>
                    <pic:cNvPicPr>
                      <a:picLocks noChangeAspect="0" noChangeArrowheads="1"/>
                    </pic:cNvPicPr>
                  </pic:nvPicPr>
                  <pic:blipFill>
                    <a:blip r:embed="rId15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6608" cy="252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24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drawing>
          <wp:anchor simplePos="0" relativeHeight="251658306" behindDoc="1" locked="0" layoutInCell="1" allowOverlap="1">
            <wp:simplePos x="0" y="0"/>
            <wp:positionH relativeFrom="page">
              <wp:posOffset>4975859</wp:posOffset>
            </wp:positionH>
            <wp:positionV relativeFrom="paragraph">
              <wp:posOffset>62987</wp:posOffset>
            </wp:positionV>
            <wp:extent cx="1354835" cy="428243"/>
            <wp:effectExtent l="0" t="0" r="0" b="0"/>
            <wp:wrapNone/>
            <wp:docPr id="1571" name="Freeform 15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54835" cy="428243"/>
                    </a:xfrm>
                    <a:custGeom>
                      <a:rect l="l" t="t" r="r" b="b"/>
                      <a:pathLst>
                        <a:path w="11290300" h="3568700">
                          <a:moveTo>
                            <a:pt x="5638800" y="0"/>
                          </a:moveTo>
                          <a:lnTo>
                            <a:pt x="0" y="1778000"/>
                          </a:lnTo>
                          <a:lnTo>
                            <a:pt x="5638800" y="3568700"/>
                          </a:lnTo>
                          <a:lnTo>
                            <a:pt x="11290300" y="1778000"/>
                          </a:lnTo>
                          <a:close/>
                          <a:moveTo>
                            <a:pt x="5638800" y="0"/>
                          </a:moveTo>
                        </a:path>
                      </a:pathLst>
                    </a:custGeom>
                    <a:noFill/>
                    <a:ln w="9143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55" w:lineRule="exact"/>
        <w:ind w:left="628" w:right="-20" w:hanging="249"/>
      </w:pPr>
      <w:r/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Already sent the</w:t>
      </w:r>
      <w:r>
        <w:rPr>
          <w:rFonts w:ascii="Times New Roman" w:hAnsi="Times New Roman" w:eastAsia="Times New Roman" w:cs="Times New Roman"/>
          <w:sz w:val="11"/>
          <w:szCs w:val="11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11"/>
          <w:szCs w:val="1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1"/>
          <w:szCs w:val="11"/>
          <w:lang w:val="de-DE" w:bidi="de-DE"/>
        </w:rPr>
        <w:t>eady</w:t>
      </w:r>
      <w:r>
        <w:rPr>
          <w:rFonts w:ascii="Times New Roman" w:hAnsi="Times New Roman" w:eastAsia="Times New Roman" w:cs="Times New Roman"/>
          <w:sz w:val="11"/>
          <w:szCs w:val="1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1" w:after="4" w:line="142" w:lineRule="exact"/>
        <w:ind w:left="470" w:right="0" w:firstLine="0"/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5607811</wp:posOffset>
            </wp:positionH>
            <wp:positionV relativeFrom="line">
              <wp:posOffset>89326</wp:posOffset>
            </wp:positionV>
            <wp:extent cx="98551" cy="260096"/>
            <wp:effectExtent l="0" t="0" r="0" b="0"/>
            <wp:wrapNone/>
            <wp:docPr id="1572" name="Picture 157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72" name="Picture 1572"/>
                    <pic:cNvPicPr>
                      <a:picLocks noChangeAspect="0" noChangeArrowheads="1"/>
                    </pic:cNvPicPr>
                  </pic:nvPicPr>
                  <pic:blipFill>
                    <a:blip r:embed="rId15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8551" cy="260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Ye</w:t>
      </w:r>
      <w:r>
        <w:rPr baseline="0" dirty="0">
          <w:rFonts w:ascii="Arial" w:hAnsi="Arial" w:eastAsia="Arial" w:cs="Arial"/>
          <w:b/>
          <w:bCs/>
          <w:color w:val="000000"/>
          <w:spacing w:val="-19"/>
          <w:sz w:val="15"/>
          <w:szCs w:val="15"/>
          <w:lang w:val="de-DE" w:bidi="de-DE"/>
        </w:rPr>
        <w:t>s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56" w:after="0" w:line="203" w:lineRule="exact"/>
        <w:ind w:left="537" w:right="-40" w:hanging="153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Conn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ec</w:t>
      </w:r>
      <w:r>
        <w:rPr baseline="0" dirty="0">
          <w:rFonts w:ascii="Arial" w:hAnsi="Arial" w:eastAsia="Arial" w:cs="Arial"/>
          <w:b/>
          <w:bCs/>
          <w:color w:val="000000"/>
          <w:spacing w:val="-4"/>
          <w:sz w:val="15"/>
          <w:szCs w:val="15"/>
          <w:lang w:val="de-DE" w:bidi="de-DE"/>
        </w:rPr>
        <w:t>tion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F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il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d !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78" w:after="4" w:line="142" w:lineRule="exact"/>
        <w:ind w:left="306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b/>
          <w:bCs/>
          <w:color w:val="000000"/>
          <w:spacing w:val="-6"/>
          <w:sz w:val="15"/>
          <w:szCs w:val="15"/>
          <w:lang w:val="de-DE" w:bidi="de-DE"/>
        </w:rPr>
        <w:t>try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cols w:num="4" w:space="0" w:equalWidth="0">
            <w:col w:w="5145" w:space="1011"/>
            <w:col w:w="1241" w:space="368"/>
            <w:col w:w="1287" w:space="538"/>
            <w:col w:w="758" w:space="0"/>
          </w:cols>
          <w:docGrid w:linePitch="360"/>
        </w:sectPr>
        <w:spacing w:before="243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8"/>
          <w:sz w:val="15"/>
          <w:szCs w:val="15"/>
          <w:lang w:val="de-DE" w:bidi="de-DE"/>
        </w:rPr>
        <w:t>No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61" w:after="4" w:line="142" w:lineRule="exact"/>
        <w:ind w:left="301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[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3</w:t>
      </w:r>
      <w:r>
        <w:rPr baseline="0" dirty="0">
          <w:rFonts w:ascii="Arial" w:hAnsi="Arial" w:eastAsia="Arial" w:cs="Arial"/>
          <w:color w:val="000000"/>
          <w:spacing w:val="-21"/>
          <w:sz w:val="15"/>
          <w:szCs w:val="15"/>
          <w:lang w:val="de-DE" w:bidi="de-DE"/>
        </w:rPr>
        <w:t>]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92" w:after="4" w:line="142" w:lineRule="exact"/>
        <w:ind w:left="301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[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pacing w:val="-21"/>
          <w:sz w:val="15"/>
          <w:szCs w:val="15"/>
          <w:lang w:val="de-DE" w:bidi="de-DE"/>
        </w:rPr>
        <w:t>]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61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[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],[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</w:t>
      </w:r>
      <w:r>
        <w:rPr baseline="0" dirty="0">
          <w:rFonts w:ascii="Arial" w:hAnsi="Arial" w:eastAsia="Arial" w:cs="Arial"/>
          <w:color w:val="000000"/>
          <w:spacing w:val="-6"/>
          <w:sz w:val="15"/>
          <w:szCs w:val="15"/>
          <w:lang w:val="de-DE" w:bidi="de-DE"/>
        </w:rPr>
        <w:t>] 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5" w:after="0" w:line="194" w:lineRule="exact"/>
        <w:ind w:left="0" w:right="1671" w:firstLine="0"/>
      </w:pPr>
      <w:r/>
      <w:r>
        <w:rPr baseline="0" dirty="0">
          <w:rFonts w:ascii="Arial" w:hAnsi="Arial" w:eastAsia="Arial" w:cs="Arial"/>
          <w:color w:val="000000"/>
          <w:spacing w:val="9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pacing w:val="-6"/>
          <w:sz w:val="15"/>
          <w:szCs w:val="15"/>
          <w:lang w:val="de-DE" w:bidi="de-DE"/>
        </w:rPr>
        <w:t>st.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its GUI.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61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G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boo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p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5" w:after="0" w:line="194" w:lineRule="exact"/>
        <w:ind w:left="0" w:right="-4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 first,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fr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 cf. [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pacing w:val="-4"/>
          <w:sz w:val="15"/>
          <w:szCs w:val="15"/>
          <w:lang w:val="de-DE" w:bidi="de-DE"/>
        </w:rPr>
        <w:t>] ).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fir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cols w:num="2" w:space="0" w:equalWidth="0">
            <w:col w:w="532" w:space="92"/>
            <w:col w:w="8175" w:space="0"/>
          </w:cols>
          <w:docGrid w:linePitch="360"/>
        </w:sectPr>
        <w:spacing w:before="40" w:after="0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9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is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ned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ff, it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ly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Po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ON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4" w:line="142" w:lineRule="exact"/>
        <w:ind w:left="3018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-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Vx80</w:t>
      </w:r>
      <w:r>
        <w:rPr baseline="0" dirty="0">
          <w:rFonts w:ascii="Arial" w:hAnsi="Arial" w:eastAsia="Arial" w:cs="Arial"/>
          <w:b/>
          <w:bCs/>
          <w:color w:val="000000"/>
          <w:spacing w:val="-19"/>
          <w:sz w:val="15"/>
          <w:szCs w:val="15"/>
          <w:lang w:val="de-DE" w:bidi="de-DE"/>
        </w:rPr>
        <w:t>0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8" w:after="4" w:line="142" w:lineRule="exact"/>
        <w:ind w:left="2420" w:right="0" w:firstLine="0"/>
      </w:pPr>
      <w:r>
        <w:drawing>
          <wp:anchor simplePos="0" relativeHeight="251658336" behindDoc="0" locked="0" layoutInCell="1" allowOverlap="1">
            <wp:simplePos x="0" y="0"/>
            <wp:positionH relativeFrom="page">
              <wp:posOffset>2303779</wp:posOffset>
            </wp:positionH>
            <wp:positionV relativeFrom="line">
              <wp:posOffset>9699</wp:posOffset>
            </wp:positionV>
            <wp:extent cx="1368044" cy="98552"/>
            <wp:effectExtent l="0" t="0" r="0" b="0"/>
            <wp:wrapNone/>
            <wp:docPr id="1573" name="Picture 157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73" name="Picture 1573"/>
                    <pic:cNvPicPr>
                      <a:picLocks noChangeAspect="0" noChangeArrowheads="1"/>
                    </pic:cNvPicPr>
                  </pic:nvPicPr>
                  <pic:blipFill>
                    <a:blip r:embed="rId15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368044" cy="98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36" behindDoc="0" locked="0" layoutInCell="1" allowOverlap="1">
            <wp:simplePos x="0" y="0"/>
            <wp:positionH relativeFrom="page">
              <wp:posOffset>2315972</wp:posOffset>
            </wp:positionH>
            <wp:positionV relativeFrom="line">
              <wp:posOffset>133143</wp:posOffset>
            </wp:positionV>
            <wp:extent cx="1351279" cy="98552"/>
            <wp:effectExtent l="0" t="0" r="0" b="0"/>
            <wp:wrapNone/>
            <wp:docPr id="1574" name="Picture 157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74" name="Picture 1574"/>
                    <pic:cNvPicPr>
                      <a:picLocks noChangeAspect="0" noChangeArrowheads="1"/>
                    </pic:cNvPicPr>
                  </pic:nvPicPr>
                  <pic:blipFill>
                    <a:blip r:embed="rId15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351279" cy="98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36" behindDoc="0" locked="0" layoutInCell="1" allowOverlap="1">
            <wp:simplePos x="0" y="0"/>
            <wp:positionH relativeFrom="page">
              <wp:posOffset>2312923</wp:posOffset>
            </wp:positionH>
            <wp:positionV relativeFrom="line">
              <wp:posOffset>248966</wp:posOffset>
            </wp:positionV>
            <wp:extent cx="1368044" cy="98552"/>
            <wp:effectExtent l="0" t="0" r="0" b="0"/>
            <wp:wrapNone/>
            <wp:docPr id="1575" name="Picture 157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75" name="Picture 1575"/>
                    <pic:cNvPicPr>
                      <a:picLocks noChangeAspect="0" noChangeArrowheads="1"/>
                    </pic:cNvPicPr>
                  </pic:nvPicPr>
                  <pic:blipFill>
                    <a:blip r:embed="rId15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368044" cy="98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36" behindDoc="1" locked="0" layoutInCell="1" allowOverlap="1">
            <wp:simplePos x="0" y="0"/>
            <wp:positionH relativeFrom="page">
              <wp:posOffset>2311400</wp:posOffset>
            </wp:positionH>
            <wp:positionV relativeFrom="line">
              <wp:posOffset>503475</wp:posOffset>
            </wp:positionV>
            <wp:extent cx="1360423" cy="218952"/>
            <wp:effectExtent l="0" t="0" r="0" b="0"/>
            <wp:wrapNone/>
            <wp:docPr id="1576" name="Picture 157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76" name="Picture 1576"/>
                    <pic:cNvPicPr>
                      <a:picLocks noChangeAspect="0" noChangeArrowheads="1"/>
                    </pic:cNvPicPr>
                  </pic:nvPicPr>
                  <pic:blipFill>
                    <a:blip r:embed="rId15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360423" cy="218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31" behindDoc="1" locked="0" layoutInCell="1" allowOverlap="1">
            <wp:simplePos x="0" y="0"/>
            <wp:positionH relativeFrom="page">
              <wp:posOffset>2316479</wp:posOffset>
            </wp:positionH>
            <wp:positionV relativeFrom="line">
              <wp:posOffset>1063</wp:posOffset>
            </wp:positionV>
            <wp:extent cx="180" cy="740663"/>
            <wp:effectExtent l="0" t="0" r="0" b="0"/>
            <wp:wrapNone/>
            <wp:docPr id="1577" name="Freeform 15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80" cy="740663"/>
                    </a:xfrm>
                    <a:custGeom>
                      <a:rect l="l" t="t" r="r" b="b"/>
                      <a:pathLst>
                        <a:path w="180" h="6172200">
                          <a:moveTo>
                            <a:pt x="0" y="0"/>
                          </a:moveTo>
                          <a:lnTo>
                            <a:pt x="0" y="6172200"/>
                          </a:lnTo>
                        </a:path>
                      </a:pathLst>
                    </a:custGeom>
                    <a:noFill/>
                    <a:ln w="27431" cap="flat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gu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n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49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b/>
          <w:bCs/>
          <w:color w:val="000000"/>
          <w:spacing w:val="-20"/>
          <w:sz w:val="15"/>
          <w:szCs w:val="15"/>
          <w:lang w:val="de-DE" w:bidi="de-DE"/>
        </w:rPr>
        <w:t>t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3" w:after="4" w:line="142" w:lineRule="exact"/>
        <w:ind w:left="284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3" w:after="4" w:line="142" w:lineRule="exact"/>
        <w:ind w:left="284" w:right="0" w:firstLine="0"/>
      </w:pPr>
      <w:r>
        <w:drawing>
          <wp:anchor simplePos="0" relativeHeight="251658337" behindDoc="0" locked="0" layoutInCell="1" allowOverlap="1">
            <wp:simplePos x="0" y="0"/>
            <wp:positionH relativeFrom="page">
              <wp:posOffset>3671315</wp:posOffset>
            </wp:positionH>
            <wp:positionV relativeFrom="line">
              <wp:posOffset>-119206</wp:posOffset>
            </wp:positionV>
            <wp:extent cx="180" cy="733043"/>
            <wp:effectExtent l="0" t="0" r="0" b="0"/>
            <wp:wrapNone/>
            <wp:docPr id="1578" name="Freeform 15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80" cy="733043"/>
                    </a:xfrm>
                    <a:custGeom>
                      <a:rect l="l" t="t" r="r" b="b"/>
                      <a:pathLst>
                        <a:path w="180" h="6108700">
                          <a:moveTo>
                            <a:pt x="0" y="0"/>
                          </a:moveTo>
                          <a:lnTo>
                            <a:pt x="0" y="6108700"/>
                          </a:lnTo>
                        </a:path>
                      </a:pathLst>
                    </a:custGeom>
                    <a:noFill/>
                    <a:ln w="27431" cap="flat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Enab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 Dis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ab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 )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cols w:num="2" w:space="0" w:equalWidth="0">
            <w:col w:w="3789" w:space="1502"/>
            <w:col w:w="2841" w:space="0"/>
          </w:cols>
          <w:docGrid w:linePitch="360"/>
        </w:sectPr>
        <w:spacing w:before="243" w:after="4" w:line="142" w:lineRule="exact"/>
        <w:ind w:left="284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77" w:after="4" w:line="142" w:lineRule="exact"/>
        <w:ind w:left="301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[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</w:t>
      </w:r>
      <w:r>
        <w:rPr baseline="0" dirty="0">
          <w:rFonts w:ascii="Arial" w:hAnsi="Arial" w:eastAsia="Arial" w:cs="Arial"/>
          <w:color w:val="000000"/>
          <w:spacing w:val="-21"/>
          <w:sz w:val="15"/>
          <w:szCs w:val="15"/>
          <w:lang w:val="de-DE" w:bidi="de-DE"/>
        </w:rPr>
        <w:t>]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48" w:after="4" w:line="142" w:lineRule="exact"/>
        <w:ind w:left="1530" w:right="0" w:firstLine="0"/>
      </w:pP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pacing w:val="-38"/>
          <w:sz w:val="15"/>
          <w:szCs w:val="15"/>
          <w:lang w:val="de-DE" w:bidi="de-DE"/>
        </w:rPr>
        <w:t>n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59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[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4</w:t>
      </w:r>
      <w:r>
        <w:rPr baseline="0" dirty="0">
          <w:rFonts w:ascii="Arial" w:hAnsi="Arial" w:eastAsia="Arial" w:cs="Arial"/>
          <w:color w:val="000000"/>
          <w:spacing w:val="-20"/>
          <w:sz w:val="15"/>
          <w:szCs w:val="15"/>
          <w:lang w:val="de-DE" w:bidi="de-DE"/>
        </w:rPr>
        <w:t>]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de-DE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cols w:num="3" w:space="0" w:equalWidth="0">
            <w:col w:w="532" w:space="92"/>
            <w:col w:w="2710" w:space="-20"/>
            <w:col w:w="125" w:space="0"/>
          </w:cols>
          <w:docGrid w:linePitch="360"/>
        </w:sectPr>
        <w:spacing w:before="48" w:after="4" w:line="142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-19"/>
          <w:sz w:val="15"/>
          <w:szCs w:val="15"/>
          <w:lang w:val="de-DE" w:bidi="de-DE"/>
        </w:rPr>
        <w:t>d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5" w:after="0" w:line="194" w:lineRule="exact"/>
        <w:ind w:left="606" w:right="982" w:firstLine="0"/>
      </w:pPr>
      <w:r/>
      <w:r>
        <w:rPr baseline="0" dirty="0">
          <w:rFonts w:ascii="Arial" w:hAnsi="Arial" w:eastAsia="Arial" w:cs="Arial"/>
          <w:color w:val="000000"/>
          <w:spacing w:val="9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, if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't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pond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ega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ss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-tryi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5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ti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s,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its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bu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ff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2"/>
          <w:sz w:val="15"/>
          <w:szCs w:val="15"/>
          <w:lang w:val="de-DE" w:bidi="de-DE"/>
        </w:rPr>
        <w:t>k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ug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/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232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onne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equen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(cf. [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1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]). </w:t>
      </w:r>
      <w:r>
        <w:rPr baseline="0" dirty="0">
          <w:rFonts w:ascii="Arial" w:hAnsi="Arial" w:eastAsia="Arial" w:cs="Arial"/>
          <w:color w:val="000000"/>
          <w:spacing w:val="9"/>
          <w:sz w:val="15"/>
          <w:szCs w:val="15"/>
          <w:lang w:val="de-DE" w:bidi="de-DE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pond</w:t>
      </w:r>
      <w:r>
        <w:rPr baseline="0" dirty="0">
          <w:rFonts w:ascii="Arial" w:hAnsi="Arial" w:eastAsia="Arial" w:cs="Arial"/>
          <w:color w:val="000000"/>
          <w:spacing w:val="-9"/>
          <w:sz w:val="15"/>
          <w:szCs w:val="15"/>
          <w:lang w:val="de-DE" w:bidi="de-DE"/>
        </w:rPr>
        <w:t>s,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y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RX-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800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its GUI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equen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. If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no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t,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st s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hou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e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4"/>
          <w:sz w:val="15"/>
          <w:szCs w:val="15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un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ic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ti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on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and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r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epo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he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a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e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rt t</w:t>
      </w:r>
      <w:r>
        <w:rPr baseline="0" dirty="0">
          <w:rFonts w:ascii="Arial" w:hAnsi="Arial" w:eastAsia="Arial" w:cs="Arial"/>
          <w:color w:val="000000"/>
          <w:spacing w:val="1"/>
          <w:sz w:val="15"/>
          <w:szCs w:val="15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z w:val="15"/>
          <w:szCs w:val="15"/>
          <w:lang w:val="de-DE" w:bidi="de-DE"/>
        </w:rPr>
        <w:t> its GUI.</w:t>
      </w:r>
      <w:r>
        <w:rPr>
          <w:rFonts w:ascii="Times New Roman" w:hAnsi="Times New Roman" w:eastAsia="Times New Roman" w:cs="Times New Roman"/>
          <w:sz w:val="15"/>
          <w:szCs w:val="15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docGrid w:linePitch="360"/>
        </w:sectPr>
        <w:spacing w:before="50" w:after="7" w:line="195" w:lineRule="exact"/>
        <w:ind w:left="5495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1"/>
          <w:szCs w:val="21"/>
          <w:lang w:val="de-DE" w:bidi="de-DE"/>
        </w:rPr>
        <w:t>31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43" w:after="7" w:line="195" w:lineRule="exact"/>
        <w:ind w:left="7748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X-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x800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RS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-232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C</w:t>
      </w:r>
      <w:r>
        <w:rPr baseline="0" dirty="0">
          <w:rFonts w:ascii="Arial" w:hAnsi="Arial" w:eastAsia="Arial" w:cs="Arial"/>
          <w:color w:val="000000"/>
          <w:sz w:val="21"/>
          <w:szCs w:val="21"/>
          <w:lang w:val="de-DE" w:bidi="de-DE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1"/>
          <w:szCs w:val="21"/>
          <w:lang w:val="de-DE" w:bidi="de-DE"/>
        </w:rPr>
        <w:t>P</w:t>
      </w:r>
      <w:r>
        <w:rPr baseline="0" dirty="0">
          <w:rFonts w:ascii="Arial" w:hAnsi="Arial" w:eastAsia="Arial" w:cs="Arial"/>
          <w:color w:val="000000"/>
          <w:spacing w:val="-3"/>
          <w:sz w:val="21"/>
          <w:szCs w:val="21"/>
          <w:lang w:val="de-DE" w:bidi="de-DE"/>
        </w:rPr>
        <w:t>rotocol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90" w:after="6" w:line="177" w:lineRule="exact"/>
        <w:ind w:left="1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pacing w:val="-3"/>
          <w:sz w:val="19"/>
          <w:szCs w:val="19"/>
          <w:lang w:val="de-DE" w:bidi="de-DE"/>
        </w:rPr>
        <w:t>Appendix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docGrid w:linePitch="360"/>
        </w:sectPr>
        <w:spacing w:before="234" w:after="8" w:line="166" w:lineRule="exact"/>
        <w:ind w:left="306" w:right="0" w:firstLine="0"/>
      </w:pPr>
      <w:r/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* ASCII Cha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pacing w:val="-20"/>
          <w:sz w:val="19"/>
          <w:szCs w:val="19"/>
          <w:lang w:val="de-DE" w:bidi="de-DE"/>
        </w:rPr>
        <w:t>t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883" w:tblpY="0"/>
        <w:tblOverlap w:val="never"/>
        "
        <w:tblW w:w="7943" w:type="dxa"/>
        <w:tblLook w:val="04A0" w:firstRow="1" w:lastRow="0" w:firstColumn="1" w:lastColumn="0" w:noHBand="0" w:noVBand="1"/>
      </w:tblPr>
      <w:tblGrid>
        <w:gridCol w:w="609"/>
        <w:gridCol w:w="923"/>
        <w:gridCol w:w="914"/>
        <w:gridCol w:w="914"/>
        <w:gridCol w:w="914"/>
        <w:gridCol w:w="914"/>
        <w:gridCol w:w="914"/>
        <w:gridCol w:w="914"/>
        <w:gridCol w:w="943"/>
      </w:tblGrid>
      <w:tr>
        <w:trPr>
          <w:trHeight w:hRule="exact" w:val="241"/>
        </w:trPr>
        <w:tc>
          <w:tcPr>
            <w:tcW w:w="609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1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63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60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7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NUL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DLE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3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SP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3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@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3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`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41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260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SOH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DC1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2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9"/>
                <w:szCs w:val="19"/>
                <w:lang w:val="de-DE" w:bidi="de-DE"/>
              </w:rPr>
              <w:t>!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39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38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Q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q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48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0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9"/>
                <w:szCs w:val="19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DC2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2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9"/>
                <w:szCs w:val="19"/>
                <w:lang w:val="de-DE" w:bidi="de-DE"/>
              </w:rPr>
              <w:t>"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39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3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9"/>
                <w:szCs w:val="19"/>
                <w:lang w:val="de-DE" w:bidi="de-DE"/>
              </w:rPr>
              <w:t>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3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260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27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9"/>
                <w:szCs w:val="19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DC3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#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3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3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48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0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EOT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6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DC4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$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3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3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41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260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ENQ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NAK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3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%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39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3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U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u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41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260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26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ACK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2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1"/>
                <w:sz w:val="19"/>
                <w:szCs w:val="19"/>
                <w:lang w:val="de-DE" w:bidi="de-DE"/>
              </w:rPr>
              <w:t>SYN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39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&amp;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39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3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V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2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9"/>
                <w:szCs w:val="19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v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41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260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BEL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3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9"/>
                <w:szCs w:val="19"/>
                <w:lang w:val="de-DE" w:bidi="de-DE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33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'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3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G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36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W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4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g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5" w:after="0" w:line="240" w:lineRule="auto"/>
              <w:ind w:left="38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w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41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260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BS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25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CAN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9"/>
                <w:szCs w:val="19"/>
                <w:lang w:val="de-DE" w:bidi="de-DE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3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39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4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6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x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41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260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HT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31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EM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9"/>
                <w:szCs w:val="19"/>
                <w:lang w:val="de-DE" w:bidi="de-DE"/>
              </w:rPr>
              <w:t>)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4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I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3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42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9"/>
                <w:szCs w:val="19"/>
                <w:lang w:val="de-DE" w:bidi="de-DE"/>
              </w:rPr>
              <w:t>I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4" w:after="0" w:line="240" w:lineRule="auto"/>
              <w:ind w:left="4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3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9" w:after="0" w:line="240" w:lineRule="auto"/>
              <w:ind w:left="24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A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LF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SUB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41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9"/>
                <w:szCs w:val="19"/>
                <w:lang w:val="de-DE" w:bidi="de-DE"/>
              </w:rPr>
              <w:t>*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42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9"/>
                <w:szCs w:val="19"/>
                <w:lang w:val="de-DE" w:bidi="de-DE"/>
              </w:rPr>
              <w:t>: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J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39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Z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43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j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40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z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48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1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B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VT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25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9"/>
                <w:szCs w:val="19"/>
                <w:lang w:val="de-DE" w:bidi="de-DE"/>
              </w:rPr>
              <w:t>X</w:t>
            </w:r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2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9"/>
                <w:szCs w:val="19"/>
                <w:lang w:val="de-DE" w:bidi="de-DE"/>
              </w:rPr>
              <w:t>;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39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K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2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[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k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{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3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FF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33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FS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4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37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&lt;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42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\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43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9"/>
                <w:szCs w:val="19"/>
                <w:lang w:val="de-DE" w:bidi="de-DE"/>
              </w:rPr>
              <w:t>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8" w:after="0" w:line="240" w:lineRule="auto"/>
              <w:ind w:left="4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|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48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0" w:line="240" w:lineRule="auto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CR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0" w:line="240" w:lineRule="auto"/>
              <w:ind w:left="31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GS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-3"/>
                <w:sz w:val="19"/>
                <w:szCs w:val="19"/>
                <w:lang w:val="de-DE" w:bidi="de-DE"/>
              </w:rPr>
              <w:t>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0" w:line="240" w:lineRule="auto"/>
              <w:ind w:left="40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=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0" w:line="240" w:lineRule="auto"/>
              <w:ind w:left="3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0" w:line="240" w:lineRule="auto"/>
              <w:ind w:left="42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]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0" w:line="240" w:lineRule="auto"/>
              <w:ind w:left="3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3" w:after="0" w:line="240" w:lineRule="auto"/>
              <w:ind w:left="4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}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34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7" w:after="0" w:line="240" w:lineRule="auto"/>
              <w:ind w:left="24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7" w:after="0" w:line="240" w:lineRule="auto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SO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7" w:after="0" w:line="240" w:lineRule="auto"/>
              <w:ind w:left="32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RS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7" w:after="0" w:line="240" w:lineRule="auto"/>
              <w:ind w:left="4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.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7" w:after="0" w:line="240" w:lineRule="auto"/>
              <w:ind w:left="37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&gt;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7" w:after="0" w:line="240" w:lineRule="auto"/>
              <w:ind w:left="38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7" w:after="0" w:line="240" w:lineRule="auto"/>
              <w:ind w:left="4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^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7" w:after="0" w:line="240" w:lineRule="auto"/>
              <w:ind w:left="4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7" w:after="0" w:line="240" w:lineRule="auto"/>
              <w:ind w:left="3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...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258"/>
        </w:trPr>
        <w:tc>
          <w:tcPr>
            <w:tcW w:w="60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240" w:lineRule="auto"/>
              <w:ind w:left="25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de-DE" w:bidi="de-DE"/>
              </w:rPr>
              <w:t>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2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240" w:lineRule="auto"/>
              <w:ind w:left="34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SI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240" w:lineRule="auto"/>
              <w:ind w:left="32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US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240" w:lineRule="auto"/>
              <w:ind w:left="42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/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?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240" w:lineRule="auto"/>
              <w:ind w:left="3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O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240" w:lineRule="auto"/>
              <w:ind w:left="4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_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14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240" w:lineRule="auto"/>
              <w:ind w:left="4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o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943" w:type="dxa"/>
            <w:shd w:val="clear" w:color="auto" w:fill="C2C2C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240" w:lineRule="auto"/>
              <w:ind w:left="27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de-DE" w:bidi="de-DE"/>
              </w:rPr>
              <w:t>DEL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after="69"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84" w:after="0" w:line="220" w:lineRule="exact"/>
        <w:ind w:left="836" w:right="6191" w:firstLine="0"/>
        <w:jc w:val="right"/>
      </w:pPr>
      <w:r/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* Colu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n nu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be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=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 the 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st he</w:t>
      </w:r>
      <w:r>
        <w:rPr baseline="0" dirty="0">
          <w:rFonts w:ascii="Arial" w:hAnsi="Arial" w:eastAsia="Arial" w:cs="Arial"/>
          <w:color w:val="000000"/>
          <w:spacing w:val="2"/>
          <w:sz w:val="19"/>
          <w:szCs w:val="19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adeci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2"/>
          <w:sz w:val="19"/>
          <w:szCs w:val="19"/>
          <w:lang w:val="de-DE" w:bidi="de-DE"/>
        </w:rPr>
        <w:t>al digit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>
        <w:br w:type="textWrapping" w:clear="all"/>
      </w:r>
      <w:r/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  Row nu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be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=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 the second he</w:t>
      </w:r>
      <w:r>
        <w:rPr baseline="0" dirty="0">
          <w:rFonts w:ascii="Arial" w:hAnsi="Arial" w:eastAsia="Arial" w:cs="Arial"/>
          <w:color w:val="000000"/>
          <w:spacing w:val="2"/>
          <w:sz w:val="19"/>
          <w:szCs w:val="19"/>
          <w:lang w:val="de-DE" w:bidi="de-DE"/>
        </w:rPr>
        <w:t>x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adeci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m</w:t>
      </w:r>
      <w:r>
        <w:rPr baseline="0" dirty="0">
          <w:rFonts w:ascii="Arial" w:hAnsi="Arial" w:eastAsia="Arial" w:cs="Arial"/>
          <w:color w:val="000000"/>
          <w:spacing w:val="-2"/>
          <w:sz w:val="19"/>
          <w:szCs w:val="19"/>
          <w:lang w:val="de-DE" w:bidi="de-DE"/>
        </w:rPr>
        <w:t>al digit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0" w:after="0" w:line="177" w:lineRule="exact"/>
        <w:ind w:left="916" w:right="0" w:firstLine="0"/>
      </w:pPr>
      <w:r/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* </w:t>
      </w:r>
      <w:r>
        <w:rPr baseline="0" dirty="0">
          <w:rFonts w:ascii="Arial" w:hAnsi="Arial" w:eastAsia="Arial" w:cs="Arial"/>
          <w:color w:val="000000"/>
          <w:spacing w:val="3"/>
          <w:sz w:val="19"/>
          <w:szCs w:val="19"/>
          <w:lang w:val="de-DE" w:bidi="de-DE"/>
        </w:rPr>
        <w:t>T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he cha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acte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s in the g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ay cells a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e a</w:t>
      </w:r>
      <w:r>
        <w:rPr baseline="0" dirty="0">
          <w:rFonts w:ascii="Arial" w:hAnsi="Arial" w:eastAsia="Arial" w:cs="Arial"/>
          <w:color w:val="000000"/>
          <w:spacing w:val="2"/>
          <w:sz w:val="19"/>
          <w:szCs w:val="19"/>
          <w:lang w:val="de-DE" w:bidi="de-DE"/>
        </w:rPr>
        <w:t>v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ailable 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f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r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 RS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-</w:t>
      </w:r>
      <w:r>
        <w:rPr baseline="0" dirty="0">
          <w:rFonts w:ascii="Arial" w:hAnsi="Arial" w:eastAsia="Arial" w:cs="Arial"/>
          <w:color w:val="000000"/>
          <w:sz w:val="19"/>
          <w:szCs w:val="19"/>
          <w:lang w:val="de-DE" w:bidi="de-DE"/>
        </w:rPr>
        <w:t>232C co</w:t>
      </w:r>
      <w:r>
        <w:rPr baseline="0" dirty="0">
          <w:rFonts w:ascii="Arial" w:hAnsi="Arial" w:eastAsia="Arial" w:cs="Arial"/>
          <w:color w:val="000000"/>
          <w:spacing w:val="1"/>
          <w:sz w:val="19"/>
          <w:szCs w:val="19"/>
          <w:lang w:val="de-DE" w:bidi="de-DE"/>
        </w:rPr>
        <w:t>mm</w:t>
      </w:r>
      <w:r>
        <w:rPr baseline="0" dirty="0">
          <w:rFonts w:ascii="Arial" w:hAnsi="Arial" w:eastAsia="Arial" w:cs="Arial"/>
          <w:color w:val="000000"/>
          <w:spacing w:val="-2"/>
          <w:sz w:val="19"/>
          <w:szCs w:val="19"/>
          <w:lang w:val="de-DE" w:bidi="de-DE"/>
        </w:rPr>
        <w:t>unication.</w:t>
      </w:r>
      <w:r>
        <w:rPr>
          <w:rFonts w:ascii="Times New Roman" w:hAnsi="Times New Roman" w:eastAsia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0" w:h="16840"/>
          <w:pgMar w:top="15" w:right="500" w:bottom="8" w:left="308" w:header="708" w:footer="708" w:gutter="0"/>
          <w:docGrid w:linePitch="360"/>
        </w:sectPr>
        <w:spacing w:before="275" w:after="7" w:line="195" w:lineRule="exact"/>
        <w:ind w:left="5495" w:right="0" w:firstLine="0"/>
      </w:pPr>
      <w:r/>
      <w:r>
        <w:rPr baseline="0" dirty="0">
          <w:rFonts w:ascii="Arial" w:hAnsi="Arial" w:eastAsia="Arial" w:cs="Arial"/>
          <w:color w:val="000000"/>
          <w:spacing w:val="-10"/>
          <w:sz w:val="21"/>
          <w:szCs w:val="21"/>
          <w:lang w:val="de-DE" w:bidi="de-DE"/>
        </w:rPr>
        <w:t>32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r/>
    </w:p>
    <w:sectPr>
      <w:type w:val="continuous"/>
      <w:pgSz w:w="11900" w:h="16840"/>
      <w:pgMar w:top="15" w:right="500" w:bottom="8" w:left="30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110" Type="http://schemas.openxmlformats.org/officeDocument/2006/relationships/image" Target="media/image110.png"/><Relationship Id="rId113" Type="http://schemas.openxmlformats.org/officeDocument/2006/relationships/image" Target="media/image113.png"/><Relationship Id="rId114" Type="http://schemas.openxmlformats.org/officeDocument/2006/relationships/image" Target="media/image114.png"/><Relationship Id="rId115" Type="http://schemas.openxmlformats.org/officeDocument/2006/relationships/image" Target="media/image115.png"/><Relationship Id="rId119" Type="http://schemas.openxmlformats.org/officeDocument/2006/relationships/image" Target="media/image119.png"/><Relationship Id="rId155" Type="http://schemas.openxmlformats.org/officeDocument/2006/relationships/image" Target="media/image155.png"/><Relationship Id="rId157" Type="http://schemas.openxmlformats.org/officeDocument/2006/relationships/image" Target="media/image157.png"/><Relationship Id="rId159" Type="http://schemas.openxmlformats.org/officeDocument/2006/relationships/image" Target="media/image159.png"/><Relationship Id="rId160" Type="http://schemas.openxmlformats.org/officeDocument/2006/relationships/image" Target="media/image160.png"/><Relationship Id="rId165" Type="http://schemas.openxmlformats.org/officeDocument/2006/relationships/image" Target="media/image165.png"/><Relationship Id="rId168" Type="http://schemas.openxmlformats.org/officeDocument/2006/relationships/image" Target="media/image168.png"/><Relationship Id="rId169" Type="http://schemas.openxmlformats.org/officeDocument/2006/relationships/image" Target="media/image169.png"/><Relationship Id="rId171" Type="http://schemas.openxmlformats.org/officeDocument/2006/relationships/image" Target="media/image171.png"/><Relationship Id="rId172" Type="http://schemas.openxmlformats.org/officeDocument/2006/relationships/image" Target="media/image172.png"/><Relationship Id="rId173" Type="http://schemas.openxmlformats.org/officeDocument/2006/relationships/image" Target="media/image173.png"/><Relationship Id="rId175" Type="http://schemas.openxmlformats.org/officeDocument/2006/relationships/image" Target="media/image175.png"/><Relationship Id="rId176" Type="http://schemas.openxmlformats.org/officeDocument/2006/relationships/image" Target="media/image176.png"/><Relationship Id="rId190" Type="http://schemas.openxmlformats.org/officeDocument/2006/relationships/image" Target="media/image190.png"/><Relationship Id="rId191" Type="http://schemas.openxmlformats.org/officeDocument/2006/relationships/image" Target="media/image191.png"/><Relationship Id="rId196" Type="http://schemas.openxmlformats.org/officeDocument/2006/relationships/image" Target="media/image196.png"/><Relationship Id="rId197" Type="http://schemas.openxmlformats.org/officeDocument/2006/relationships/image" Target="media/image197.png"/><Relationship Id="rId198" Type="http://schemas.openxmlformats.org/officeDocument/2006/relationships/image" Target="media/image198.png"/><Relationship Id="rId205" Type="http://schemas.openxmlformats.org/officeDocument/2006/relationships/image" Target="media/image205.png"/><Relationship Id="rId206" Type="http://schemas.openxmlformats.org/officeDocument/2006/relationships/image" Target="media/image206.png"/><Relationship Id="rId218" Type="http://schemas.openxmlformats.org/officeDocument/2006/relationships/image" Target="media/image218.png"/><Relationship Id="rId235" Type="http://schemas.openxmlformats.org/officeDocument/2006/relationships/image" Target="media/image235.png"/><Relationship Id="rId236" Type="http://schemas.openxmlformats.org/officeDocument/2006/relationships/image" Target="media/image236.png"/><Relationship Id="rId237" Type="http://schemas.openxmlformats.org/officeDocument/2006/relationships/image" Target="media/image237.png"/><Relationship Id="rId238" Type="http://schemas.openxmlformats.org/officeDocument/2006/relationships/image" Target="media/image238.png"/><Relationship Id="rId239" Type="http://schemas.openxmlformats.org/officeDocument/2006/relationships/image" Target="media/image239.png"/><Relationship Id="rId240" Type="http://schemas.openxmlformats.org/officeDocument/2006/relationships/image" Target="media/image240.png"/><Relationship Id="rId241" Type="http://schemas.openxmlformats.org/officeDocument/2006/relationships/image" Target="media/image241.png"/><Relationship Id="rId242" Type="http://schemas.openxmlformats.org/officeDocument/2006/relationships/image" Target="media/image242.png"/><Relationship Id="rId243" Type="http://schemas.openxmlformats.org/officeDocument/2006/relationships/image" Target="media/image243.png"/><Relationship Id="rId256" Type="http://schemas.openxmlformats.org/officeDocument/2006/relationships/image" Target="media/image256.png"/><Relationship Id="rId269" Type="http://schemas.openxmlformats.org/officeDocument/2006/relationships/image" Target="media/image269.png"/><Relationship Id="rId270" Type="http://schemas.openxmlformats.org/officeDocument/2006/relationships/image" Target="media/image270.png"/><Relationship Id="rId271" Type="http://schemas.openxmlformats.org/officeDocument/2006/relationships/image" Target="media/image271.png"/><Relationship Id="rId272" Type="http://schemas.openxmlformats.org/officeDocument/2006/relationships/image" Target="media/image272.png"/><Relationship Id="rId273" Type="http://schemas.openxmlformats.org/officeDocument/2006/relationships/image" Target="media/image273.png"/><Relationship Id="rId286" Type="http://schemas.openxmlformats.org/officeDocument/2006/relationships/image" Target="media/image286.png"/><Relationship Id="rId289" Type="http://schemas.openxmlformats.org/officeDocument/2006/relationships/image" Target="media/image289.png"/><Relationship Id="rId302" Type="http://schemas.openxmlformats.org/officeDocument/2006/relationships/image" Target="media/image302.png"/><Relationship Id="rId303" Type="http://schemas.openxmlformats.org/officeDocument/2006/relationships/image" Target="media/image303.png"/><Relationship Id="rId304" Type="http://schemas.openxmlformats.org/officeDocument/2006/relationships/image" Target="media/image304.png"/><Relationship Id="rId305" Type="http://schemas.openxmlformats.org/officeDocument/2006/relationships/image" Target="media/image305.png"/><Relationship Id="rId306" Type="http://schemas.openxmlformats.org/officeDocument/2006/relationships/image" Target="media/image306.png"/><Relationship Id="rId307" Type="http://schemas.openxmlformats.org/officeDocument/2006/relationships/image" Target="media/image307.png"/><Relationship Id="rId308" Type="http://schemas.openxmlformats.org/officeDocument/2006/relationships/image" Target="media/image308.png"/><Relationship Id="rId309" Type="http://schemas.openxmlformats.org/officeDocument/2006/relationships/image" Target="media/image309.png"/><Relationship Id="rId310" Type="http://schemas.openxmlformats.org/officeDocument/2006/relationships/image" Target="media/image310.png"/><Relationship Id="rId311" Type="http://schemas.openxmlformats.org/officeDocument/2006/relationships/image" Target="media/image311.png"/><Relationship Id="rId312" Type="http://schemas.openxmlformats.org/officeDocument/2006/relationships/image" Target="media/image312.png"/><Relationship Id="rId313" Type="http://schemas.openxmlformats.org/officeDocument/2006/relationships/image" Target="media/image313.png"/><Relationship Id="rId314" Type="http://schemas.openxmlformats.org/officeDocument/2006/relationships/image" Target="media/image314.png"/><Relationship Id="rId315" Type="http://schemas.openxmlformats.org/officeDocument/2006/relationships/image" Target="media/image315.png"/><Relationship Id="rId316" Type="http://schemas.openxmlformats.org/officeDocument/2006/relationships/image" Target="media/image316.png"/><Relationship Id="rId317" Type="http://schemas.openxmlformats.org/officeDocument/2006/relationships/image" Target="media/image317.png"/><Relationship Id="rId318" Type="http://schemas.openxmlformats.org/officeDocument/2006/relationships/image" Target="media/image318.png"/><Relationship Id="rId319" Type="http://schemas.openxmlformats.org/officeDocument/2006/relationships/image" Target="media/image319.png"/><Relationship Id="rId320" Type="http://schemas.openxmlformats.org/officeDocument/2006/relationships/image" Target="media/image320.png"/><Relationship Id="rId321" Type="http://schemas.openxmlformats.org/officeDocument/2006/relationships/image" Target="media/image321.png"/><Relationship Id="rId322" Type="http://schemas.openxmlformats.org/officeDocument/2006/relationships/image" Target="media/image322.png"/><Relationship Id="rId323" Type="http://schemas.openxmlformats.org/officeDocument/2006/relationships/image" Target="media/image323.png"/><Relationship Id="rId324" Type="http://schemas.openxmlformats.org/officeDocument/2006/relationships/image" Target="media/image324.png"/><Relationship Id="rId325" Type="http://schemas.openxmlformats.org/officeDocument/2006/relationships/image" Target="media/image325.png"/><Relationship Id="rId326" Type="http://schemas.openxmlformats.org/officeDocument/2006/relationships/image" Target="media/image326.png"/><Relationship Id="rId327" Type="http://schemas.openxmlformats.org/officeDocument/2006/relationships/image" Target="media/image327.png"/><Relationship Id="rId328" Type="http://schemas.openxmlformats.org/officeDocument/2006/relationships/image" Target="media/image328.png"/><Relationship Id="rId329" Type="http://schemas.openxmlformats.org/officeDocument/2006/relationships/image" Target="media/image329.png"/><Relationship Id="rId330" Type="http://schemas.openxmlformats.org/officeDocument/2006/relationships/image" Target="media/image330.png"/><Relationship Id="rId331" Type="http://schemas.openxmlformats.org/officeDocument/2006/relationships/image" Target="media/image331.png"/><Relationship Id="rId332" Type="http://schemas.openxmlformats.org/officeDocument/2006/relationships/image" Target="media/image332.png"/><Relationship Id="rId333" Type="http://schemas.openxmlformats.org/officeDocument/2006/relationships/image" Target="media/image333.png"/><Relationship Id="rId334" Type="http://schemas.openxmlformats.org/officeDocument/2006/relationships/image" Target="media/image334.png"/><Relationship Id="rId335" Type="http://schemas.openxmlformats.org/officeDocument/2006/relationships/image" Target="media/image335.png"/><Relationship Id="rId336" Type="http://schemas.openxmlformats.org/officeDocument/2006/relationships/image" Target="media/image336.png"/><Relationship Id="rId337" Type="http://schemas.openxmlformats.org/officeDocument/2006/relationships/image" Target="media/image337.png"/><Relationship Id="rId338" Type="http://schemas.openxmlformats.org/officeDocument/2006/relationships/image" Target="media/image338.png"/><Relationship Id="rId339" Type="http://schemas.openxmlformats.org/officeDocument/2006/relationships/image" Target="media/image339.png"/><Relationship Id="rId340" Type="http://schemas.openxmlformats.org/officeDocument/2006/relationships/image" Target="media/image340.png"/><Relationship Id="rId341" Type="http://schemas.openxmlformats.org/officeDocument/2006/relationships/image" Target="media/image341.png"/><Relationship Id="rId342" Type="http://schemas.openxmlformats.org/officeDocument/2006/relationships/image" Target="media/image342.png"/><Relationship Id="rId343" Type="http://schemas.openxmlformats.org/officeDocument/2006/relationships/image" Target="media/image343.png"/><Relationship Id="rId344" Type="http://schemas.openxmlformats.org/officeDocument/2006/relationships/image" Target="media/image344.png"/><Relationship Id="rId345" Type="http://schemas.openxmlformats.org/officeDocument/2006/relationships/image" Target="media/image345.png"/><Relationship Id="rId346" Type="http://schemas.openxmlformats.org/officeDocument/2006/relationships/image" Target="media/image346.png"/><Relationship Id="rId347" Type="http://schemas.openxmlformats.org/officeDocument/2006/relationships/image" Target="media/image347.png"/><Relationship Id="rId348" Type="http://schemas.openxmlformats.org/officeDocument/2006/relationships/image" Target="media/image348.png"/><Relationship Id="rId349" Type="http://schemas.openxmlformats.org/officeDocument/2006/relationships/image" Target="media/image349.png"/><Relationship Id="rId350" Type="http://schemas.openxmlformats.org/officeDocument/2006/relationships/image" Target="media/image350.png"/><Relationship Id="rId351" Type="http://schemas.openxmlformats.org/officeDocument/2006/relationships/image" Target="media/image351.png"/><Relationship Id="rId352" Type="http://schemas.openxmlformats.org/officeDocument/2006/relationships/image" Target="media/image352.png"/><Relationship Id="rId353" Type="http://schemas.openxmlformats.org/officeDocument/2006/relationships/image" Target="media/image353.png"/><Relationship Id="rId354" Type="http://schemas.openxmlformats.org/officeDocument/2006/relationships/image" Target="media/image354.png"/><Relationship Id="rId355" Type="http://schemas.openxmlformats.org/officeDocument/2006/relationships/image" Target="media/image355.png"/><Relationship Id="rId356" Type="http://schemas.openxmlformats.org/officeDocument/2006/relationships/image" Target="media/image356.png"/><Relationship Id="rId357" Type="http://schemas.openxmlformats.org/officeDocument/2006/relationships/image" Target="media/image357.png"/><Relationship Id="rId358" Type="http://schemas.openxmlformats.org/officeDocument/2006/relationships/image" Target="media/image358.png"/><Relationship Id="rId359" Type="http://schemas.openxmlformats.org/officeDocument/2006/relationships/image" Target="media/image359.png"/><Relationship Id="rId360" Type="http://schemas.openxmlformats.org/officeDocument/2006/relationships/image" Target="media/image360.png"/><Relationship Id="rId361" Type="http://schemas.openxmlformats.org/officeDocument/2006/relationships/image" Target="media/image361.png"/><Relationship Id="rId362" Type="http://schemas.openxmlformats.org/officeDocument/2006/relationships/image" Target="media/image362.png"/><Relationship Id="rId363" Type="http://schemas.openxmlformats.org/officeDocument/2006/relationships/image" Target="media/image363.png"/><Relationship Id="rId364" Type="http://schemas.openxmlformats.org/officeDocument/2006/relationships/image" Target="media/image364.png"/><Relationship Id="rId365" Type="http://schemas.openxmlformats.org/officeDocument/2006/relationships/image" Target="media/image365.png"/><Relationship Id="rId366" Type="http://schemas.openxmlformats.org/officeDocument/2006/relationships/image" Target="media/image366.png"/><Relationship Id="rId367" Type="http://schemas.openxmlformats.org/officeDocument/2006/relationships/image" Target="media/image367.png"/><Relationship Id="rId368" Type="http://schemas.openxmlformats.org/officeDocument/2006/relationships/image" Target="media/image368.png"/><Relationship Id="rId369" Type="http://schemas.openxmlformats.org/officeDocument/2006/relationships/image" Target="media/image369.png"/><Relationship Id="rId370" Type="http://schemas.openxmlformats.org/officeDocument/2006/relationships/image" Target="media/image370.png"/><Relationship Id="rId371" Type="http://schemas.openxmlformats.org/officeDocument/2006/relationships/image" Target="media/image371.png"/><Relationship Id="rId372" Type="http://schemas.openxmlformats.org/officeDocument/2006/relationships/image" Target="media/image372.png"/><Relationship Id="rId373" Type="http://schemas.openxmlformats.org/officeDocument/2006/relationships/image" Target="media/image373.png"/><Relationship Id="rId374" Type="http://schemas.openxmlformats.org/officeDocument/2006/relationships/image" Target="media/image374.png"/><Relationship Id="rId375" Type="http://schemas.openxmlformats.org/officeDocument/2006/relationships/image" Target="media/image375.png"/><Relationship Id="rId376" Type="http://schemas.openxmlformats.org/officeDocument/2006/relationships/image" Target="media/image376.png"/><Relationship Id="rId377" Type="http://schemas.openxmlformats.org/officeDocument/2006/relationships/image" Target="media/image377.png"/><Relationship Id="rId378" Type="http://schemas.openxmlformats.org/officeDocument/2006/relationships/image" Target="media/image378.png"/><Relationship Id="rId379" Type="http://schemas.openxmlformats.org/officeDocument/2006/relationships/image" Target="media/image379.png"/><Relationship Id="rId380" Type="http://schemas.openxmlformats.org/officeDocument/2006/relationships/image" Target="media/image380.png"/><Relationship Id="rId381" Type="http://schemas.openxmlformats.org/officeDocument/2006/relationships/image" Target="media/image381.png"/><Relationship Id="rId382" Type="http://schemas.openxmlformats.org/officeDocument/2006/relationships/image" Target="media/image382.png"/><Relationship Id="rId383" Type="http://schemas.openxmlformats.org/officeDocument/2006/relationships/image" Target="media/image383.png"/><Relationship Id="rId384" Type="http://schemas.openxmlformats.org/officeDocument/2006/relationships/image" Target="media/image384.png"/><Relationship Id="rId385" Type="http://schemas.openxmlformats.org/officeDocument/2006/relationships/image" Target="media/image385.png"/><Relationship Id="rId386" Type="http://schemas.openxmlformats.org/officeDocument/2006/relationships/image" Target="media/image386.png"/><Relationship Id="rId387" Type="http://schemas.openxmlformats.org/officeDocument/2006/relationships/image" Target="media/image387.png"/><Relationship Id="rId388" Type="http://schemas.openxmlformats.org/officeDocument/2006/relationships/image" Target="media/image388.png"/><Relationship Id="rId389" Type="http://schemas.openxmlformats.org/officeDocument/2006/relationships/image" Target="media/image389.png"/><Relationship Id="rId390" Type="http://schemas.openxmlformats.org/officeDocument/2006/relationships/image" Target="media/image390.png"/><Relationship Id="rId391" Type="http://schemas.openxmlformats.org/officeDocument/2006/relationships/image" Target="media/image391.png"/><Relationship Id="rId392" Type="http://schemas.openxmlformats.org/officeDocument/2006/relationships/image" Target="media/image392.png"/><Relationship Id="rId393" Type="http://schemas.openxmlformats.org/officeDocument/2006/relationships/image" Target="media/image393.png"/><Relationship Id="rId394" Type="http://schemas.openxmlformats.org/officeDocument/2006/relationships/image" Target="media/image394.png"/><Relationship Id="rId395" Type="http://schemas.openxmlformats.org/officeDocument/2006/relationships/image" Target="media/image395.png"/><Relationship Id="rId396" Type="http://schemas.openxmlformats.org/officeDocument/2006/relationships/image" Target="media/image396.png"/><Relationship Id="rId397" Type="http://schemas.openxmlformats.org/officeDocument/2006/relationships/image" Target="media/image397.png"/><Relationship Id="rId398" Type="http://schemas.openxmlformats.org/officeDocument/2006/relationships/image" Target="media/image398.png"/><Relationship Id="rId399" Type="http://schemas.openxmlformats.org/officeDocument/2006/relationships/image" Target="media/image399.png"/><Relationship Id="rId400" Type="http://schemas.openxmlformats.org/officeDocument/2006/relationships/image" Target="media/image400.png"/><Relationship Id="rId401" Type="http://schemas.openxmlformats.org/officeDocument/2006/relationships/image" Target="media/image401.png"/><Relationship Id="rId402" Type="http://schemas.openxmlformats.org/officeDocument/2006/relationships/image" Target="media/image402.png"/><Relationship Id="rId403" Type="http://schemas.openxmlformats.org/officeDocument/2006/relationships/image" Target="media/image403.png"/><Relationship Id="rId404" Type="http://schemas.openxmlformats.org/officeDocument/2006/relationships/image" Target="media/image404.png"/><Relationship Id="rId405" Type="http://schemas.openxmlformats.org/officeDocument/2006/relationships/image" Target="media/image405.png"/><Relationship Id="rId406" Type="http://schemas.openxmlformats.org/officeDocument/2006/relationships/image" Target="media/image406.png"/><Relationship Id="rId407" Type="http://schemas.openxmlformats.org/officeDocument/2006/relationships/image" Target="media/image407.png"/><Relationship Id="rId408" Type="http://schemas.openxmlformats.org/officeDocument/2006/relationships/image" Target="media/image408.png"/><Relationship Id="rId409" Type="http://schemas.openxmlformats.org/officeDocument/2006/relationships/image" Target="media/image409.png"/><Relationship Id="rId410" Type="http://schemas.openxmlformats.org/officeDocument/2006/relationships/image" Target="media/image410.png"/><Relationship Id="rId411" Type="http://schemas.openxmlformats.org/officeDocument/2006/relationships/image" Target="media/image411.png"/><Relationship Id="rId412" Type="http://schemas.openxmlformats.org/officeDocument/2006/relationships/image" Target="media/image412.png"/><Relationship Id="rId413" Type="http://schemas.openxmlformats.org/officeDocument/2006/relationships/image" Target="media/image413.png"/><Relationship Id="rId414" Type="http://schemas.openxmlformats.org/officeDocument/2006/relationships/image" Target="media/image414.png"/><Relationship Id="rId415" Type="http://schemas.openxmlformats.org/officeDocument/2006/relationships/image" Target="media/image415.png"/><Relationship Id="rId416" Type="http://schemas.openxmlformats.org/officeDocument/2006/relationships/image" Target="media/image416.png"/><Relationship Id="rId417" Type="http://schemas.openxmlformats.org/officeDocument/2006/relationships/image" Target="media/image417.png"/><Relationship Id="rId418" Type="http://schemas.openxmlformats.org/officeDocument/2006/relationships/image" Target="media/image418.png"/><Relationship Id="rId419" Type="http://schemas.openxmlformats.org/officeDocument/2006/relationships/image" Target="media/image419.png"/><Relationship Id="rId420" Type="http://schemas.openxmlformats.org/officeDocument/2006/relationships/image" Target="media/image420.png"/><Relationship Id="rId421" Type="http://schemas.openxmlformats.org/officeDocument/2006/relationships/image" Target="media/image421.png"/><Relationship Id="rId422" Type="http://schemas.openxmlformats.org/officeDocument/2006/relationships/image" Target="media/image422.png"/><Relationship Id="rId423" Type="http://schemas.openxmlformats.org/officeDocument/2006/relationships/image" Target="media/image423.png"/><Relationship Id="rId424" Type="http://schemas.openxmlformats.org/officeDocument/2006/relationships/image" Target="media/image424.png"/><Relationship Id="rId425" Type="http://schemas.openxmlformats.org/officeDocument/2006/relationships/image" Target="media/image425.png"/><Relationship Id="rId426" Type="http://schemas.openxmlformats.org/officeDocument/2006/relationships/image" Target="media/image426.png"/><Relationship Id="rId427" Type="http://schemas.openxmlformats.org/officeDocument/2006/relationships/image" Target="media/image427.png"/><Relationship Id="rId428" Type="http://schemas.openxmlformats.org/officeDocument/2006/relationships/image" Target="media/image428.png"/><Relationship Id="rId429" Type="http://schemas.openxmlformats.org/officeDocument/2006/relationships/image" Target="media/image429.png"/><Relationship Id="rId430" Type="http://schemas.openxmlformats.org/officeDocument/2006/relationships/image" Target="media/image430.png"/><Relationship Id="rId431" Type="http://schemas.openxmlformats.org/officeDocument/2006/relationships/image" Target="media/image431.png"/><Relationship Id="rId432" Type="http://schemas.openxmlformats.org/officeDocument/2006/relationships/image" Target="media/image432.png"/><Relationship Id="rId433" Type="http://schemas.openxmlformats.org/officeDocument/2006/relationships/image" Target="media/image433.png"/><Relationship Id="rId434" Type="http://schemas.openxmlformats.org/officeDocument/2006/relationships/image" Target="media/image434.png"/><Relationship Id="rId435" Type="http://schemas.openxmlformats.org/officeDocument/2006/relationships/image" Target="media/image435.png"/><Relationship Id="rId436" Type="http://schemas.openxmlformats.org/officeDocument/2006/relationships/image" Target="media/image436.png"/><Relationship Id="rId437" Type="http://schemas.openxmlformats.org/officeDocument/2006/relationships/image" Target="media/image437.png"/><Relationship Id="rId438" Type="http://schemas.openxmlformats.org/officeDocument/2006/relationships/image" Target="media/image438.png"/><Relationship Id="rId439" Type="http://schemas.openxmlformats.org/officeDocument/2006/relationships/image" Target="media/image439.png"/><Relationship Id="rId440" Type="http://schemas.openxmlformats.org/officeDocument/2006/relationships/image" Target="media/image440.png"/><Relationship Id="rId441" Type="http://schemas.openxmlformats.org/officeDocument/2006/relationships/image" Target="media/image441.png"/><Relationship Id="rId442" Type="http://schemas.openxmlformats.org/officeDocument/2006/relationships/image" Target="media/image442.png"/><Relationship Id="rId443" Type="http://schemas.openxmlformats.org/officeDocument/2006/relationships/image" Target="media/image443.png"/><Relationship Id="rId444" Type="http://schemas.openxmlformats.org/officeDocument/2006/relationships/image" Target="media/image444.png"/><Relationship Id="rId445" Type="http://schemas.openxmlformats.org/officeDocument/2006/relationships/image" Target="media/image445.png"/><Relationship Id="rId446" Type="http://schemas.openxmlformats.org/officeDocument/2006/relationships/image" Target="media/image446.png"/><Relationship Id="rId447" Type="http://schemas.openxmlformats.org/officeDocument/2006/relationships/image" Target="media/image447.png"/><Relationship Id="rId448" Type="http://schemas.openxmlformats.org/officeDocument/2006/relationships/image" Target="media/image448.png"/><Relationship Id="rId449" Type="http://schemas.openxmlformats.org/officeDocument/2006/relationships/image" Target="media/image449.png"/><Relationship Id="rId450" Type="http://schemas.openxmlformats.org/officeDocument/2006/relationships/image" Target="media/image450.png"/><Relationship Id="rId451" Type="http://schemas.openxmlformats.org/officeDocument/2006/relationships/image" Target="media/image451.png"/><Relationship Id="rId452" Type="http://schemas.openxmlformats.org/officeDocument/2006/relationships/image" Target="media/image452.png"/><Relationship Id="rId453" Type="http://schemas.openxmlformats.org/officeDocument/2006/relationships/image" Target="media/image453.png"/><Relationship Id="rId454" Type="http://schemas.openxmlformats.org/officeDocument/2006/relationships/image" Target="media/image454.png"/><Relationship Id="rId455" Type="http://schemas.openxmlformats.org/officeDocument/2006/relationships/image" Target="media/image455.png"/><Relationship Id="rId456" Type="http://schemas.openxmlformats.org/officeDocument/2006/relationships/image" Target="media/image456.png"/><Relationship Id="rId457" Type="http://schemas.openxmlformats.org/officeDocument/2006/relationships/image" Target="media/image457.png"/><Relationship Id="rId458" Type="http://schemas.openxmlformats.org/officeDocument/2006/relationships/image" Target="media/image458.png"/><Relationship Id="rId459" Type="http://schemas.openxmlformats.org/officeDocument/2006/relationships/image" Target="media/image459.png"/><Relationship Id="rId460" Type="http://schemas.openxmlformats.org/officeDocument/2006/relationships/image" Target="media/image460.png"/><Relationship Id="rId461" Type="http://schemas.openxmlformats.org/officeDocument/2006/relationships/image" Target="media/image461.png"/><Relationship Id="rId462" Type="http://schemas.openxmlformats.org/officeDocument/2006/relationships/image" Target="media/image462.png"/><Relationship Id="rId463" Type="http://schemas.openxmlformats.org/officeDocument/2006/relationships/image" Target="media/image463.png"/><Relationship Id="rId464" Type="http://schemas.openxmlformats.org/officeDocument/2006/relationships/image" Target="media/image464.png"/><Relationship Id="rId465" Type="http://schemas.openxmlformats.org/officeDocument/2006/relationships/image" Target="media/image465.png"/><Relationship Id="rId466" Type="http://schemas.openxmlformats.org/officeDocument/2006/relationships/image" Target="media/image466.png"/><Relationship Id="rId467" Type="http://schemas.openxmlformats.org/officeDocument/2006/relationships/image" Target="media/image467.png"/><Relationship Id="rId468" Type="http://schemas.openxmlformats.org/officeDocument/2006/relationships/image" Target="media/image468.png"/><Relationship Id="rId469" Type="http://schemas.openxmlformats.org/officeDocument/2006/relationships/image" Target="media/image469.png"/><Relationship Id="rId470" Type="http://schemas.openxmlformats.org/officeDocument/2006/relationships/image" Target="media/image470.png"/><Relationship Id="rId471" Type="http://schemas.openxmlformats.org/officeDocument/2006/relationships/image" Target="media/image471.png"/><Relationship Id="rId472" Type="http://schemas.openxmlformats.org/officeDocument/2006/relationships/image" Target="media/image472.png"/><Relationship Id="rId473" Type="http://schemas.openxmlformats.org/officeDocument/2006/relationships/image" Target="media/image473.png"/><Relationship Id="rId474" Type="http://schemas.openxmlformats.org/officeDocument/2006/relationships/image" Target="media/image474.png"/><Relationship Id="rId475" Type="http://schemas.openxmlformats.org/officeDocument/2006/relationships/image" Target="media/image475.png"/><Relationship Id="rId476" Type="http://schemas.openxmlformats.org/officeDocument/2006/relationships/image" Target="media/image476.png"/><Relationship Id="rId477" Type="http://schemas.openxmlformats.org/officeDocument/2006/relationships/image" Target="media/image477.png"/><Relationship Id="rId478" Type="http://schemas.openxmlformats.org/officeDocument/2006/relationships/image" Target="media/image478.png"/><Relationship Id="rId479" Type="http://schemas.openxmlformats.org/officeDocument/2006/relationships/image" Target="media/image479.png"/><Relationship Id="rId480" Type="http://schemas.openxmlformats.org/officeDocument/2006/relationships/image" Target="media/image480.png"/><Relationship Id="rId481" Type="http://schemas.openxmlformats.org/officeDocument/2006/relationships/image" Target="media/image481.png"/><Relationship Id="rId482" Type="http://schemas.openxmlformats.org/officeDocument/2006/relationships/image" Target="media/image482.png"/><Relationship Id="rId483" Type="http://schemas.openxmlformats.org/officeDocument/2006/relationships/image" Target="media/image483.png"/><Relationship Id="rId484" Type="http://schemas.openxmlformats.org/officeDocument/2006/relationships/image" Target="media/image484.png"/><Relationship Id="rId485" Type="http://schemas.openxmlformats.org/officeDocument/2006/relationships/image" Target="media/image485.png"/><Relationship Id="rId486" Type="http://schemas.openxmlformats.org/officeDocument/2006/relationships/image" Target="media/image486.png"/><Relationship Id="rId487" Type="http://schemas.openxmlformats.org/officeDocument/2006/relationships/image" Target="media/image487.png"/><Relationship Id="rId488" Type="http://schemas.openxmlformats.org/officeDocument/2006/relationships/image" Target="media/image488.png"/><Relationship Id="rId489" Type="http://schemas.openxmlformats.org/officeDocument/2006/relationships/image" Target="media/image489.png"/><Relationship Id="rId490" Type="http://schemas.openxmlformats.org/officeDocument/2006/relationships/image" Target="media/image490.png"/><Relationship Id="rId491" Type="http://schemas.openxmlformats.org/officeDocument/2006/relationships/image" Target="media/image491.png"/><Relationship Id="rId492" Type="http://schemas.openxmlformats.org/officeDocument/2006/relationships/image" Target="media/image492.png"/><Relationship Id="rId493" Type="http://schemas.openxmlformats.org/officeDocument/2006/relationships/image" Target="media/image493.png"/><Relationship Id="rId494" Type="http://schemas.openxmlformats.org/officeDocument/2006/relationships/image" Target="media/image494.png"/><Relationship Id="rId495" Type="http://schemas.openxmlformats.org/officeDocument/2006/relationships/image" Target="media/image495.png"/><Relationship Id="rId496" Type="http://schemas.openxmlformats.org/officeDocument/2006/relationships/image" Target="media/image496.png"/><Relationship Id="rId497" Type="http://schemas.openxmlformats.org/officeDocument/2006/relationships/image" Target="media/image497.png"/><Relationship Id="rId498" Type="http://schemas.openxmlformats.org/officeDocument/2006/relationships/image" Target="media/image498.png"/><Relationship Id="rId499" Type="http://schemas.openxmlformats.org/officeDocument/2006/relationships/image" Target="media/image499.png"/><Relationship Id="rId500" Type="http://schemas.openxmlformats.org/officeDocument/2006/relationships/image" Target="media/image500.png"/><Relationship Id="rId501" Type="http://schemas.openxmlformats.org/officeDocument/2006/relationships/image" Target="media/image501.png"/><Relationship Id="rId502" Type="http://schemas.openxmlformats.org/officeDocument/2006/relationships/image" Target="media/image502.png"/><Relationship Id="rId503" Type="http://schemas.openxmlformats.org/officeDocument/2006/relationships/image" Target="media/image503.png"/><Relationship Id="rId504" Type="http://schemas.openxmlformats.org/officeDocument/2006/relationships/image" Target="media/image504.png"/><Relationship Id="rId505" Type="http://schemas.openxmlformats.org/officeDocument/2006/relationships/image" Target="media/image505.png"/><Relationship Id="rId506" Type="http://schemas.openxmlformats.org/officeDocument/2006/relationships/image" Target="media/image506.png"/><Relationship Id="rId507" Type="http://schemas.openxmlformats.org/officeDocument/2006/relationships/image" Target="media/image507.png"/><Relationship Id="rId508" Type="http://schemas.openxmlformats.org/officeDocument/2006/relationships/image" Target="media/image508.png"/><Relationship Id="rId509" Type="http://schemas.openxmlformats.org/officeDocument/2006/relationships/image" Target="media/image509.png"/><Relationship Id="rId510" Type="http://schemas.openxmlformats.org/officeDocument/2006/relationships/image" Target="media/image510.png"/><Relationship Id="rId511" Type="http://schemas.openxmlformats.org/officeDocument/2006/relationships/image" Target="media/image511.png"/><Relationship Id="rId512" Type="http://schemas.openxmlformats.org/officeDocument/2006/relationships/image" Target="media/image512.png"/><Relationship Id="rId513" Type="http://schemas.openxmlformats.org/officeDocument/2006/relationships/image" Target="media/image513.png"/><Relationship Id="rId514" Type="http://schemas.openxmlformats.org/officeDocument/2006/relationships/image" Target="media/image514.png"/><Relationship Id="rId515" Type="http://schemas.openxmlformats.org/officeDocument/2006/relationships/image" Target="media/image515.png"/><Relationship Id="rId516" Type="http://schemas.openxmlformats.org/officeDocument/2006/relationships/image" Target="media/image516.png"/><Relationship Id="rId517" Type="http://schemas.openxmlformats.org/officeDocument/2006/relationships/image" Target="media/image517.png"/><Relationship Id="rId518" Type="http://schemas.openxmlformats.org/officeDocument/2006/relationships/image" Target="media/image518.png"/><Relationship Id="rId519" Type="http://schemas.openxmlformats.org/officeDocument/2006/relationships/image" Target="media/image519.png"/><Relationship Id="rId520" Type="http://schemas.openxmlformats.org/officeDocument/2006/relationships/image" Target="media/image520.png"/><Relationship Id="rId521" Type="http://schemas.openxmlformats.org/officeDocument/2006/relationships/image" Target="media/image521.png"/><Relationship Id="rId522" Type="http://schemas.openxmlformats.org/officeDocument/2006/relationships/image" Target="media/image522.png"/><Relationship Id="rId523" Type="http://schemas.openxmlformats.org/officeDocument/2006/relationships/image" Target="media/image523.png"/><Relationship Id="rId524" Type="http://schemas.openxmlformats.org/officeDocument/2006/relationships/image" Target="media/image524.png"/><Relationship Id="rId525" Type="http://schemas.openxmlformats.org/officeDocument/2006/relationships/image" Target="media/image525.png"/><Relationship Id="rId526" Type="http://schemas.openxmlformats.org/officeDocument/2006/relationships/image" Target="media/image526.png"/><Relationship Id="rId527" Type="http://schemas.openxmlformats.org/officeDocument/2006/relationships/image" Target="media/image527.png"/><Relationship Id="rId528" Type="http://schemas.openxmlformats.org/officeDocument/2006/relationships/image" Target="media/image528.png"/><Relationship Id="rId529" Type="http://schemas.openxmlformats.org/officeDocument/2006/relationships/image" Target="media/image529.png"/><Relationship Id="rId530" Type="http://schemas.openxmlformats.org/officeDocument/2006/relationships/image" Target="media/image530.png"/><Relationship Id="rId531" Type="http://schemas.openxmlformats.org/officeDocument/2006/relationships/image" Target="media/image531.png"/><Relationship Id="rId532" Type="http://schemas.openxmlformats.org/officeDocument/2006/relationships/image" Target="media/image532.png"/><Relationship Id="rId533" Type="http://schemas.openxmlformats.org/officeDocument/2006/relationships/image" Target="media/image533.png"/><Relationship Id="rId534" Type="http://schemas.openxmlformats.org/officeDocument/2006/relationships/image" Target="media/image534.png"/><Relationship Id="rId535" Type="http://schemas.openxmlformats.org/officeDocument/2006/relationships/image" Target="media/image535.png"/><Relationship Id="rId536" Type="http://schemas.openxmlformats.org/officeDocument/2006/relationships/image" Target="media/image536.png"/><Relationship Id="rId537" Type="http://schemas.openxmlformats.org/officeDocument/2006/relationships/image" Target="media/image537.png"/><Relationship Id="rId538" Type="http://schemas.openxmlformats.org/officeDocument/2006/relationships/image" Target="media/image538.png"/><Relationship Id="rId539" Type="http://schemas.openxmlformats.org/officeDocument/2006/relationships/image" Target="media/image539.png"/><Relationship Id="rId540" Type="http://schemas.openxmlformats.org/officeDocument/2006/relationships/image" Target="media/image540.png"/><Relationship Id="rId541" Type="http://schemas.openxmlformats.org/officeDocument/2006/relationships/image" Target="media/image541.png"/><Relationship Id="rId542" Type="http://schemas.openxmlformats.org/officeDocument/2006/relationships/image" Target="media/image542.png"/><Relationship Id="rId543" Type="http://schemas.openxmlformats.org/officeDocument/2006/relationships/image" Target="media/image543.png"/><Relationship Id="rId544" Type="http://schemas.openxmlformats.org/officeDocument/2006/relationships/image" Target="media/image544.png"/><Relationship Id="rId545" Type="http://schemas.openxmlformats.org/officeDocument/2006/relationships/image" Target="media/image545.png"/><Relationship Id="rId546" Type="http://schemas.openxmlformats.org/officeDocument/2006/relationships/image" Target="media/image546.png"/><Relationship Id="rId547" Type="http://schemas.openxmlformats.org/officeDocument/2006/relationships/image" Target="media/image547.png"/><Relationship Id="rId548" Type="http://schemas.openxmlformats.org/officeDocument/2006/relationships/image" Target="media/image548.png"/><Relationship Id="rId549" Type="http://schemas.openxmlformats.org/officeDocument/2006/relationships/image" Target="media/image549.png"/><Relationship Id="rId550" Type="http://schemas.openxmlformats.org/officeDocument/2006/relationships/image" Target="media/image550.png"/><Relationship Id="rId551" Type="http://schemas.openxmlformats.org/officeDocument/2006/relationships/image" Target="media/image551.png"/><Relationship Id="rId552" Type="http://schemas.openxmlformats.org/officeDocument/2006/relationships/image" Target="media/image552.png"/><Relationship Id="rId553" Type="http://schemas.openxmlformats.org/officeDocument/2006/relationships/image" Target="media/image553.png"/><Relationship Id="rId554" Type="http://schemas.openxmlformats.org/officeDocument/2006/relationships/image" Target="media/image554.png"/><Relationship Id="rId555" Type="http://schemas.openxmlformats.org/officeDocument/2006/relationships/image" Target="media/image555.png"/><Relationship Id="rId556" Type="http://schemas.openxmlformats.org/officeDocument/2006/relationships/image" Target="media/image556.png"/><Relationship Id="rId557" Type="http://schemas.openxmlformats.org/officeDocument/2006/relationships/image" Target="media/image557.png"/><Relationship Id="rId558" Type="http://schemas.openxmlformats.org/officeDocument/2006/relationships/image" Target="media/image558.png"/><Relationship Id="rId559" Type="http://schemas.openxmlformats.org/officeDocument/2006/relationships/image" Target="media/image559.png"/><Relationship Id="rId560" Type="http://schemas.openxmlformats.org/officeDocument/2006/relationships/image" Target="media/image560.png"/><Relationship Id="rId561" Type="http://schemas.openxmlformats.org/officeDocument/2006/relationships/image" Target="media/image561.png"/><Relationship Id="rId562" Type="http://schemas.openxmlformats.org/officeDocument/2006/relationships/image" Target="media/image562.png"/><Relationship Id="rId563" Type="http://schemas.openxmlformats.org/officeDocument/2006/relationships/image" Target="media/image563.png"/><Relationship Id="rId564" Type="http://schemas.openxmlformats.org/officeDocument/2006/relationships/image" Target="media/image564.png"/><Relationship Id="rId565" Type="http://schemas.openxmlformats.org/officeDocument/2006/relationships/image" Target="media/image565.png"/><Relationship Id="rId566" Type="http://schemas.openxmlformats.org/officeDocument/2006/relationships/image" Target="media/image566.png"/><Relationship Id="rId567" Type="http://schemas.openxmlformats.org/officeDocument/2006/relationships/image" Target="media/image567.png"/><Relationship Id="rId568" Type="http://schemas.openxmlformats.org/officeDocument/2006/relationships/image" Target="media/image568.png"/><Relationship Id="rId569" Type="http://schemas.openxmlformats.org/officeDocument/2006/relationships/image" Target="media/image569.png"/><Relationship Id="rId570" Type="http://schemas.openxmlformats.org/officeDocument/2006/relationships/image" Target="media/image570.png"/><Relationship Id="rId571" Type="http://schemas.openxmlformats.org/officeDocument/2006/relationships/image" Target="media/image571.png"/><Relationship Id="rId572" Type="http://schemas.openxmlformats.org/officeDocument/2006/relationships/image" Target="media/image572.png"/><Relationship Id="rId573" Type="http://schemas.openxmlformats.org/officeDocument/2006/relationships/image" Target="media/image573.png"/><Relationship Id="rId574" Type="http://schemas.openxmlformats.org/officeDocument/2006/relationships/image" Target="media/image574.png"/><Relationship Id="rId575" Type="http://schemas.openxmlformats.org/officeDocument/2006/relationships/image" Target="media/image575.png"/><Relationship Id="rId576" Type="http://schemas.openxmlformats.org/officeDocument/2006/relationships/image" Target="media/image576.png"/><Relationship Id="rId577" Type="http://schemas.openxmlformats.org/officeDocument/2006/relationships/image" Target="media/image577.png"/><Relationship Id="rId578" Type="http://schemas.openxmlformats.org/officeDocument/2006/relationships/image" Target="media/image578.png"/><Relationship Id="rId579" Type="http://schemas.openxmlformats.org/officeDocument/2006/relationships/image" Target="media/image579.png"/><Relationship Id="rId580" Type="http://schemas.openxmlformats.org/officeDocument/2006/relationships/image" Target="media/image580.png"/><Relationship Id="rId581" Type="http://schemas.openxmlformats.org/officeDocument/2006/relationships/image" Target="media/image581.png"/><Relationship Id="rId582" Type="http://schemas.openxmlformats.org/officeDocument/2006/relationships/image" Target="media/image582.png"/><Relationship Id="rId583" Type="http://schemas.openxmlformats.org/officeDocument/2006/relationships/image" Target="media/image583.png"/><Relationship Id="rId584" Type="http://schemas.openxmlformats.org/officeDocument/2006/relationships/image" Target="media/image584.png"/><Relationship Id="rId585" Type="http://schemas.openxmlformats.org/officeDocument/2006/relationships/image" Target="media/image585.png"/><Relationship Id="rId586" Type="http://schemas.openxmlformats.org/officeDocument/2006/relationships/image" Target="media/image586.png"/><Relationship Id="rId587" Type="http://schemas.openxmlformats.org/officeDocument/2006/relationships/image" Target="media/image587.png"/><Relationship Id="rId588" Type="http://schemas.openxmlformats.org/officeDocument/2006/relationships/image" Target="media/image588.png"/><Relationship Id="rId589" Type="http://schemas.openxmlformats.org/officeDocument/2006/relationships/image" Target="media/image589.png"/><Relationship Id="rId590" Type="http://schemas.openxmlformats.org/officeDocument/2006/relationships/image" Target="media/image590.png"/><Relationship Id="rId591" Type="http://schemas.openxmlformats.org/officeDocument/2006/relationships/image" Target="media/image591.png"/><Relationship Id="rId592" Type="http://schemas.openxmlformats.org/officeDocument/2006/relationships/image" Target="media/image592.png"/><Relationship Id="rId593" Type="http://schemas.openxmlformats.org/officeDocument/2006/relationships/image" Target="media/image593.png"/><Relationship Id="rId594" Type="http://schemas.openxmlformats.org/officeDocument/2006/relationships/image" Target="media/image594.png"/><Relationship Id="rId595" Type="http://schemas.openxmlformats.org/officeDocument/2006/relationships/image" Target="media/image595.png"/><Relationship Id="rId596" Type="http://schemas.openxmlformats.org/officeDocument/2006/relationships/image" Target="media/image596.png"/><Relationship Id="rId597" Type="http://schemas.openxmlformats.org/officeDocument/2006/relationships/image" Target="media/image597.png"/><Relationship Id="rId598" Type="http://schemas.openxmlformats.org/officeDocument/2006/relationships/image" Target="media/image598.png"/><Relationship Id="rId599" Type="http://schemas.openxmlformats.org/officeDocument/2006/relationships/image" Target="media/image599.png"/><Relationship Id="rId600" Type="http://schemas.openxmlformats.org/officeDocument/2006/relationships/image" Target="media/image600.png"/><Relationship Id="rId601" Type="http://schemas.openxmlformats.org/officeDocument/2006/relationships/image" Target="media/image601.png"/><Relationship Id="rId602" Type="http://schemas.openxmlformats.org/officeDocument/2006/relationships/image" Target="media/image602.png"/><Relationship Id="rId603" Type="http://schemas.openxmlformats.org/officeDocument/2006/relationships/image" Target="media/image603.png"/><Relationship Id="rId604" Type="http://schemas.openxmlformats.org/officeDocument/2006/relationships/image" Target="media/image604.png"/><Relationship Id="rId605" Type="http://schemas.openxmlformats.org/officeDocument/2006/relationships/image" Target="media/image605.png"/><Relationship Id="rId606" Type="http://schemas.openxmlformats.org/officeDocument/2006/relationships/image" Target="media/image606.png"/><Relationship Id="rId607" Type="http://schemas.openxmlformats.org/officeDocument/2006/relationships/image" Target="media/image607.png"/><Relationship Id="rId608" Type="http://schemas.openxmlformats.org/officeDocument/2006/relationships/image" Target="media/image608.png"/><Relationship Id="rId609" Type="http://schemas.openxmlformats.org/officeDocument/2006/relationships/image" Target="media/image609.png"/><Relationship Id="rId610" Type="http://schemas.openxmlformats.org/officeDocument/2006/relationships/image" Target="media/image610.png"/><Relationship Id="rId611" Type="http://schemas.openxmlformats.org/officeDocument/2006/relationships/image" Target="media/image611.png"/><Relationship Id="rId612" Type="http://schemas.openxmlformats.org/officeDocument/2006/relationships/image" Target="media/image612.png"/><Relationship Id="rId613" Type="http://schemas.openxmlformats.org/officeDocument/2006/relationships/image" Target="media/image613.png"/><Relationship Id="rId614" Type="http://schemas.openxmlformats.org/officeDocument/2006/relationships/image" Target="media/image614.png"/><Relationship Id="rId615" Type="http://schemas.openxmlformats.org/officeDocument/2006/relationships/image" Target="media/image615.png"/><Relationship Id="rId616" Type="http://schemas.openxmlformats.org/officeDocument/2006/relationships/image" Target="media/image616.png"/><Relationship Id="rId617" Type="http://schemas.openxmlformats.org/officeDocument/2006/relationships/image" Target="media/image617.png"/><Relationship Id="rId618" Type="http://schemas.openxmlformats.org/officeDocument/2006/relationships/image" Target="media/image618.png"/><Relationship Id="rId619" Type="http://schemas.openxmlformats.org/officeDocument/2006/relationships/image" Target="media/image619.png"/><Relationship Id="rId620" Type="http://schemas.openxmlformats.org/officeDocument/2006/relationships/image" Target="media/image620.png"/><Relationship Id="rId621" Type="http://schemas.openxmlformats.org/officeDocument/2006/relationships/image" Target="media/image621.png"/><Relationship Id="rId622" Type="http://schemas.openxmlformats.org/officeDocument/2006/relationships/image" Target="media/image622.png"/><Relationship Id="rId623" Type="http://schemas.openxmlformats.org/officeDocument/2006/relationships/image" Target="media/image623.png"/><Relationship Id="rId624" Type="http://schemas.openxmlformats.org/officeDocument/2006/relationships/image" Target="media/image624.png"/><Relationship Id="rId625" Type="http://schemas.openxmlformats.org/officeDocument/2006/relationships/image" Target="media/image625.png"/><Relationship Id="rId626" Type="http://schemas.openxmlformats.org/officeDocument/2006/relationships/image" Target="media/image626.png"/><Relationship Id="rId627" Type="http://schemas.openxmlformats.org/officeDocument/2006/relationships/image" Target="media/image627.png"/><Relationship Id="rId628" Type="http://schemas.openxmlformats.org/officeDocument/2006/relationships/image" Target="media/image628.png"/><Relationship Id="rId629" Type="http://schemas.openxmlformats.org/officeDocument/2006/relationships/image" Target="media/image629.png"/><Relationship Id="rId630" Type="http://schemas.openxmlformats.org/officeDocument/2006/relationships/image" Target="media/image630.png"/><Relationship Id="rId631" Type="http://schemas.openxmlformats.org/officeDocument/2006/relationships/image" Target="media/image631.png"/><Relationship Id="rId632" Type="http://schemas.openxmlformats.org/officeDocument/2006/relationships/image" Target="media/image632.png"/><Relationship Id="rId633" Type="http://schemas.openxmlformats.org/officeDocument/2006/relationships/image" Target="media/image633.png"/><Relationship Id="rId634" Type="http://schemas.openxmlformats.org/officeDocument/2006/relationships/image" Target="media/image634.png"/><Relationship Id="rId635" Type="http://schemas.openxmlformats.org/officeDocument/2006/relationships/image" Target="media/image635.png"/><Relationship Id="rId636" Type="http://schemas.openxmlformats.org/officeDocument/2006/relationships/image" Target="media/image636.png"/><Relationship Id="rId637" Type="http://schemas.openxmlformats.org/officeDocument/2006/relationships/image" Target="media/image637.png"/><Relationship Id="rId638" Type="http://schemas.openxmlformats.org/officeDocument/2006/relationships/image" Target="media/image638.png"/><Relationship Id="rId639" Type="http://schemas.openxmlformats.org/officeDocument/2006/relationships/image" Target="media/image639.png"/><Relationship Id="rId640" Type="http://schemas.openxmlformats.org/officeDocument/2006/relationships/image" Target="media/image640.png"/><Relationship Id="rId641" Type="http://schemas.openxmlformats.org/officeDocument/2006/relationships/image" Target="media/image641.png"/><Relationship Id="rId642" Type="http://schemas.openxmlformats.org/officeDocument/2006/relationships/image" Target="media/image642.png"/><Relationship Id="rId643" Type="http://schemas.openxmlformats.org/officeDocument/2006/relationships/image" Target="media/image643.png"/><Relationship Id="rId644" Type="http://schemas.openxmlformats.org/officeDocument/2006/relationships/image" Target="media/image644.png"/><Relationship Id="rId645" Type="http://schemas.openxmlformats.org/officeDocument/2006/relationships/image" Target="media/image645.png"/><Relationship Id="rId646" Type="http://schemas.openxmlformats.org/officeDocument/2006/relationships/image" Target="media/image646.png"/><Relationship Id="rId647" Type="http://schemas.openxmlformats.org/officeDocument/2006/relationships/image" Target="media/image647.png"/><Relationship Id="rId648" Type="http://schemas.openxmlformats.org/officeDocument/2006/relationships/image" Target="media/image648.png"/><Relationship Id="rId649" Type="http://schemas.openxmlformats.org/officeDocument/2006/relationships/image" Target="media/image649.png"/><Relationship Id="rId650" Type="http://schemas.openxmlformats.org/officeDocument/2006/relationships/image" Target="media/image650.png"/><Relationship Id="rId651" Type="http://schemas.openxmlformats.org/officeDocument/2006/relationships/image" Target="media/image651.png"/><Relationship Id="rId652" Type="http://schemas.openxmlformats.org/officeDocument/2006/relationships/image" Target="media/image652.png"/><Relationship Id="rId653" Type="http://schemas.openxmlformats.org/officeDocument/2006/relationships/image" Target="media/image653.png"/><Relationship Id="rId654" Type="http://schemas.openxmlformats.org/officeDocument/2006/relationships/image" Target="media/image654.png"/><Relationship Id="rId655" Type="http://schemas.openxmlformats.org/officeDocument/2006/relationships/image" Target="media/image655.png"/><Relationship Id="rId656" Type="http://schemas.openxmlformats.org/officeDocument/2006/relationships/image" Target="media/image656.png"/><Relationship Id="rId657" Type="http://schemas.openxmlformats.org/officeDocument/2006/relationships/image" Target="media/image657.png"/><Relationship Id="rId658" Type="http://schemas.openxmlformats.org/officeDocument/2006/relationships/image" Target="media/image658.png"/><Relationship Id="rId659" Type="http://schemas.openxmlformats.org/officeDocument/2006/relationships/image" Target="media/image659.png"/><Relationship Id="rId660" Type="http://schemas.openxmlformats.org/officeDocument/2006/relationships/image" Target="media/image660.png"/><Relationship Id="rId661" Type="http://schemas.openxmlformats.org/officeDocument/2006/relationships/image" Target="media/image661.png"/><Relationship Id="rId662" Type="http://schemas.openxmlformats.org/officeDocument/2006/relationships/image" Target="media/image662.png"/><Relationship Id="rId663" Type="http://schemas.openxmlformats.org/officeDocument/2006/relationships/image" Target="media/image663.png"/><Relationship Id="rId664" Type="http://schemas.openxmlformats.org/officeDocument/2006/relationships/image" Target="media/image664.png"/><Relationship Id="rId665" Type="http://schemas.openxmlformats.org/officeDocument/2006/relationships/image" Target="media/image665.png"/><Relationship Id="rId666" Type="http://schemas.openxmlformats.org/officeDocument/2006/relationships/image" Target="media/image666.png"/><Relationship Id="rId667" Type="http://schemas.openxmlformats.org/officeDocument/2006/relationships/image" Target="media/image667.png"/><Relationship Id="rId668" Type="http://schemas.openxmlformats.org/officeDocument/2006/relationships/image" Target="media/image668.png"/><Relationship Id="rId669" Type="http://schemas.openxmlformats.org/officeDocument/2006/relationships/image" Target="media/image669.png"/><Relationship Id="rId670" Type="http://schemas.openxmlformats.org/officeDocument/2006/relationships/image" Target="media/image670.png"/><Relationship Id="rId671" Type="http://schemas.openxmlformats.org/officeDocument/2006/relationships/image" Target="media/image671.png"/><Relationship Id="rId672" Type="http://schemas.openxmlformats.org/officeDocument/2006/relationships/image" Target="media/image672.png"/><Relationship Id="rId673" Type="http://schemas.openxmlformats.org/officeDocument/2006/relationships/image" Target="media/image673.png"/><Relationship Id="rId674" Type="http://schemas.openxmlformats.org/officeDocument/2006/relationships/image" Target="media/image674.png"/><Relationship Id="rId675" Type="http://schemas.openxmlformats.org/officeDocument/2006/relationships/image" Target="media/image675.png"/><Relationship Id="rId676" Type="http://schemas.openxmlformats.org/officeDocument/2006/relationships/image" Target="media/image676.png"/><Relationship Id="rId677" Type="http://schemas.openxmlformats.org/officeDocument/2006/relationships/image" Target="media/image677.png"/><Relationship Id="rId678" Type="http://schemas.openxmlformats.org/officeDocument/2006/relationships/image" Target="media/image678.png"/><Relationship Id="rId679" Type="http://schemas.openxmlformats.org/officeDocument/2006/relationships/image" Target="media/image679.png"/><Relationship Id="rId680" Type="http://schemas.openxmlformats.org/officeDocument/2006/relationships/image" Target="media/image680.png"/><Relationship Id="rId681" Type="http://schemas.openxmlformats.org/officeDocument/2006/relationships/image" Target="media/image681.png"/><Relationship Id="rId682" Type="http://schemas.openxmlformats.org/officeDocument/2006/relationships/image" Target="media/image682.png"/><Relationship Id="rId683" Type="http://schemas.openxmlformats.org/officeDocument/2006/relationships/image" Target="media/image683.png"/><Relationship Id="rId684" Type="http://schemas.openxmlformats.org/officeDocument/2006/relationships/image" Target="media/image684.png"/><Relationship Id="rId685" Type="http://schemas.openxmlformats.org/officeDocument/2006/relationships/image" Target="media/image685.png"/><Relationship Id="rId686" Type="http://schemas.openxmlformats.org/officeDocument/2006/relationships/image" Target="media/image686.png"/><Relationship Id="rId687" Type="http://schemas.openxmlformats.org/officeDocument/2006/relationships/image" Target="media/image687.png"/><Relationship Id="rId688" Type="http://schemas.openxmlformats.org/officeDocument/2006/relationships/image" Target="media/image688.png"/><Relationship Id="rId689" Type="http://schemas.openxmlformats.org/officeDocument/2006/relationships/image" Target="media/image689.png"/><Relationship Id="rId690" Type="http://schemas.openxmlformats.org/officeDocument/2006/relationships/image" Target="media/image690.png"/><Relationship Id="rId691" Type="http://schemas.openxmlformats.org/officeDocument/2006/relationships/image" Target="media/image691.png"/><Relationship Id="rId692" Type="http://schemas.openxmlformats.org/officeDocument/2006/relationships/image" Target="media/image692.png"/><Relationship Id="rId693" Type="http://schemas.openxmlformats.org/officeDocument/2006/relationships/image" Target="media/image693.png"/><Relationship Id="rId694" Type="http://schemas.openxmlformats.org/officeDocument/2006/relationships/image" Target="media/image694.png"/><Relationship Id="rId695" Type="http://schemas.openxmlformats.org/officeDocument/2006/relationships/image" Target="media/image695.png"/><Relationship Id="rId696" Type="http://schemas.openxmlformats.org/officeDocument/2006/relationships/image" Target="media/image696.png"/><Relationship Id="rId697" Type="http://schemas.openxmlformats.org/officeDocument/2006/relationships/image" Target="media/image697.png"/><Relationship Id="rId698" Type="http://schemas.openxmlformats.org/officeDocument/2006/relationships/image" Target="media/image698.png"/><Relationship Id="rId699" Type="http://schemas.openxmlformats.org/officeDocument/2006/relationships/image" Target="media/image699.png"/><Relationship Id="rId700" Type="http://schemas.openxmlformats.org/officeDocument/2006/relationships/image" Target="media/image700.png"/><Relationship Id="rId701" Type="http://schemas.openxmlformats.org/officeDocument/2006/relationships/image" Target="media/image701.png"/><Relationship Id="rId702" Type="http://schemas.openxmlformats.org/officeDocument/2006/relationships/image" Target="media/image702.png"/><Relationship Id="rId703" Type="http://schemas.openxmlformats.org/officeDocument/2006/relationships/image" Target="media/image703.png"/><Relationship Id="rId704" Type="http://schemas.openxmlformats.org/officeDocument/2006/relationships/image" Target="media/image704.png"/><Relationship Id="rId705" Type="http://schemas.openxmlformats.org/officeDocument/2006/relationships/image" Target="media/image705.png"/><Relationship Id="rId706" Type="http://schemas.openxmlformats.org/officeDocument/2006/relationships/image" Target="media/image706.png"/><Relationship Id="rId707" Type="http://schemas.openxmlformats.org/officeDocument/2006/relationships/image" Target="media/image707.png"/><Relationship Id="rId708" Type="http://schemas.openxmlformats.org/officeDocument/2006/relationships/image" Target="media/image708.png"/><Relationship Id="rId709" Type="http://schemas.openxmlformats.org/officeDocument/2006/relationships/image" Target="media/image709.png"/><Relationship Id="rId710" Type="http://schemas.openxmlformats.org/officeDocument/2006/relationships/image" Target="media/image710.png"/><Relationship Id="rId711" Type="http://schemas.openxmlformats.org/officeDocument/2006/relationships/image" Target="media/image711.png"/><Relationship Id="rId712" Type="http://schemas.openxmlformats.org/officeDocument/2006/relationships/image" Target="media/image712.png"/><Relationship Id="rId713" Type="http://schemas.openxmlformats.org/officeDocument/2006/relationships/image" Target="media/image713.png"/><Relationship Id="rId714" Type="http://schemas.openxmlformats.org/officeDocument/2006/relationships/image" Target="media/image714.png"/><Relationship Id="rId715" Type="http://schemas.openxmlformats.org/officeDocument/2006/relationships/image" Target="media/image715.png"/><Relationship Id="rId716" Type="http://schemas.openxmlformats.org/officeDocument/2006/relationships/image" Target="media/image716.png"/><Relationship Id="rId717" Type="http://schemas.openxmlformats.org/officeDocument/2006/relationships/image" Target="media/image717.png"/><Relationship Id="rId718" Type="http://schemas.openxmlformats.org/officeDocument/2006/relationships/image" Target="media/image718.png"/><Relationship Id="rId719" Type="http://schemas.openxmlformats.org/officeDocument/2006/relationships/image" Target="media/image719.png"/><Relationship Id="rId720" Type="http://schemas.openxmlformats.org/officeDocument/2006/relationships/image" Target="media/image720.png"/><Relationship Id="rId721" Type="http://schemas.openxmlformats.org/officeDocument/2006/relationships/image" Target="media/image721.png"/><Relationship Id="rId722" Type="http://schemas.openxmlformats.org/officeDocument/2006/relationships/image" Target="media/image722.png"/><Relationship Id="rId723" Type="http://schemas.openxmlformats.org/officeDocument/2006/relationships/image" Target="media/image723.png"/><Relationship Id="rId724" Type="http://schemas.openxmlformats.org/officeDocument/2006/relationships/image" Target="media/image724.png"/><Relationship Id="rId725" Type="http://schemas.openxmlformats.org/officeDocument/2006/relationships/image" Target="media/image725.png"/><Relationship Id="rId726" Type="http://schemas.openxmlformats.org/officeDocument/2006/relationships/image" Target="media/image726.png"/><Relationship Id="rId727" Type="http://schemas.openxmlformats.org/officeDocument/2006/relationships/image" Target="media/image727.png"/><Relationship Id="rId728" Type="http://schemas.openxmlformats.org/officeDocument/2006/relationships/image" Target="media/image728.png"/><Relationship Id="rId729" Type="http://schemas.openxmlformats.org/officeDocument/2006/relationships/image" Target="media/image729.png"/><Relationship Id="rId730" Type="http://schemas.openxmlformats.org/officeDocument/2006/relationships/image" Target="media/image730.png"/><Relationship Id="rId731" Type="http://schemas.openxmlformats.org/officeDocument/2006/relationships/image" Target="media/image731.png"/><Relationship Id="rId732" Type="http://schemas.openxmlformats.org/officeDocument/2006/relationships/image" Target="media/image732.png"/><Relationship Id="rId733" Type="http://schemas.openxmlformats.org/officeDocument/2006/relationships/image" Target="media/image733.png"/><Relationship Id="rId734" Type="http://schemas.openxmlformats.org/officeDocument/2006/relationships/image" Target="media/image734.png"/><Relationship Id="rId735" Type="http://schemas.openxmlformats.org/officeDocument/2006/relationships/image" Target="media/image735.png"/><Relationship Id="rId736" Type="http://schemas.openxmlformats.org/officeDocument/2006/relationships/image" Target="media/image736.png"/><Relationship Id="rId737" Type="http://schemas.openxmlformats.org/officeDocument/2006/relationships/image" Target="media/image737.png"/><Relationship Id="rId738" Type="http://schemas.openxmlformats.org/officeDocument/2006/relationships/image" Target="media/image738.png"/><Relationship Id="rId739" Type="http://schemas.openxmlformats.org/officeDocument/2006/relationships/image" Target="media/image739.png"/><Relationship Id="rId740" Type="http://schemas.openxmlformats.org/officeDocument/2006/relationships/image" Target="media/image740.png"/><Relationship Id="rId741" Type="http://schemas.openxmlformats.org/officeDocument/2006/relationships/image" Target="media/image741.png"/><Relationship Id="rId742" Type="http://schemas.openxmlformats.org/officeDocument/2006/relationships/image" Target="media/image742.png"/><Relationship Id="rId743" Type="http://schemas.openxmlformats.org/officeDocument/2006/relationships/image" Target="media/image743.png"/><Relationship Id="rId744" Type="http://schemas.openxmlformats.org/officeDocument/2006/relationships/image" Target="media/image744.png"/><Relationship Id="rId745" Type="http://schemas.openxmlformats.org/officeDocument/2006/relationships/image" Target="media/image745.png"/><Relationship Id="rId746" Type="http://schemas.openxmlformats.org/officeDocument/2006/relationships/image" Target="media/image746.png"/><Relationship Id="rId747" Type="http://schemas.openxmlformats.org/officeDocument/2006/relationships/image" Target="media/image747.png"/><Relationship Id="rId748" Type="http://schemas.openxmlformats.org/officeDocument/2006/relationships/image" Target="media/image748.png"/><Relationship Id="rId749" Type="http://schemas.openxmlformats.org/officeDocument/2006/relationships/image" Target="media/image749.png"/><Relationship Id="rId750" Type="http://schemas.openxmlformats.org/officeDocument/2006/relationships/image" Target="media/image750.png"/><Relationship Id="rId751" Type="http://schemas.openxmlformats.org/officeDocument/2006/relationships/image" Target="media/image751.png"/><Relationship Id="rId752" Type="http://schemas.openxmlformats.org/officeDocument/2006/relationships/image" Target="media/image752.png"/><Relationship Id="rId753" Type="http://schemas.openxmlformats.org/officeDocument/2006/relationships/image" Target="media/image753.png"/><Relationship Id="rId754" Type="http://schemas.openxmlformats.org/officeDocument/2006/relationships/image" Target="media/image754.png"/><Relationship Id="rId755" Type="http://schemas.openxmlformats.org/officeDocument/2006/relationships/image" Target="media/image755.png"/><Relationship Id="rId756" Type="http://schemas.openxmlformats.org/officeDocument/2006/relationships/image" Target="media/image756.png"/><Relationship Id="rId757" Type="http://schemas.openxmlformats.org/officeDocument/2006/relationships/image" Target="media/image757.png"/><Relationship Id="rId758" Type="http://schemas.openxmlformats.org/officeDocument/2006/relationships/image" Target="media/image758.png"/><Relationship Id="rId759" Type="http://schemas.openxmlformats.org/officeDocument/2006/relationships/image" Target="media/image759.png"/><Relationship Id="rId760" Type="http://schemas.openxmlformats.org/officeDocument/2006/relationships/image" Target="media/image760.png"/><Relationship Id="rId761" Type="http://schemas.openxmlformats.org/officeDocument/2006/relationships/image" Target="media/image761.png"/><Relationship Id="rId762" Type="http://schemas.openxmlformats.org/officeDocument/2006/relationships/image" Target="media/image762.png"/><Relationship Id="rId763" Type="http://schemas.openxmlformats.org/officeDocument/2006/relationships/image" Target="media/image763.png"/><Relationship Id="rId764" Type="http://schemas.openxmlformats.org/officeDocument/2006/relationships/image" Target="media/image764.png"/><Relationship Id="rId765" Type="http://schemas.openxmlformats.org/officeDocument/2006/relationships/image" Target="media/image765.png"/><Relationship Id="rId766" Type="http://schemas.openxmlformats.org/officeDocument/2006/relationships/image" Target="media/image766.png"/><Relationship Id="rId767" Type="http://schemas.openxmlformats.org/officeDocument/2006/relationships/image" Target="media/image767.png"/><Relationship Id="rId768" Type="http://schemas.openxmlformats.org/officeDocument/2006/relationships/image" Target="media/image768.png"/><Relationship Id="rId769" Type="http://schemas.openxmlformats.org/officeDocument/2006/relationships/image" Target="media/image769.png"/><Relationship Id="rId770" Type="http://schemas.openxmlformats.org/officeDocument/2006/relationships/image" Target="media/image770.png"/><Relationship Id="rId771" Type="http://schemas.openxmlformats.org/officeDocument/2006/relationships/image" Target="media/image771.png"/><Relationship Id="rId772" Type="http://schemas.openxmlformats.org/officeDocument/2006/relationships/image" Target="media/image772.png"/><Relationship Id="rId773" Type="http://schemas.openxmlformats.org/officeDocument/2006/relationships/image" Target="media/image773.png"/><Relationship Id="rId774" Type="http://schemas.openxmlformats.org/officeDocument/2006/relationships/image" Target="media/image774.png"/><Relationship Id="rId775" Type="http://schemas.openxmlformats.org/officeDocument/2006/relationships/image" Target="media/image775.png"/><Relationship Id="rId776" Type="http://schemas.openxmlformats.org/officeDocument/2006/relationships/image" Target="media/image776.png"/><Relationship Id="rId777" Type="http://schemas.openxmlformats.org/officeDocument/2006/relationships/image" Target="media/image777.png"/><Relationship Id="rId778" Type="http://schemas.openxmlformats.org/officeDocument/2006/relationships/image" Target="media/image778.png"/><Relationship Id="rId779" Type="http://schemas.openxmlformats.org/officeDocument/2006/relationships/image" Target="media/image779.png"/><Relationship Id="rId780" Type="http://schemas.openxmlformats.org/officeDocument/2006/relationships/image" Target="media/image780.png"/><Relationship Id="rId781" Type="http://schemas.openxmlformats.org/officeDocument/2006/relationships/image" Target="media/image781.png"/><Relationship Id="rId782" Type="http://schemas.openxmlformats.org/officeDocument/2006/relationships/image" Target="media/image782.png"/><Relationship Id="rId783" Type="http://schemas.openxmlformats.org/officeDocument/2006/relationships/image" Target="media/image783.png"/><Relationship Id="rId784" Type="http://schemas.openxmlformats.org/officeDocument/2006/relationships/image" Target="media/image784.png"/><Relationship Id="rId785" Type="http://schemas.openxmlformats.org/officeDocument/2006/relationships/image" Target="media/image785.png"/><Relationship Id="rId786" Type="http://schemas.openxmlformats.org/officeDocument/2006/relationships/image" Target="media/image786.png"/><Relationship Id="rId787" Type="http://schemas.openxmlformats.org/officeDocument/2006/relationships/image" Target="media/image787.png"/><Relationship Id="rId788" Type="http://schemas.openxmlformats.org/officeDocument/2006/relationships/image" Target="media/image788.png"/><Relationship Id="rId789" Type="http://schemas.openxmlformats.org/officeDocument/2006/relationships/image" Target="media/image789.png"/><Relationship Id="rId790" Type="http://schemas.openxmlformats.org/officeDocument/2006/relationships/image" Target="media/image790.png"/><Relationship Id="rId791" Type="http://schemas.openxmlformats.org/officeDocument/2006/relationships/image" Target="media/image791.png"/><Relationship Id="rId792" Type="http://schemas.openxmlformats.org/officeDocument/2006/relationships/image" Target="media/image792.png"/><Relationship Id="rId793" Type="http://schemas.openxmlformats.org/officeDocument/2006/relationships/image" Target="media/image793.png"/><Relationship Id="rId794" Type="http://schemas.openxmlformats.org/officeDocument/2006/relationships/image" Target="media/image794.png"/><Relationship Id="rId795" Type="http://schemas.openxmlformats.org/officeDocument/2006/relationships/image" Target="media/image795.png"/><Relationship Id="rId796" Type="http://schemas.openxmlformats.org/officeDocument/2006/relationships/image" Target="media/image796.png"/><Relationship Id="rId797" Type="http://schemas.openxmlformats.org/officeDocument/2006/relationships/image" Target="media/image797.png"/><Relationship Id="rId798" Type="http://schemas.openxmlformats.org/officeDocument/2006/relationships/image" Target="media/image798.png"/><Relationship Id="rId799" Type="http://schemas.openxmlformats.org/officeDocument/2006/relationships/image" Target="media/image799.png"/><Relationship Id="rId800" Type="http://schemas.openxmlformats.org/officeDocument/2006/relationships/image" Target="media/image800.png"/><Relationship Id="rId801" Type="http://schemas.openxmlformats.org/officeDocument/2006/relationships/image" Target="media/image801.png"/><Relationship Id="rId802" Type="http://schemas.openxmlformats.org/officeDocument/2006/relationships/image" Target="media/image802.png"/><Relationship Id="rId803" Type="http://schemas.openxmlformats.org/officeDocument/2006/relationships/image" Target="media/image803.png"/><Relationship Id="rId804" Type="http://schemas.openxmlformats.org/officeDocument/2006/relationships/image" Target="media/image804.png"/><Relationship Id="rId805" Type="http://schemas.openxmlformats.org/officeDocument/2006/relationships/image" Target="media/image805.png"/><Relationship Id="rId806" Type="http://schemas.openxmlformats.org/officeDocument/2006/relationships/image" Target="media/image806.png"/><Relationship Id="rId807" Type="http://schemas.openxmlformats.org/officeDocument/2006/relationships/image" Target="media/image807.png"/><Relationship Id="rId808" Type="http://schemas.openxmlformats.org/officeDocument/2006/relationships/image" Target="media/image808.png"/><Relationship Id="rId809" Type="http://schemas.openxmlformats.org/officeDocument/2006/relationships/image" Target="media/image809.png"/><Relationship Id="rId810" Type="http://schemas.openxmlformats.org/officeDocument/2006/relationships/image" Target="media/image810.png"/><Relationship Id="rId811" Type="http://schemas.openxmlformats.org/officeDocument/2006/relationships/image" Target="media/image811.png"/><Relationship Id="rId812" Type="http://schemas.openxmlformats.org/officeDocument/2006/relationships/image" Target="media/image812.png"/><Relationship Id="rId813" Type="http://schemas.openxmlformats.org/officeDocument/2006/relationships/image" Target="media/image813.png"/><Relationship Id="rId814" Type="http://schemas.openxmlformats.org/officeDocument/2006/relationships/image" Target="media/image814.png"/><Relationship Id="rId815" Type="http://schemas.openxmlformats.org/officeDocument/2006/relationships/image" Target="media/image815.png"/><Relationship Id="rId816" Type="http://schemas.openxmlformats.org/officeDocument/2006/relationships/image" Target="media/image816.png"/><Relationship Id="rId817" Type="http://schemas.openxmlformats.org/officeDocument/2006/relationships/image" Target="media/image817.png"/><Relationship Id="rId818" Type="http://schemas.openxmlformats.org/officeDocument/2006/relationships/image" Target="media/image818.png"/><Relationship Id="rId819" Type="http://schemas.openxmlformats.org/officeDocument/2006/relationships/image" Target="media/image819.png"/><Relationship Id="rId820" Type="http://schemas.openxmlformats.org/officeDocument/2006/relationships/image" Target="media/image820.png"/><Relationship Id="rId821" Type="http://schemas.openxmlformats.org/officeDocument/2006/relationships/image" Target="media/image821.png"/><Relationship Id="rId822" Type="http://schemas.openxmlformats.org/officeDocument/2006/relationships/image" Target="media/image822.png"/><Relationship Id="rId823" Type="http://schemas.openxmlformats.org/officeDocument/2006/relationships/image" Target="media/image823.png"/><Relationship Id="rId824" Type="http://schemas.openxmlformats.org/officeDocument/2006/relationships/image" Target="media/image824.png"/><Relationship Id="rId825" Type="http://schemas.openxmlformats.org/officeDocument/2006/relationships/image" Target="media/image825.png"/><Relationship Id="rId826" Type="http://schemas.openxmlformats.org/officeDocument/2006/relationships/image" Target="media/image826.png"/><Relationship Id="rId827" Type="http://schemas.openxmlformats.org/officeDocument/2006/relationships/image" Target="media/image827.png"/><Relationship Id="rId828" Type="http://schemas.openxmlformats.org/officeDocument/2006/relationships/image" Target="media/image828.png"/><Relationship Id="rId829" Type="http://schemas.openxmlformats.org/officeDocument/2006/relationships/image" Target="media/image829.png"/><Relationship Id="rId830" Type="http://schemas.openxmlformats.org/officeDocument/2006/relationships/image" Target="media/image830.png"/><Relationship Id="rId831" Type="http://schemas.openxmlformats.org/officeDocument/2006/relationships/image" Target="media/image831.png"/><Relationship Id="rId832" Type="http://schemas.openxmlformats.org/officeDocument/2006/relationships/image" Target="media/image832.png"/><Relationship Id="rId833" Type="http://schemas.openxmlformats.org/officeDocument/2006/relationships/image" Target="media/image833.png"/><Relationship Id="rId834" Type="http://schemas.openxmlformats.org/officeDocument/2006/relationships/image" Target="media/image834.png"/><Relationship Id="rId835" Type="http://schemas.openxmlformats.org/officeDocument/2006/relationships/image" Target="media/image835.png"/><Relationship Id="rId836" Type="http://schemas.openxmlformats.org/officeDocument/2006/relationships/image" Target="media/image836.png"/><Relationship Id="rId837" Type="http://schemas.openxmlformats.org/officeDocument/2006/relationships/image" Target="media/image837.png"/><Relationship Id="rId838" Type="http://schemas.openxmlformats.org/officeDocument/2006/relationships/image" Target="media/image838.png"/><Relationship Id="rId839" Type="http://schemas.openxmlformats.org/officeDocument/2006/relationships/image" Target="media/image839.png"/><Relationship Id="rId840" Type="http://schemas.openxmlformats.org/officeDocument/2006/relationships/image" Target="media/image840.png"/><Relationship Id="rId841" Type="http://schemas.openxmlformats.org/officeDocument/2006/relationships/image" Target="media/image841.png"/><Relationship Id="rId842" Type="http://schemas.openxmlformats.org/officeDocument/2006/relationships/image" Target="media/image842.png"/><Relationship Id="rId843" Type="http://schemas.openxmlformats.org/officeDocument/2006/relationships/image" Target="media/image843.png"/><Relationship Id="rId844" Type="http://schemas.openxmlformats.org/officeDocument/2006/relationships/image" Target="media/image844.png"/><Relationship Id="rId845" Type="http://schemas.openxmlformats.org/officeDocument/2006/relationships/image" Target="media/image845.png"/><Relationship Id="rId846" Type="http://schemas.openxmlformats.org/officeDocument/2006/relationships/image" Target="media/image846.png"/><Relationship Id="rId847" Type="http://schemas.openxmlformats.org/officeDocument/2006/relationships/image" Target="media/image847.png"/><Relationship Id="rId848" Type="http://schemas.openxmlformats.org/officeDocument/2006/relationships/image" Target="media/image848.png"/><Relationship Id="rId849" Type="http://schemas.openxmlformats.org/officeDocument/2006/relationships/image" Target="media/image849.png"/><Relationship Id="rId850" Type="http://schemas.openxmlformats.org/officeDocument/2006/relationships/image" Target="media/image850.png"/><Relationship Id="rId851" Type="http://schemas.openxmlformats.org/officeDocument/2006/relationships/image" Target="media/image851.png"/><Relationship Id="rId852" Type="http://schemas.openxmlformats.org/officeDocument/2006/relationships/image" Target="media/image852.png"/><Relationship Id="rId853" Type="http://schemas.openxmlformats.org/officeDocument/2006/relationships/image" Target="media/image853.png"/><Relationship Id="rId854" Type="http://schemas.openxmlformats.org/officeDocument/2006/relationships/image" Target="media/image854.png"/><Relationship Id="rId855" Type="http://schemas.openxmlformats.org/officeDocument/2006/relationships/image" Target="media/image855.png"/><Relationship Id="rId856" Type="http://schemas.openxmlformats.org/officeDocument/2006/relationships/image" Target="media/image856.png"/><Relationship Id="rId857" Type="http://schemas.openxmlformats.org/officeDocument/2006/relationships/image" Target="media/image857.png"/><Relationship Id="rId858" Type="http://schemas.openxmlformats.org/officeDocument/2006/relationships/image" Target="media/image858.png"/><Relationship Id="rId859" Type="http://schemas.openxmlformats.org/officeDocument/2006/relationships/image" Target="media/image859.png"/><Relationship Id="rId860" Type="http://schemas.openxmlformats.org/officeDocument/2006/relationships/image" Target="media/image860.png"/><Relationship Id="rId861" Type="http://schemas.openxmlformats.org/officeDocument/2006/relationships/image" Target="media/image861.png"/><Relationship Id="rId862" Type="http://schemas.openxmlformats.org/officeDocument/2006/relationships/image" Target="media/image862.png"/><Relationship Id="rId863" Type="http://schemas.openxmlformats.org/officeDocument/2006/relationships/image" Target="media/image863.png"/><Relationship Id="rId864" Type="http://schemas.openxmlformats.org/officeDocument/2006/relationships/image" Target="media/image864.png"/><Relationship Id="rId865" Type="http://schemas.openxmlformats.org/officeDocument/2006/relationships/image" Target="media/image865.png"/><Relationship Id="rId866" Type="http://schemas.openxmlformats.org/officeDocument/2006/relationships/image" Target="media/image866.png"/><Relationship Id="rId867" Type="http://schemas.openxmlformats.org/officeDocument/2006/relationships/image" Target="media/image867.png"/><Relationship Id="rId868" Type="http://schemas.openxmlformats.org/officeDocument/2006/relationships/image" Target="media/image868.png"/><Relationship Id="rId869" Type="http://schemas.openxmlformats.org/officeDocument/2006/relationships/image" Target="media/image869.png"/><Relationship Id="rId870" Type="http://schemas.openxmlformats.org/officeDocument/2006/relationships/image" Target="media/image870.png"/><Relationship Id="rId871" Type="http://schemas.openxmlformats.org/officeDocument/2006/relationships/image" Target="media/image871.png"/><Relationship Id="rId872" Type="http://schemas.openxmlformats.org/officeDocument/2006/relationships/image" Target="media/image872.png"/><Relationship Id="rId873" Type="http://schemas.openxmlformats.org/officeDocument/2006/relationships/image" Target="media/image873.png"/><Relationship Id="rId874" Type="http://schemas.openxmlformats.org/officeDocument/2006/relationships/image" Target="media/image874.png"/><Relationship Id="rId875" Type="http://schemas.openxmlformats.org/officeDocument/2006/relationships/image" Target="media/image875.png"/><Relationship Id="rId876" Type="http://schemas.openxmlformats.org/officeDocument/2006/relationships/image" Target="media/image876.png"/><Relationship Id="rId877" Type="http://schemas.openxmlformats.org/officeDocument/2006/relationships/image" Target="media/image877.png"/><Relationship Id="rId878" Type="http://schemas.openxmlformats.org/officeDocument/2006/relationships/image" Target="media/image878.png"/><Relationship Id="rId879" Type="http://schemas.openxmlformats.org/officeDocument/2006/relationships/image" Target="media/image879.png"/><Relationship Id="rId880" Type="http://schemas.openxmlformats.org/officeDocument/2006/relationships/image" Target="media/image880.png"/><Relationship Id="rId881" Type="http://schemas.openxmlformats.org/officeDocument/2006/relationships/image" Target="media/image881.png"/><Relationship Id="rId882" Type="http://schemas.openxmlformats.org/officeDocument/2006/relationships/image" Target="media/image882.png"/><Relationship Id="rId883" Type="http://schemas.openxmlformats.org/officeDocument/2006/relationships/image" Target="media/image883.png"/><Relationship Id="rId884" Type="http://schemas.openxmlformats.org/officeDocument/2006/relationships/image" Target="media/image884.png"/><Relationship Id="rId885" Type="http://schemas.openxmlformats.org/officeDocument/2006/relationships/image" Target="media/image885.png"/><Relationship Id="rId886" Type="http://schemas.openxmlformats.org/officeDocument/2006/relationships/image" Target="media/image886.png"/><Relationship Id="rId887" Type="http://schemas.openxmlformats.org/officeDocument/2006/relationships/image" Target="media/image887.png"/><Relationship Id="rId888" Type="http://schemas.openxmlformats.org/officeDocument/2006/relationships/image" Target="media/image888.png"/><Relationship Id="rId889" Type="http://schemas.openxmlformats.org/officeDocument/2006/relationships/image" Target="media/image889.png"/><Relationship Id="rId890" Type="http://schemas.openxmlformats.org/officeDocument/2006/relationships/image" Target="media/image890.png"/><Relationship Id="rId891" Type="http://schemas.openxmlformats.org/officeDocument/2006/relationships/image" Target="media/image891.png"/><Relationship Id="rId892" Type="http://schemas.openxmlformats.org/officeDocument/2006/relationships/image" Target="media/image892.png"/><Relationship Id="rId893" Type="http://schemas.openxmlformats.org/officeDocument/2006/relationships/image" Target="media/image893.png"/><Relationship Id="rId894" Type="http://schemas.openxmlformats.org/officeDocument/2006/relationships/image" Target="media/image894.png"/><Relationship Id="rId895" Type="http://schemas.openxmlformats.org/officeDocument/2006/relationships/image" Target="media/image895.png"/><Relationship Id="rId896" Type="http://schemas.openxmlformats.org/officeDocument/2006/relationships/image" Target="media/image896.png"/><Relationship Id="rId897" Type="http://schemas.openxmlformats.org/officeDocument/2006/relationships/image" Target="media/image897.png"/><Relationship Id="rId898" Type="http://schemas.openxmlformats.org/officeDocument/2006/relationships/image" Target="media/image898.png"/><Relationship Id="rId899" Type="http://schemas.openxmlformats.org/officeDocument/2006/relationships/image" Target="media/image899.png"/><Relationship Id="rId900" Type="http://schemas.openxmlformats.org/officeDocument/2006/relationships/image" Target="media/image900.png"/><Relationship Id="rId901" Type="http://schemas.openxmlformats.org/officeDocument/2006/relationships/image" Target="media/image901.png"/><Relationship Id="rId902" Type="http://schemas.openxmlformats.org/officeDocument/2006/relationships/image" Target="media/image902.png"/><Relationship Id="rId903" Type="http://schemas.openxmlformats.org/officeDocument/2006/relationships/image" Target="media/image903.png"/><Relationship Id="rId904" Type="http://schemas.openxmlformats.org/officeDocument/2006/relationships/image" Target="media/image904.png"/><Relationship Id="rId905" Type="http://schemas.openxmlformats.org/officeDocument/2006/relationships/image" Target="media/image905.png"/><Relationship Id="rId906" Type="http://schemas.openxmlformats.org/officeDocument/2006/relationships/image" Target="media/image906.png"/><Relationship Id="rId907" Type="http://schemas.openxmlformats.org/officeDocument/2006/relationships/image" Target="media/image907.png"/><Relationship Id="rId908" Type="http://schemas.openxmlformats.org/officeDocument/2006/relationships/image" Target="media/image908.png"/><Relationship Id="rId909" Type="http://schemas.openxmlformats.org/officeDocument/2006/relationships/image" Target="media/image909.png"/><Relationship Id="rId910" Type="http://schemas.openxmlformats.org/officeDocument/2006/relationships/image" Target="media/image910.png"/><Relationship Id="rId911" Type="http://schemas.openxmlformats.org/officeDocument/2006/relationships/image" Target="media/image911.png"/><Relationship Id="rId912" Type="http://schemas.openxmlformats.org/officeDocument/2006/relationships/image" Target="media/image912.png"/><Relationship Id="rId913" Type="http://schemas.openxmlformats.org/officeDocument/2006/relationships/image" Target="media/image913.png"/><Relationship Id="rId914" Type="http://schemas.openxmlformats.org/officeDocument/2006/relationships/image" Target="media/image914.png"/><Relationship Id="rId915" Type="http://schemas.openxmlformats.org/officeDocument/2006/relationships/image" Target="media/image915.png"/><Relationship Id="rId916" Type="http://schemas.openxmlformats.org/officeDocument/2006/relationships/image" Target="media/image916.png"/><Relationship Id="rId917" Type="http://schemas.openxmlformats.org/officeDocument/2006/relationships/image" Target="media/image917.png"/><Relationship Id="rId918" Type="http://schemas.openxmlformats.org/officeDocument/2006/relationships/image" Target="media/image918.png"/><Relationship Id="rId919" Type="http://schemas.openxmlformats.org/officeDocument/2006/relationships/image" Target="media/image919.png"/><Relationship Id="rId920" Type="http://schemas.openxmlformats.org/officeDocument/2006/relationships/image" Target="media/image920.png"/><Relationship Id="rId921" Type="http://schemas.openxmlformats.org/officeDocument/2006/relationships/image" Target="media/image921.png"/><Relationship Id="rId922" Type="http://schemas.openxmlformats.org/officeDocument/2006/relationships/image" Target="media/image922.png"/><Relationship Id="rId923" Type="http://schemas.openxmlformats.org/officeDocument/2006/relationships/image" Target="media/image923.png"/><Relationship Id="rId924" Type="http://schemas.openxmlformats.org/officeDocument/2006/relationships/image" Target="media/image924.png"/><Relationship Id="rId925" Type="http://schemas.openxmlformats.org/officeDocument/2006/relationships/image" Target="media/image925.png"/><Relationship Id="rId926" Type="http://schemas.openxmlformats.org/officeDocument/2006/relationships/image" Target="media/image926.png"/><Relationship Id="rId927" Type="http://schemas.openxmlformats.org/officeDocument/2006/relationships/image" Target="media/image927.png"/><Relationship Id="rId928" Type="http://schemas.openxmlformats.org/officeDocument/2006/relationships/image" Target="media/image928.png"/><Relationship Id="rId929" Type="http://schemas.openxmlformats.org/officeDocument/2006/relationships/image" Target="media/image929.png"/><Relationship Id="rId930" Type="http://schemas.openxmlformats.org/officeDocument/2006/relationships/image" Target="media/image930.png"/><Relationship Id="rId931" Type="http://schemas.openxmlformats.org/officeDocument/2006/relationships/image" Target="media/image931.png"/><Relationship Id="rId932" Type="http://schemas.openxmlformats.org/officeDocument/2006/relationships/image" Target="media/image932.png"/><Relationship Id="rId933" Type="http://schemas.openxmlformats.org/officeDocument/2006/relationships/image" Target="media/image933.png"/><Relationship Id="rId934" Type="http://schemas.openxmlformats.org/officeDocument/2006/relationships/image" Target="media/image934.png"/><Relationship Id="rId935" Type="http://schemas.openxmlformats.org/officeDocument/2006/relationships/image" Target="media/image935.png"/><Relationship Id="rId936" Type="http://schemas.openxmlformats.org/officeDocument/2006/relationships/image" Target="media/image936.png"/><Relationship Id="rId937" Type="http://schemas.openxmlformats.org/officeDocument/2006/relationships/image" Target="media/image937.png"/><Relationship Id="rId938" Type="http://schemas.openxmlformats.org/officeDocument/2006/relationships/image" Target="media/image938.png"/><Relationship Id="rId939" Type="http://schemas.openxmlformats.org/officeDocument/2006/relationships/image" Target="media/image939.png"/><Relationship Id="rId940" Type="http://schemas.openxmlformats.org/officeDocument/2006/relationships/image" Target="media/image940.png"/><Relationship Id="rId941" Type="http://schemas.openxmlformats.org/officeDocument/2006/relationships/image" Target="media/image941.png"/><Relationship Id="rId942" Type="http://schemas.openxmlformats.org/officeDocument/2006/relationships/image" Target="media/image942.png"/><Relationship Id="rId943" Type="http://schemas.openxmlformats.org/officeDocument/2006/relationships/image" Target="media/image943.png"/><Relationship Id="rId944" Type="http://schemas.openxmlformats.org/officeDocument/2006/relationships/image" Target="media/image944.png"/><Relationship Id="rId945" Type="http://schemas.openxmlformats.org/officeDocument/2006/relationships/image" Target="media/image945.png"/><Relationship Id="rId946" Type="http://schemas.openxmlformats.org/officeDocument/2006/relationships/image" Target="media/image946.png"/><Relationship Id="rId947" Type="http://schemas.openxmlformats.org/officeDocument/2006/relationships/image" Target="media/image947.png"/><Relationship Id="rId948" Type="http://schemas.openxmlformats.org/officeDocument/2006/relationships/image" Target="media/image948.png"/><Relationship Id="rId949" Type="http://schemas.openxmlformats.org/officeDocument/2006/relationships/image" Target="media/image949.png"/><Relationship Id="rId950" Type="http://schemas.openxmlformats.org/officeDocument/2006/relationships/image" Target="media/image950.png"/><Relationship Id="rId951" Type="http://schemas.openxmlformats.org/officeDocument/2006/relationships/image" Target="media/image951.png"/><Relationship Id="rId952" Type="http://schemas.openxmlformats.org/officeDocument/2006/relationships/image" Target="media/image952.png"/><Relationship Id="rId953" Type="http://schemas.openxmlformats.org/officeDocument/2006/relationships/image" Target="media/image953.png"/><Relationship Id="rId954" Type="http://schemas.openxmlformats.org/officeDocument/2006/relationships/image" Target="media/image954.png"/><Relationship Id="rId955" Type="http://schemas.openxmlformats.org/officeDocument/2006/relationships/image" Target="media/image955.png"/><Relationship Id="rId956" Type="http://schemas.openxmlformats.org/officeDocument/2006/relationships/image" Target="media/image956.png"/><Relationship Id="rId957" Type="http://schemas.openxmlformats.org/officeDocument/2006/relationships/image" Target="media/image957.png"/><Relationship Id="rId958" Type="http://schemas.openxmlformats.org/officeDocument/2006/relationships/image" Target="media/image958.png"/><Relationship Id="rId959" Type="http://schemas.openxmlformats.org/officeDocument/2006/relationships/image" Target="media/image959.png"/><Relationship Id="rId960" Type="http://schemas.openxmlformats.org/officeDocument/2006/relationships/image" Target="media/image960.png"/><Relationship Id="rId961" Type="http://schemas.openxmlformats.org/officeDocument/2006/relationships/image" Target="media/image961.png"/><Relationship Id="rId962" Type="http://schemas.openxmlformats.org/officeDocument/2006/relationships/image" Target="media/image962.png"/><Relationship Id="rId963" Type="http://schemas.openxmlformats.org/officeDocument/2006/relationships/image" Target="media/image963.png"/><Relationship Id="rId964" Type="http://schemas.openxmlformats.org/officeDocument/2006/relationships/image" Target="media/image964.png"/><Relationship Id="rId965" Type="http://schemas.openxmlformats.org/officeDocument/2006/relationships/image" Target="media/image965.png"/><Relationship Id="rId966" Type="http://schemas.openxmlformats.org/officeDocument/2006/relationships/image" Target="media/image966.png"/><Relationship Id="rId967" Type="http://schemas.openxmlformats.org/officeDocument/2006/relationships/image" Target="media/image967.png"/><Relationship Id="rId968" Type="http://schemas.openxmlformats.org/officeDocument/2006/relationships/image" Target="media/image968.png"/><Relationship Id="rId969" Type="http://schemas.openxmlformats.org/officeDocument/2006/relationships/image" Target="media/image969.png"/><Relationship Id="rId970" Type="http://schemas.openxmlformats.org/officeDocument/2006/relationships/image" Target="media/image970.png"/><Relationship Id="rId971" Type="http://schemas.openxmlformats.org/officeDocument/2006/relationships/image" Target="media/image971.png"/><Relationship Id="rId972" Type="http://schemas.openxmlformats.org/officeDocument/2006/relationships/image" Target="media/image972.png"/><Relationship Id="rId973" Type="http://schemas.openxmlformats.org/officeDocument/2006/relationships/image" Target="media/image973.png"/><Relationship Id="rId974" Type="http://schemas.openxmlformats.org/officeDocument/2006/relationships/image" Target="media/image974.png"/><Relationship Id="rId975" Type="http://schemas.openxmlformats.org/officeDocument/2006/relationships/image" Target="media/image975.png"/><Relationship Id="rId976" Type="http://schemas.openxmlformats.org/officeDocument/2006/relationships/image" Target="media/image976.png"/><Relationship Id="rId977" Type="http://schemas.openxmlformats.org/officeDocument/2006/relationships/image" Target="media/image977.png"/><Relationship Id="rId978" Type="http://schemas.openxmlformats.org/officeDocument/2006/relationships/image" Target="media/image978.png"/><Relationship Id="rId979" Type="http://schemas.openxmlformats.org/officeDocument/2006/relationships/image" Target="media/image979.png"/><Relationship Id="rId980" Type="http://schemas.openxmlformats.org/officeDocument/2006/relationships/image" Target="media/image980.png"/><Relationship Id="rId981" Type="http://schemas.openxmlformats.org/officeDocument/2006/relationships/image" Target="media/image981.png"/><Relationship Id="rId982" Type="http://schemas.openxmlformats.org/officeDocument/2006/relationships/image" Target="media/image982.png"/><Relationship Id="rId983" Type="http://schemas.openxmlformats.org/officeDocument/2006/relationships/image" Target="media/image983.png"/><Relationship Id="rId984" Type="http://schemas.openxmlformats.org/officeDocument/2006/relationships/image" Target="media/image984.png"/><Relationship Id="rId985" Type="http://schemas.openxmlformats.org/officeDocument/2006/relationships/image" Target="media/image985.png"/><Relationship Id="rId986" Type="http://schemas.openxmlformats.org/officeDocument/2006/relationships/image" Target="media/image986.png"/><Relationship Id="rId987" Type="http://schemas.openxmlformats.org/officeDocument/2006/relationships/image" Target="media/image987.png"/><Relationship Id="rId988" Type="http://schemas.openxmlformats.org/officeDocument/2006/relationships/image" Target="media/image988.png"/><Relationship Id="rId989" Type="http://schemas.openxmlformats.org/officeDocument/2006/relationships/image" Target="media/image989.png"/><Relationship Id="rId990" Type="http://schemas.openxmlformats.org/officeDocument/2006/relationships/image" Target="media/image990.png"/><Relationship Id="rId991" Type="http://schemas.openxmlformats.org/officeDocument/2006/relationships/image" Target="media/image991.png"/><Relationship Id="rId992" Type="http://schemas.openxmlformats.org/officeDocument/2006/relationships/image" Target="media/image992.png"/><Relationship Id="rId993" Type="http://schemas.openxmlformats.org/officeDocument/2006/relationships/image" Target="media/image993.png"/><Relationship Id="rId994" Type="http://schemas.openxmlformats.org/officeDocument/2006/relationships/image" Target="media/image994.png"/><Relationship Id="rId995" Type="http://schemas.openxmlformats.org/officeDocument/2006/relationships/image" Target="media/image995.png"/><Relationship Id="rId996" Type="http://schemas.openxmlformats.org/officeDocument/2006/relationships/image" Target="media/image996.png"/><Relationship Id="rId997" Type="http://schemas.openxmlformats.org/officeDocument/2006/relationships/image" Target="media/image997.png"/><Relationship Id="rId998" Type="http://schemas.openxmlformats.org/officeDocument/2006/relationships/image" Target="media/image998.png"/><Relationship Id="rId999" Type="http://schemas.openxmlformats.org/officeDocument/2006/relationships/image" Target="media/image999.png"/><Relationship Id="rId1000" Type="http://schemas.openxmlformats.org/officeDocument/2006/relationships/image" Target="media/image1000.png"/><Relationship Id="rId1001" Type="http://schemas.openxmlformats.org/officeDocument/2006/relationships/image" Target="media/image1001.png"/><Relationship Id="rId1002" Type="http://schemas.openxmlformats.org/officeDocument/2006/relationships/image" Target="media/image1002.png"/><Relationship Id="rId1003" Type="http://schemas.openxmlformats.org/officeDocument/2006/relationships/image" Target="media/image1003.png"/><Relationship Id="rId1004" Type="http://schemas.openxmlformats.org/officeDocument/2006/relationships/image" Target="media/image1004.png"/><Relationship Id="rId1005" Type="http://schemas.openxmlformats.org/officeDocument/2006/relationships/image" Target="media/image1005.png"/><Relationship Id="rId1006" Type="http://schemas.openxmlformats.org/officeDocument/2006/relationships/image" Target="media/image1006.png"/><Relationship Id="rId1007" Type="http://schemas.openxmlformats.org/officeDocument/2006/relationships/image" Target="media/image1007.png"/><Relationship Id="rId1008" Type="http://schemas.openxmlformats.org/officeDocument/2006/relationships/image" Target="media/image1008.png"/><Relationship Id="rId1009" Type="http://schemas.openxmlformats.org/officeDocument/2006/relationships/image" Target="media/image1009.png"/><Relationship Id="rId1010" Type="http://schemas.openxmlformats.org/officeDocument/2006/relationships/image" Target="media/image1010.png"/><Relationship Id="rId1011" Type="http://schemas.openxmlformats.org/officeDocument/2006/relationships/image" Target="media/image1011.png"/><Relationship Id="rId1012" Type="http://schemas.openxmlformats.org/officeDocument/2006/relationships/image" Target="media/image1012.png"/><Relationship Id="rId1013" Type="http://schemas.openxmlformats.org/officeDocument/2006/relationships/image" Target="media/image1013.png"/><Relationship Id="rId1014" Type="http://schemas.openxmlformats.org/officeDocument/2006/relationships/image" Target="media/image1014.png"/><Relationship Id="rId1015" Type="http://schemas.openxmlformats.org/officeDocument/2006/relationships/image" Target="media/image1015.png"/><Relationship Id="rId1016" Type="http://schemas.openxmlformats.org/officeDocument/2006/relationships/image" Target="media/image1016.png"/><Relationship Id="rId1017" Type="http://schemas.openxmlformats.org/officeDocument/2006/relationships/image" Target="media/image1017.png"/><Relationship Id="rId1018" Type="http://schemas.openxmlformats.org/officeDocument/2006/relationships/image" Target="media/image1018.png"/><Relationship Id="rId1019" Type="http://schemas.openxmlformats.org/officeDocument/2006/relationships/image" Target="media/image1019.png"/><Relationship Id="rId1020" Type="http://schemas.openxmlformats.org/officeDocument/2006/relationships/image" Target="media/image1020.png"/><Relationship Id="rId1021" Type="http://schemas.openxmlformats.org/officeDocument/2006/relationships/image" Target="media/image1021.png"/><Relationship Id="rId1022" Type="http://schemas.openxmlformats.org/officeDocument/2006/relationships/image" Target="media/image1022.png"/><Relationship Id="rId1023" Type="http://schemas.openxmlformats.org/officeDocument/2006/relationships/image" Target="media/image1023.png"/><Relationship Id="rId1024" Type="http://schemas.openxmlformats.org/officeDocument/2006/relationships/image" Target="media/image1024.png"/><Relationship Id="rId1025" Type="http://schemas.openxmlformats.org/officeDocument/2006/relationships/image" Target="media/image1025.png"/><Relationship Id="rId1026" Type="http://schemas.openxmlformats.org/officeDocument/2006/relationships/image" Target="media/image1026.png"/><Relationship Id="rId1027" Type="http://schemas.openxmlformats.org/officeDocument/2006/relationships/image" Target="media/image1027.png"/><Relationship Id="rId1028" Type="http://schemas.openxmlformats.org/officeDocument/2006/relationships/image" Target="media/image1028.png"/><Relationship Id="rId1029" Type="http://schemas.openxmlformats.org/officeDocument/2006/relationships/image" Target="media/image1029.png"/><Relationship Id="rId1030" Type="http://schemas.openxmlformats.org/officeDocument/2006/relationships/image" Target="media/image1030.png"/><Relationship Id="rId1031" Type="http://schemas.openxmlformats.org/officeDocument/2006/relationships/image" Target="media/image1031.png"/><Relationship Id="rId1032" Type="http://schemas.openxmlformats.org/officeDocument/2006/relationships/image" Target="media/image1032.png"/><Relationship Id="rId1033" Type="http://schemas.openxmlformats.org/officeDocument/2006/relationships/image" Target="media/image1033.png"/><Relationship Id="rId1034" Type="http://schemas.openxmlformats.org/officeDocument/2006/relationships/image" Target="media/image1034.png"/><Relationship Id="rId1035" Type="http://schemas.openxmlformats.org/officeDocument/2006/relationships/image" Target="media/image1035.png"/><Relationship Id="rId1036" Type="http://schemas.openxmlformats.org/officeDocument/2006/relationships/image" Target="media/image1036.png"/><Relationship Id="rId1037" Type="http://schemas.openxmlformats.org/officeDocument/2006/relationships/image" Target="media/image1037.png"/><Relationship Id="rId1038" Type="http://schemas.openxmlformats.org/officeDocument/2006/relationships/image" Target="media/image1038.png"/><Relationship Id="rId1039" Type="http://schemas.openxmlformats.org/officeDocument/2006/relationships/image" Target="media/image1039.png"/><Relationship Id="rId1040" Type="http://schemas.openxmlformats.org/officeDocument/2006/relationships/image" Target="media/image1040.png"/><Relationship Id="rId1041" Type="http://schemas.openxmlformats.org/officeDocument/2006/relationships/image" Target="media/image1041.png"/><Relationship Id="rId1042" Type="http://schemas.openxmlformats.org/officeDocument/2006/relationships/image" Target="media/image1042.png"/><Relationship Id="rId1043" Type="http://schemas.openxmlformats.org/officeDocument/2006/relationships/image" Target="media/image1043.png"/><Relationship Id="rId1044" Type="http://schemas.openxmlformats.org/officeDocument/2006/relationships/image" Target="media/image1044.png"/><Relationship Id="rId1045" Type="http://schemas.openxmlformats.org/officeDocument/2006/relationships/image" Target="media/image1045.png"/><Relationship Id="rId1046" Type="http://schemas.openxmlformats.org/officeDocument/2006/relationships/image" Target="media/image1046.png"/><Relationship Id="rId1047" Type="http://schemas.openxmlformats.org/officeDocument/2006/relationships/image" Target="media/image1047.png"/><Relationship Id="rId1048" Type="http://schemas.openxmlformats.org/officeDocument/2006/relationships/image" Target="media/image1048.png"/><Relationship Id="rId1049" Type="http://schemas.openxmlformats.org/officeDocument/2006/relationships/image" Target="media/image1049.png"/><Relationship Id="rId1050" Type="http://schemas.openxmlformats.org/officeDocument/2006/relationships/image" Target="media/image1050.png"/><Relationship Id="rId1051" Type="http://schemas.openxmlformats.org/officeDocument/2006/relationships/image" Target="media/image1051.png"/><Relationship Id="rId1052" Type="http://schemas.openxmlformats.org/officeDocument/2006/relationships/image" Target="media/image1052.png"/><Relationship Id="rId1053" Type="http://schemas.openxmlformats.org/officeDocument/2006/relationships/image" Target="media/image1053.png"/><Relationship Id="rId1054" Type="http://schemas.openxmlformats.org/officeDocument/2006/relationships/image" Target="media/image1054.png"/><Relationship Id="rId1055" Type="http://schemas.openxmlformats.org/officeDocument/2006/relationships/image" Target="media/image1055.png"/><Relationship Id="rId1056" Type="http://schemas.openxmlformats.org/officeDocument/2006/relationships/image" Target="media/image1056.png"/><Relationship Id="rId1057" Type="http://schemas.openxmlformats.org/officeDocument/2006/relationships/image" Target="media/image1057.png"/><Relationship Id="rId1058" Type="http://schemas.openxmlformats.org/officeDocument/2006/relationships/image" Target="media/image1058.png"/><Relationship Id="rId1059" Type="http://schemas.openxmlformats.org/officeDocument/2006/relationships/image" Target="media/image1059.png"/><Relationship Id="rId1060" Type="http://schemas.openxmlformats.org/officeDocument/2006/relationships/image" Target="media/image1060.png"/><Relationship Id="rId1061" Type="http://schemas.openxmlformats.org/officeDocument/2006/relationships/image" Target="media/image1061.png"/><Relationship Id="rId1062" Type="http://schemas.openxmlformats.org/officeDocument/2006/relationships/image" Target="media/image1062.png"/><Relationship Id="rId1063" Type="http://schemas.openxmlformats.org/officeDocument/2006/relationships/image" Target="media/image1063.png"/><Relationship Id="rId1064" Type="http://schemas.openxmlformats.org/officeDocument/2006/relationships/image" Target="media/image1064.png"/><Relationship Id="rId1065" Type="http://schemas.openxmlformats.org/officeDocument/2006/relationships/image" Target="media/image1065.png"/><Relationship Id="rId1066" Type="http://schemas.openxmlformats.org/officeDocument/2006/relationships/image" Target="media/image1066.png"/><Relationship Id="rId1067" Type="http://schemas.openxmlformats.org/officeDocument/2006/relationships/image" Target="media/image1067.png"/><Relationship Id="rId1068" Type="http://schemas.openxmlformats.org/officeDocument/2006/relationships/image" Target="media/image1068.png"/><Relationship Id="rId1069" Type="http://schemas.openxmlformats.org/officeDocument/2006/relationships/image" Target="media/image1069.png"/><Relationship Id="rId1070" Type="http://schemas.openxmlformats.org/officeDocument/2006/relationships/image" Target="media/image1070.png"/><Relationship Id="rId1071" Type="http://schemas.openxmlformats.org/officeDocument/2006/relationships/image" Target="media/image1071.png"/><Relationship Id="rId1072" Type="http://schemas.openxmlformats.org/officeDocument/2006/relationships/image" Target="media/image1072.png"/><Relationship Id="rId1073" Type="http://schemas.openxmlformats.org/officeDocument/2006/relationships/image" Target="media/image1073.png"/><Relationship Id="rId1074" Type="http://schemas.openxmlformats.org/officeDocument/2006/relationships/image" Target="media/image1074.png"/><Relationship Id="rId1075" Type="http://schemas.openxmlformats.org/officeDocument/2006/relationships/image" Target="media/image1075.png"/><Relationship Id="rId1076" Type="http://schemas.openxmlformats.org/officeDocument/2006/relationships/image" Target="media/image1076.png"/><Relationship Id="rId1077" Type="http://schemas.openxmlformats.org/officeDocument/2006/relationships/image" Target="media/image1077.png"/><Relationship Id="rId1078" Type="http://schemas.openxmlformats.org/officeDocument/2006/relationships/image" Target="media/image1078.png"/><Relationship Id="rId1079" Type="http://schemas.openxmlformats.org/officeDocument/2006/relationships/image" Target="media/image1079.png"/><Relationship Id="rId1080" Type="http://schemas.openxmlformats.org/officeDocument/2006/relationships/image" Target="media/image1080.png"/><Relationship Id="rId1081" Type="http://schemas.openxmlformats.org/officeDocument/2006/relationships/image" Target="media/image1081.png"/><Relationship Id="rId1082" Type="http://schemas.openxmlformats.org/officeDocument/2006/relationships/image" Target="media/image1082.png"/><Relationship Id="rId1083" Type="http://schemas.openxmlformats.org/officeDocument/2006/relationships/image" Target="media/image1083.png"/><Relationship Id="rId1084" Type="http://schemas.openxmlformats.org/officeDocument/2006/relationships/image" Target="media/image1084.png"/><Relationship Id="rId1085" Type="http://schemas.openxmlformats.org/officeDocument/2006/relationships/image" Target="media/image1085.png"/><Relationship Id="rId1086" Type="http://schemas.openxmlformats.org/officeDocument/2006/relationships/image" Target="media/image1086.png"/><Relationship Id="rId1087" Type="http://schemas.openxmlformats.org/officeDocument/2006/relationships/image" Target="media/image1087.png"/><Relationship Id="rId1088" Type="http://schemas.openxmlformats.org/officeDocument/2006/relationships/image" Target="media/image1088.png"/><Relationship Id="rId1089" Type="http://schemas.openxmlformats.org/officeDocument/2006/relationships/image" Target="media/image1089.png"/><Relationship Id="rId1090" Type="http://schemas.openxmlformats.org/officeDocument/2006/relationships/image" Target="media/image1090.png"/><Relationship Id="rId1091" Type="http://schemas.openxmlformats.org/officeDocument/2006/relationships/image" Target="media/image1091.png"/><Relationship Id="rId1092" Type="http://schemas.openxmlformats.org/officeDocument/2006/relationships/image" Target="media/image1092.png"/><Relationship Id="rId1093" Type="http://schemas.openxmlformats.org/officeDocument/2006/relationships/image" Target="media/image1093.png"/><Relationship Id="rId1094" Type="http://schemas.openxmlformats.org/officeDocument/2006/relationships/image" Target="media/image1094.png"/><Relationship Id="rId1095" Type="http://schemas.openxmlformats.org/officeDocument/2006/relationships/image" Target="media/image1095.png"/><Relationship Id="rId1096" Type="http://schemas.openxmlformats.org/officeDocument/2006/relationships/image" Target="media/image1096.png"/><Relationship Id="rId1097" Type="http://schemas.openxmlformats.org/officeDocument/2006/relationships/image" Target="media/image1097.png"/><Relationship Id="rId1098" Type="http://schemas.openxmlformats.org/officeDocument/2006/relationships/image" Target="media/image1098.png"/><Relationship Id="rId1099" Type="http://schemas.openxmlformats.org/officeDocument/2006/relationships/image" Target="media/image1099.png"/><Relationship Id="rId1100" Type="http://schemas.openxmlformats.org/officeDocument/2006/relationships/image" Target="media/image1100.png"/><Relationship Id="rId1101" Type="http://schemas.openxmlformats.org/officeDocument/2006/relationships/image" Target="media/image1101.png"/><Relationship Id="rId1102" Type="http://schemas.openxmlformats.org/officeDocument/2006/relationships/image" Target="media/image1102.png"/><Relationship Id="rId1103" Type="http://schemas.openxmlformats.org/officeDocument/2006/relationships/image" Target="media/image1103.png"/><Relationship Id="rId1104" Type="http://schemas.openxmlformats.org/officeDocument/2006/relationships/image" Target="media/image1104.png"/><Relationship Id="rId1105" Type="http://schemas.openxmlformats.org/officeDocument/2006/relationships/image" Target="media/image1105.png"/><Relationship Id="rId1106" Type="http://schemas.openxmlformats.org/officeDocument/2006/relationships/image" Target="media/image1106.png"/><Relationship Id="rId1107" Type="http://schemas.openxmlformats.org/officeDocument/2006/relationships/image" Target="media/image1107.png"/><Relationship Id="rId1108" Type="http://schemas.openxmlformats.org/officeDocument/2006/relationships/image" Target="media/image1108.png"/><Relationship Id="rId1109" Type="http://schemas.openxmlformats.org/officeDocument/2006/relationships/image" Target="media/image1109.png"/><Relationship Id="rId1110" Type="http://schemas.openxmlformats.org/officeDocument/2006/relationships/image" Target="media/image1110.png"/><Relationship Id="rId1111" Type="http://schemas.openxmlformats.org/officeDocument/2006/relationships/image" Target="media/image1111.png"/><Relationship Id="rId1112" Type="http://schemas.openxmlformats.org/officeDocument/2006/relationships/image" Target="media/image1112.png"/><Relationship Id="rId1113" Type="http://schemas.openxmlformats.org/officeDocument/2006/relationships/image" Target="media/image1113.png"/><Relationship Id="rId1114" Type="http://schemas.openxmlformats.org/officeDocument/2006/relationships/image" Target="media/image1114.png"/><Relationship Id="rId1115" Type="http://schemas.openxmlformats.org/officeDocument/2006/relationships/image" Target="media/image1115.png"/><Relationship Id="rId1116" Type="http://schemas.openxmlformats.org/officeDocument/2006/relationships/image" Target="media/image1116.png"/><Relationship Id="rId1117" Type="http://schemas.openxmlformats.org/officeDocument/2006/relationships/image" Target="media/image1117.png"/><Relationship Id="rId1118" Type="http://schemas.openxmlformats.org/officeDocument/2006/relationships/image" Target="media/image1118.png"/><Relationship Id="rId1119" Type="http://schemas.openxmlformats.org/officeDocument/2006/relationships/image" Target="media/image1119.png"/><Relationship Id="rId1120" Type="http://schemas.openxmlformats.org/officeDocument/2006/relationships/image" Target="media/image1120.png"/><Relationship Id="rId1121" Type="http://schemas.openxmlformats.org/officeDocument/2006/relationships/image" Target="media/image1121.png"/><Relationship Id="rId1122" Type="http://schemas.openxmlformats.org/officeDocument/2006/relationships/image" Target="media/image1122.png"/><Relationship Id="rId1123" Type="http://schemas.openxmlformats.org/officeDocument/2006/relationships/image" Target="media/image1123.png"/><Relationship Id="rId1124" Type="http://schemas.openxmlformats.org/officeDocument/2006/relationships/image" Target="media/image1124.png"/><Relationship Id="rId1125" Type="http://schemas.openxmlformats.org/officeDocument/2006/relationships/image" Target="media/image1125.png"/><Relationship Id="rId1126" Type="http://schemas.openxmlformats.org/officeDocument/2006/relationships/image" Target="media/image1126.png"/><Relationship Id="rId1127" Type="http://schemas.openxmlformats.org/officeDocument/2006/relationships/image" Target="media/image1127.png"/><Relationship Id="rId1128" Type="http://schemas.openxmlformats.org/officeDocument/2006/relationships/image" Target="media/image1128.png"/><Relationship Id="rId1129" Type="http://schemas.openxmlformats.org/officeDocument/2006/relationships/image" Target="media/image1129.png"/><Relationship Id="rId1130" Type="http://schemas.openxmlformats.org/officeDocument/2006/relationships/image" Target="media/image1130.png"/><Relationship Id="rId1131" Type="http://schemas.openxmlformats.org/officeDocument/2006/relationships/image" Target="media/image1131.png"/><Relationship Id="rId1132" Type="http://schemas.openxmlformats.org/officeDocument/2006/relationships/image" Target="media/image1132.png"/><Relationship Id="rId1133" Type="http://schemas.openxmlformats.org/officeDocument/2006/relationships/image" Target="media/image1133.png"/><Relationship Id="rId1134" Type="http://schemas.openxmlformats.org/officeDocument/2006/relationships/image" Target="media/image1134.png"/><Relationship Id="rId1135" Type="http://schemas.openxmlformats.org/officeDocument/2006/relationships/image" Target="media/image1135.png"/><Relationship Id="rId1136" Type="http://schemas.openxmlformats.org/officeDocument/2006/relationships/image" Target="media/image1136.png"/><Relationship Id="rId1137" Type="http://schemas.openxmlformats.org/officeDocument/2006/relationships/image" Target="media/image1137.png"/><Relationship Id="rId1138" Type="http://schemas.openxmlformats.org/officeDocument/2006/relationships/image" Target="media/image1138.png"/><Relationship Id="rId1139" Type="http://schemas.openxmlformats.org/officeDocument/2006/relationships/image" Target="media/image1139.png"/><Relationship Id="rId1140" Type="http://schemas.openxmlformats.org/officeDocument/2006/relationships/image" Target="media/image1140.png"/><Relationship Id="rId1141" Type="http://schemas.openxmlformats.org/officeDocument/2006/relationships/image" Target="media/image1141.png"/><Relationship Id="rId1142" Type="http://schemas.openxmlformats.org/officeDocument/2006/relationships/image" Target="media/image1142.png"/><Relationship Id="rId1143" Type="http://schemas.openxmlformats.org/officeDocument/2006/relationships/image" Target="media/image1143.png"/><Relationship Id="rId1144" Type="http://schemas.openxmlformats.org/officeDocument/2006/relationships/image" Target="media/image1144.png"/><Relationship Id="rId1145" Type="http://schemas.openxmlformats.org/officeDocument/2006/relationships/image" Target="media/image1145.png"/><Relationship Id="rId1146" Type="http://schemas.openxmlformats.org/officeDocument/2006/relationships/image" Target="media/image1146.png"/><Relationship Id="rId1147" Type="http://schemas.openxmlformats.org/officeDocument/2006/relationships/image" Target="media/image1147.png"/><Relationship Id="rId1148" Type="http://schemas.openxmlformats.org/officeDocument/2006/relationships/image" Target="media/image1148.png"/><Relationship Id="rId1149" Type="http://schemas.openxmlformats.org/officeDocument/2006/relationships/image" Target="media/image1149.png"/><Relationship Id="rId1150" Type="http://schemas.openxmlformats.org/officeDocument/2006/relationships/image" Target="media/image1150.png"/><Relationship Id="rId1151" Type="http://schemas.openxmlformats.org/officeDocument/2006/relationships/image" Target="media/image1151.png"/><Relationship Id="rId1169" Type="http://schemas.openxmlformats.org/officeDocument/2006/relationships/image" Target="media/image1169.png"/><Relationship Id="rId1170" Type="http://schemas.openxmlformats.org/officeDocument/2006/relationships/image" Target="media/image1170.png"/><Relationship Id="rId1171" Type="http://schemas.openxmlformats.org/officeDocument/2006/relationships/image" Target="media/image1171.png"/><Relationship Id="rId1172" Type="http://schemas.openxmlformats.org/officeDocument/2006/relationships/image" Target="media/image1172.png"/><Relationship Id="rId1173" Type="http://schemas.openxmlformats.org/officeDocument/2006/relationships/image" Target="media/image1173.png"/><Relationship Id="rId1174" Type="http://schemas.openxmlformats.org/officeDocument/2006/relationships/image" Target="media/image1174.png"/><Relationship Id="rId1175" Type="http://schemas.openxmlformats.org/officeDocument/2006/relationships/image" Target="media/image1175.png"/><Relationship Id="rId1176" Type="http://schemas.openxmlformats.org/officeDocument/2006/relationships/image" Target="media/image1176.png"/><Relationship Id="rId1177" Type="http://schemas.openxmlformats.org/officeDocument/2006/relationships/image" Target="media/image1177.png"/><Relationship Id="rId1178" Type="http://schemas.openxmlformats.org/officeDocument/2006/relationships/image" Target="media/image1178.png"/><Relationship Id="rId1179" Type="http://schemas.openxmlformats.org/officeDocument/2006/relationships/image" Target="media/image1179.png"/><Relationship Id="rId1180" Type="http://schemas.openxmlformats.org/officeDocument/2006/relationships/image" Target="media/image1180.png"/><Relationship Id="rId1181" Type="http://schemas.openxmlformats.org/officeDocument/2006/relationships/image" Target="media/image1181.png"/><Relationship Id="rId1182" Type="http://schemas.openxmlformats.org/officeDocument/2006/relationships/image" Target="media/image1182.png"/><Relationship Id="rId1183" Type="http://schemas.openxmlformats.org/officeDocument/2006/relationships/image" Target="media/image1183.png"/><Relationship Id="rId1184" Type="http://schemas.openxmlformats.org/officeDocument/2006/relationships/image" Target="media/image1184.png"/><Relationship Id="rId1185" Type="http://schemas.openxmlformats.org/officeDocument/2006/relationships/image" Target="media/image1185.png"/><Relationship Id="rId1186" Type="http://schemas.openxmlformats.org/officeDocument/2006/relationships/image" Target="media/image1186.png"/><Relationship Id="rId1187" Type="http://schemas.openxmlformats.org/officeDocument/2006/relationships/image" Target="media/image1187.png"/><Relationship Id="rId1188" Type="http://schemas.openxmlformats.org/officeDocument/2006/relationships/image" Target="media/image1188.png"/><Relationship Id="rId1189" Type="http://schemas.openxmlformats.org/officeDocument/2006/relationships/image" Target="media/image1189.png"/><Relationship Id="rId1190" Type="http://schemas.openxmlformats.org/officeDocument/2006/relationships/image" Target="media/image1190.png"/><Relationship Id="rId1191" Type="http://schemas.openxmlformats.org/officeDocument/2006/relationships/image" Target="media/image1191.png"/><Relationship Id="rId1192" Type="http://schemas.openxmlformats.org/officeDocument/2006/relationships/image" Target="media/image1192.png"/><Relationship Id="rId1193" Type="http://schemas.openxmlformats.org/officeDocument/2006/relationships/image" Target="media/image1193.png"/><Relationship Id="rId1194" Type="http://schemas.openxmlformats.org/officeDocument/2006/relationships/image" Target="media/image1194.png"/><Relationship Id="rId1195" Type="http://schemas.openxmlformats.org/officeDocument/2006/relationships/image" Target="media/image1195.png"/><Relationship Id="rId1196" Type="http://schemas.openxmlformats.org/officeDocument/2006/relationships/image" Target="media/image1196.png"/><Relationship Id="rId1197" Type="http://schemas.openxmlformats.org/officeDocument/2006/relationships/image" Target="media/image1197.png"/><Relationship Id="rId1198" Type="http://schemas.openxmlformats.org/officeDocument/2006/relationships/image" Target="media/image1198.png"/><Relationship Id="rId1199" Type="http://schemas.openxmlformats.org/officeDocument/2006/relationships/image" Target="media/image1199.png"/><Relationship Id="rId1200" Type="http://schemas.openxmlformats.org/officeDocument/2006/relationships/image" Target="media/image1200.png"/><Relationship Id="rId1201" Type="http://schemas.openxmlformats.org/officeDocument/2006/relationships/image" Target="media/image1201.png"/><Relationship Id="rId1202" Type="http://schemas.openxmlformats.org/officeDocument/2006/relationships/image" Target="media/image1202.png"/><Relationship Id="rId1203" Type="http://schemas.openxmlformats.org/officeDocument/2006/relationships/image" Target="media/image1203.png"/><Relationship Id="rId1204" Type="http://schemas.openxmlformats.org/officeDocument/2006/relationships/image" Target="media/image1204.png"/><Relationship Id="rId1205" Type="http://schemas.openxmlformats.org/officeDocument/2006/relationships/image" Target="media/image1205.png"/><Relationship Id="rId1206" Type="http://schemas.openxmlformats.org/officeDocument/2006/relationships/image" Target="media/image1206.png"/><Relationship Id="rId1207" Type="http://schemas.openxmlformats.org/officeDocument/2006/relationships/image" Target="media/image1207.png"/><Relationship Id="rId1208" Type="http://schemas.openxmlformats.org/officeDocument/2006/relationships/image" Target="media/image1208.png"/><Relationship Id="rId1209" Type="http://schemas.openxmlformats.org/officeDocument/2006/relationships/image" Target="media/image1209.png"/><Relationship Id="rId1210" Type="http://schemas.openxmlformats.org/officeDocument/2006/relationships/image" Target="media/image1210.png"/><Relationship Id="rId1211" Type="http://schemas.openxmlformats.org/officeDocument/2006/relationships/image" Target="media/image1211.png"/><Relationship Id="rId1212" Type="http://schemas.openxmlformats.org/officeDocument/2006/relationships/image" Target="media/image1212.png"/><Relationship Id="rId1213" Type="http://schemas.openxmlformats.org/officeDocument/2006/relationships/image" Target="media/image1213.png"/><Relationship Id="rId1214" Type="http://schemas.openxmlformats.org/officeDocument/2006/relationships/image" Target="media/image1214.png"/><Relationship Id="rId1215" Type="http://schemas.openxmlformats.org/officeDocument/2006/relationships/image" Target="media/image1215.png"/><Relationship Id="rId1216" Type="http://schemas.openxmlformats.org/officeDocument/2006/relationships/image" Target="media/image1216.png"/><Relationship Id="rId1217" Type="http://schemas.openxmlformats.org/officeDocument/2006/relationships/image" Target="media/image1217.png"/><Relationship Id="rId1218" Type="http://schemas.openxmlformats.org/officeDocument/2006/relationships/image" Target="media/image1218.png"/><Relationship Id="rId1219" Type="http://schemas.openxmlformats.org/officeDocument/2006/relationships/image" Target="media/image1219.png"/><Relationship Id="rId1220" Type="http://schemas.openxmlformats.org/officeDocument/2006/relationships/image" Target="media/image1220.png"/><Relationship Id="rId1221" Type="http://schemas.openxmlformats.org/officeDocument/2006/relationships/image" Target="media/image1221.png"/><Relationship Id="rId1222" Type="http://schemas.openxmlformats.org/officeDocument/2006/relationships/image" Target="media/image1222.png"/><Relationship Id="rId1223" Type="http://schemas.openxmlformats.org/officeDocument/2006/relationships/image" Target="media/image1223.png"/><Relationship Id="rId1224" Type="http://schemas.openxmlformats.org/officeDocument/2006/relationships/image" Target="media/image1224.png"/><Relationship Id="rId1225" Type="http://schemas.openxmlformats.org/officeDocument/2006/relationships/image" Target="media/image1225.png"/><Relationship Id="rId1226" Type="http://schemas.openxmlformats.org/officeDocument/2006/relationships/image" Target="media/image1226.png"/><Relationship Id="rId1227" Type="http://schemas.openxmlformats.org/officeDocument/2006/relationships/image" Target="media/image1227.png"/><Relationship Id="rId1228" Type="http://schemas.openxmlformats.org/officeDocument/2006/relationships/image" Target="media/image1228.png"/><Relationship Id="rId1229" Type="http://schemas.openxmlformats.org/officeDocument/2006/relationships/image" Target="media/image1229.png"/><Relationship Id="rId1230" Type="http://schemas.openxmlformats.org/officeDocument/2006/relationships/image" Target="media/image1230.png"/><Relationship Id="rId1231" Type="http://schemas.openxmlformats.org/officeDocument/2006/relationships/image" Target="media/image1231.png"/><Relationship Id="rId1232" Type="http://schemas.openxmlformats.org/officeDocument/2006/relationships/image" Target="media/image1232.png"/><Relationship Id="rId1233" Type="http://schemas.openxmlformats.org/officeDocument/2006/relationships/image" Target="media/image1233.png"/><Relationship Id="rId1234" Type="http://schemas.openxmlformats.org/officeDocument/2006/relationships/image" Target="media/image1234.png"/><Relationship Id="rId1235" Type="http://schemas.openxmlformats.org/officeDocument/2006/relationships/image" Target="media/image1235.png"/><Relationship Id="rId1236" Type="http://schemas.openxmlformats.org/officeDocument/2006/relationships/image" Target="media/image1236.png"/><Relationship Id="rId1237" Type="http://schemas.openxmlformats.org/officeDocument/2006/relationships/image" Target="media/image1237.png"/><Relationship Id="rId1238" Type="http://schemas.openxmlformats.org/officeDocument/2006/relationships/image" Target="media/image1238.png"/><Relationship Id="rId1239" Type="http://schemas.openxmlformats.org/officeDocument/2006/relationships/image" Target="media/image1239.png"/><Relationship Id="rId1240" Type="http://schemas.openxmlformats.org/officeDocument/2006/relationships/image" Target="media/image1240.png"/><Relationship Id="rId1241" Type="http://schemas.openxmlformats.org/officeDocument/2006/relationships/image" Target="media/image1241.png"/><Relationship Id="rId1242" Type="http://schemas.openxmlformats.org/officeDocument/2006/relationships/image" Target="media/image1242.png"/><Relationship Id="rId1243" Type="http://schemas.openxmlformats.org/officeDocument/2006/relationships/image" Target="media/image1243.png"/><Relationship Id="rId1244" Type="http://schemas.openxmlformats.org/officeDocument/2006/relationships/image" Target="media/image1244.png"/><Relationship Id="rId1245" Type="http://schemas.openxmlformats.org/officeDocument/2006/relationships/image" Target="media/image1245.png"/><Relationship Id="rId1246" Type="http://schemas.openxmlformats.org/officeDocument/2006/relationships/image" Target="media/image1246.png"/><Relationship Id="rId1247" Type="http://schemas.openxmlformats.org/officeDocument/2006/relationships/image" Target="media/image1247.png"/><Relationship Id="rId1248" Type="http://schemas.openxmlformats.org/officeDocument/2006/relationships/image" Target="media/image1248.png"/><Relationship Id="rId1249" Type="http://schemas.openxmlformats.org/officeDocument/2006/relationships/image" Target="media/image1249.png"/><Relationship Id="rId1250" Type="http://schemas.openxmlformats.org/officeDocument/2006/relationships/image" Target="media/image1250.png"/><Relationship Id="rId1251" Type="http://schemas.openxmlformats.org/officeDocument/2006/relationships/image" Target="media/image1251.png"/><Relationship Id="rId1252" Type="http://schemas.openxmlformats.org/officeDocument/2006/relationships/image" Target="media/image1252.png"/><Relationship Id="rId1253" Type="http://schemas.openxmlformats.org/officeDocument/2006/relationships/image" Target="media/image1253.png"/><Relationship Id="rId1254" Type="http://schemas.openxmlformats.org/officeDocument/2006/relationships/image" Target="media/image1254.png"/><Relationship Id="rId1255" Type="http://schemas.openxmlformats.org/officeDocument/2006/relationships/image" Target="media/image1255.png"/><Relationship Id="rId1256" Type="http://schemas.openxmlformats.org/officeDocument/2006/relationships/image" Target="media/image1256.png"/><Relationship Id="rId1257" Type="http://schemas.openxmlformats.org/officeDocument/2006/relationships/image" Target="media/image1257.png"/><Relationship Id="rId1258" Type="http://schemas.openxmlformats.org/officeDocument/2006/relationships/image" Target="media/image1258.png"/><Relationship Id="rId1259" Type="http://schemas.openxmlformats.org/officeDocument/2006/relationships/image" Target="media/image1259.png"/><Relationship Id="rId1260" Type="http://schemas.openxmlformats.org/officeDocument/2006/relationships/image" Target="media/image1260.png"/><Relationship Id="rId1261" Type="http://schemas.openxmlformats.org/officeDocument/2006/relationships/image" Target="media/image1261.png"/><Relationship Id="rId1262" Type="http://schemas.openxmlformats.org/officeDocument/2006/relationships/image" Target="media/image1262.png"/><Relationship Id="rId1263" Type="http://schemas.openxmlformats.org/officeDocument/2006/relationships/image" Target="media/image1263.png"/><Relationship Id="rId1264" Type="http://schemas.openxmlformats.org/officeDocument/2006/relationships/image" Target="media/image1264.png"/><Relationship Id="rId1265" Type="http://schemas.openxmlformats.org/officeDocument/2006/relationships/image" Target="media/image1265.png"/><Relationship Id="rId1266" Type="http://schemas.openxmlformats.org/officeDocument/2006/relationships/image" Target="media/image1266.png"/><Relationship Id="rId1267" Type="http://schemas.openxmlformats.org/officeDocument/2006/relationships/image" Target="media/image1267.png"/><Relationship Id="rId1268" Type="http://schemas.openxmlformats.org/officeDocument/2006/relationships/image" Target="media/image1268.png"/><Relationship Id="rId1269" Type="http://schemas.openxmlformats.org/officeDocument/2006/relationships/image" Target="media/image1269.png"/><Relationship Id="rId1270" Type="http://schemas.openxmlformats.org/officeDocument/2006/relationships/image" Target="media/image1270.png"/><Relationship Id="rId1271" Type="http://schemas.openxmlformats.org/officeDocument/2006/relationships/image" Target="media/image1271.png"/><Relationship Id="rId1272" Type="http://schemas.openxmlformats.org/officeDocument/2006/relationships/image" Target="media/image1272.png"/><Relationship Id="rId1273" Type="http://schemas.openxmlformats.org/officeDocument/2006/relationships/image" Target="media/image1273.png"/><Relationship Id="rId1274" Type="http://schemas.openxmlformats.org/officeDocument/2006/relationships/image" Target="media/image1274.png"/><Relationship Id="rId1275" Type="http://schemas.openxmlformats.org/officeDocument/2006/relationships/image" Target="media/image1275.png"/><Relationship Id="rId1276" Type="http://schemas.openxmlformats.org/officeDocument/2006/relationships/image" Target="media/image1276.png"/><Relationship Id="rId1277" Type="http://schemas.openxmlformats.org/officeDocument/2006/relationships/image" Target="media/image1277.png"/><Relationship Id="rId1278" Type="http://schemas.openxmlformats.org/officeDocument/2006/relationships/image" Target="media/image1278.png"/><Relationship Id="rId1279" Type="http://schemas.openxmlformats.org/officeDocument/2006/relationships/image" Target="media/image1279.png"/><Relationship Id="rId1280" Type="http://schemas.openxmlformats.org/officeDocument/2006/relationships/image" Target="media/image1280.png"/><Relationship Id="rId1281" Type="http://schemas.openxmlformats.org/officeDocument/2006/relationships/image" Target="media/image1281.png"/><Relationship Id="rId1282" Type="http://schemas.openxmlformats.org/officeDocument/2006/relationships/image" Target="media/image1282.png"/><Relationship Id="rId1283" Type="http://schemas.openxmlformats.org/officeDocument/2006/relationships/image" Target="media/image1283.png"/><Relationship Id="rId1284" Type="http://schemas.openxmlformats.org/officeDocument/2006/relationships/image" Target="media/image1284.png"/><Relationship Id="rId1285" Type="http://schemas.openxmlformats.org/officeDocument/2006/relationships/image" Target="media/image1285.png"/><Relationship Id="rId1286" Type="http://schemas.openxmlformats.org/officeDocument/2006/relationships/image" Target="media/image1286.png"/><Relationship Id="rId1287" Type="http://schemas.openxmlformats.org/officeDocument/2006/relationships/image" Target="media/image1287.png"/><Relationship Id="rId1288" Type="http://schemas.openxmlformats.org/officeDocument/2006/relationships/image" Target="media/image1288.png"/><Relationship Id="rId1289" Type="http://schemas.openxmlformats.org/officeDocument/2006/relationships/image" Target="media/image1289.png"/><Relationship Id="rId1290" Type="http://schemas.openxmlformats.org/officeDocument/2006/relationships/image" Target="media/image1290.png"/><Relationship Id="rId1291" Type="http://schemas.openxmlformats.org/officeDocument/2006/relationships/image" Target="media/image1291.png"/><Relationship Id="rId1292" Type="http://schemas.openxmlformats.org/officeDocument/2006/relationships/image" Target="media/image1292.png"/><Relationship Id="rId1293" Type="http://schemas.openxmlformats.org/officeDocument/2006/relationships/image" Target="media/image1293.png"/><Relationship Id="rId1294" Type="http://schemas.openxmlformats.org/officeDocument/2006/relationships/image" Target="media/image1294.png"/><Relationship Id="rId1295" Type="http://schemas.openxmlformats.org/officeDocument/2006/relationships/image" Target="media/image1295.png"/><Relationship Id="rId1296" Type="http://schemas.openxmlformats.org/officeDocument/2006/relationships/image" Target="media/image1296.png"/><Relationship Id="rId1297" Type="http://schemas.openxmlformats.org/officeDocument/2006/relationships/image" Target="media/image1297.png"/><Relationship Id="rId1298" Type="http://schemas.openxmlformats.org/officeDocument/2006/relationships/image" Target="media/image1298.png"/><Relationship Id="rId1299" Type="http://schemas.openxmlformats.org/officeDocument/2006/relationships/image" Target="media/image1299.png"/><Relationship Id="rId1300" Type="http://schemas.openxmlformats.org/officeDocument/2006/relationships/image" Target="media/image1300.png"/><Relationship Id="rId1301" Type="http://schemas.openxmlformats.org/officeDocument/2006/relationships/image" Target="media/image1301.png"/><Relationship Id="rId1302" Type="http://schemas.openxmlformats.org/officeDocument/2006/relationships/image" Target="media/image1302.png"/><Relationship Id="rId1303" Type="http://schemas.openxmlformats.org/officeDocument/2006/relationships/image" Target="media/image1303.png"/><Relationship Id="rId1304" Type="http://schemas.openxmlformats.org/officeDocument/2006/relationships/image" Target="media/image1304.png"/><Relationship Id="rId1305" Type="http://schemas.openxmlformats.org/officeDocument/2006/relationships/image" Target="media/image1305.png"/><Relationship Id="rId1306" Type="http://schemas.openxmlformats.org/officeDocument/2006/relationships/image" Target="media/image1306.png"/><Relationship Id="rId1307" Type="http://schemas.openxmlformats.org/officeDocument/2006/relationships/image" Target="media/image1307.png"/><Relationship Id="rId1308" Type="http://schemas.openxmlformats.org/officeDocument/2006/relationships/image" Target="media/image1308.png"/><Relationship Id="rId1309" Type="http://schemas.openxmlformats.org/officeDocument/2006/relationships/image" Target="media/image1309.png"/><Relationship Id="rId1310" Type="http://schemas.openxmlformats.org/officeDocument/2006/relationships/image" Target="media/image1310.png"/><Relationship Id="rId1311" Type="http://schemas.openxmlformats.org/officeDocument/2006/relationships/image" Target="media/image1311.png"/><Relationship Id="rId1312" Type="http://schemas.openxmlformats.org/officeDocument/2006/relationships/image" Target="media/image1312.png"/><Relationship Id="rId1313" Type="http://schemas.openxmlformats.org/officeDocument/2006/relationships/image" Target="media/image1313.png"/><Relationship Id="rId1314" Type="http://schemas.openxmlformats.org/officeDocument/2006/relationships/image" Target="media/image1314.png"/><Relationship Id="rId1315" Type="http://schemas.openxmlformats.org/officeDocument/2006/relationships/image" Target="media/image1315.png"/><Relationship Id="rId1316" Type="http://schemas.openxmlformats.org/officeDocument/2006/relationships/image" Target="media/image1316.png"/><Relationship Id="rId1317" Type="http://schemas.openxmlformats.org/officeDocument/2006/relationships/image" Target="media/image1317.png"/><Relationship Id="rId1318" Type="http://schemas.openxmlformats.org/officeDocument/2006/relationships/image" Target="media/image1318.png"/><Relationship Id="rId1319" Type="http://schemas.openxmlformats.org/officeDocument/2006/relationships/image" Target="media/image1319.png"/><Relationship Id="rId1320" Type="http://schemas.openxmlformats.org/officeDocument/2006/relationships/image" Target="media/image1320.png"/><Relationship Id="rId1321" Type="http://schemas.openxmlformats.org/officeDocument/2006/relationships/image" Target="media/image1321.png"/><Relationship Id="rId1322" Type="http://schemas.openxmlformats.org/officeDocument/2006/relationships/image" Target="media/image1322.png"/><Relationship Id="rId1323" Type="http://schemas.openxmlformats.org/officeDocument/2006/relationships/image" Target="media/image1323.png"/><Relationship Id="rId1324" Type="http://schemas.openxmlformats.org/officeDocument/2006/relationships/image" Target="media/image1324.png"/><Relationship Id="rId1325" Type="http://schemas.openxmlformats.org/officeDocument/2006/relationships/image" Target="media/image1325.png"/><Relationship Id="rId1326" Type="http://schemas.openxmlformats.org/officeDocument/2006/relationships/image" Target="media/image1326.png"/><Relationship Id="rId1327" Type="http://schemas.openxmlformats.org/officeDocument/2006/relationships/image" Target="media/image1327.png"/><Relationship Id="rId1328" Type="http://schemas.openxmlformats.org/officeDocument/2006/relationships/image" Target="media/image1328.png"/><Relationship Id="rId1329" Type="http://schemas.openxmlformats.org/officeDocument/2006/relationships/image" Target="media/image1329.png"/><Relationship Id="rId1330" Type="http://schemas.openxmlformats.org/officeDocument/2006/relationships/image" Target="media/image1330.png"/><Relationship Id="rId1331" Type="http://schemas.openxmlformats.org/officeDocument/2006/relationships/image" Target="media/image1331.png"/><Relationship Id="rId1332" Type="http://schemas.openxmlformats.org/officeDocument/2006/relationships/image" Target="media/image1332.png"/><Relationship Id="rId1333" Type="http://schemas.openxmlformats.org/officeDocument/2006/relationships/image" Target="media/image1333.png"/><Relationship Id="rId1334" Type="http://schemas.openxmlformats.org/officeDocument/2006/relationships/image" Target="media/image1334.png"/><Relationship Id="rId1335" Type="http://schemas.openxmlformats.org/officeDocument/2006/relationships/image" Target="media/image1335.png"/><Relationship Id="rId1336" Type="http://schemas.openxmlformats.org/officeDocument/2006/relationships/image" Target="media/image1336.png"/><Relationship Id="rId1337" Type="http://schemas.openxmlformats.org/officeDocument/2006/relationships/image" Target="media/image1337.png"/><Relationship Id="rId1338" Type="http://schemas.openxmlformats.org/officeDocument/2006/relationships/image" Target="media/image1338.png"/><Relationship Id="rId1339" Type="http://schemas.openxmlformats.org/officeDocument/2006/relationships/image" Target="media/image1339.png"/><Relationship Id="rId1340" Type="http://schemas.openxmlformats.org/officeDocument/2006/relationships/image" Target="media/image1340.png"/><Relationship Id="rId1341" Type="http://schemas.openxmlformats.org/officeDocument/2006/relationships/image" Target="media/image1341.png"/><Relationship Id="rId1342" Type="http://schemas.openxmlformats.org/officeDocument/2006/relationships/image" Target="media/image1342.png"/><Relationship Id="rId1343" Type="http://schemas.openxmlformats.org/officeDocument/2006/relationships/image" Target="media/image1343.png"/><Relationship Id="rId1344" Type="http://schemas.openxmlformats.org/officeDocument/2006/relationships/image" Target="media/image1344.png"/><Relationship Id="rId1345" Type="http://schemas.openxmlformats.org/officeDocument/2006/relationships/image" Target="media/image1345.png"/><Relationship Id="rId1346" Type="http://schemas.openxmlformats.org/officeDocument/2006/relationships/image" Target="media/image1346.png"/><Relationship Id="rId1347" Type="http://schemas.openxmlformats.org/officeDocument/2006/relationships/image" Target="media/image1347.png"/><Relationship Id="rId1348" Type="http://schemas.openxmlformats.org/officeDocument/2006/relationships/image" Target="media/image1348.png"/><Relationship Id="rId1349" Type="http://schemas.openxmlformats.org/officeDocument/2006/relationships/image" Target="media/image1349.png"/><Relationship Id="rId1350" Type="http://schemas.openxmlformats.org/officeDocument/2006/relationships/image" Target="media/image1350.png"/><Relationship Id="rId1351" Type="http://schemas.openxmlformats.org/officeDocument/2006/relationships/image" Target="media/image1351.png"/><Relationship Id="rId1352" Type="http://schemas.openxmlformats.org/officeDocument/2006/relationships/image" Target="media/image1352.png"/><Relationship Id="rId1353" Type="http://schemas.openxmlformats.org/officeDocument/2006/relationships/image" Target="media/image1353.png"/><Relationship Id="rId1354" Type="http://schemas.openxmlformats.org/officeDocument/2006/relationships/image" Target="media/image1354.png"/><Relationship Id="rId1355" Type="http://schemas.openxmlformats.org/officeDocument/2006/relationships/image" Target="media/image1355.png"/><Relationship Id="rId1356" Type="http://schemas.openxmlformats.org/officeDocument/2006/relationships/image" Target="media/image1356.png"/><Relationship Id="rId1357" Type="http://schemas.openxmlformats.org/officeDocument/2006/relationships/image" Target="media/image1357.png"/><Relationship Id="rId1358" Type="http://schemas.openxmlformats.org/officeDocument/2006/relationships/image" Target="media/image1358.png"/><Relationship Id="rId1359" Type="http://schemas.openxmlformats.org/officeDocument/2006/relationships/image" Target="media/image1359.png"/><Relationship Id="rId1360" Type="http://schemas.openxmlformats.org/officeDocument/2006/relationships/image" Target="media/image1360.png"/><Relationship Id="rId1361" Type="http://schemas.openxmlformats.org/officeDocument/2006/relationships/image" Target="media/image1361.png"/><Relationship Id="rId1362" Type="http://schemas.openxmlformats.org/officeDocument/2006/relationships/image" Target="media/image1362.png"/><Relationship Id="rId1363" Type="http://schemas.openxmlformats.org/officeDocument/2006/relationships/image" Target="media/image1363.png"/><Relationship Id="rId1364" Type="http://schemas.openxmlformats.org/officeDocument/2006/relationships/image" Target="media/image1364.png"/><Relationship Id="rId1365" Type="http://schemas.openxmlformats.org/officeDocument/2006/relationships/image" Target="media/image1365.png"/><Relationship Id="rId1366" Type="http://schemas.openxmlformats.org/officeDocument/2006/relationships/image" Target="media/image1366.png"/><Relationship Id="rId1367" Type="http://schemas.openxmlformats.org/officeDocument/2006/relationships/image" Target="media/image1367.png"/><Relationship Id="rId1368" Type="http://schemas.openxmlformats.org/officeDocument/2006/relationships/image" Target="media/image1368.png"/><Relationship Id="rId1369" Type="http://schemas.openxmlformats.org/officeDocument/2006/relationships/image" Target="media/image1369.png"/><Relationship Id="rId1370" Type="http://schemas.openxmlformats.org/officeDocument/2006/relationships/image" Target="media/image1370.png"/><Relationship Id="rId1371" Type="http://schemas.openxmlformats.org/officeDocument/2006/relationships/image" Target="media/image1371.png"/><Relationship Id="rId1372" Type="http://schemas.openxmlformats.org/officeDocument/2006/relationships/image" Target="media/image1372.png"/><Relationship Id="rId1373" Type="http://schemas.openxmlformats.org/officeDocument/2006/relationships/image" Target="media/image1373.png"/><Relationship Id="rId1374" Type="http://schemas.openxmlformats.org/officeDocument/2006/relationships/image" Target="media/image1374.png"/><Relationship Id="rId1375" Type="http://schemas.openxmlformats.org/officeDocument/2006/relationships/image" Target="media/image1375.png"/><Relationship Id="rId1376" Type="http://schemas.openxmlformats.org/officeDocument/2006/relationships/image" Target="media/image1376.png"/><Relationship Id="rId1377" Type="http://schemas.openxmlformats.org/officeDocument/2006/relationships/image" Target="media/image1377.png"/><Relationship Id="rId1378" Type="http://schemas.openxmlformats.org/officeDocument/2006/relationships/image" Target="media/image1378.png"/><Relationship Id="rId1379" Type="http://schemas.openxmlformats.org/officeDocument/2006/relationships/image" Target="media/image1379.png"/><Relationship Id="rId1380" Type="http://schemas.openxmlformats.org/officeDocument/2006/relationships/image" Target="media/image1380.png"/><Relationship Id="rId1381" Type="http://schemas.openxmlformats.org/officeDocument/2006/relationships/image" Target="media/image1381.png"/><Relationship Id="rId1382" Type="http://schemas.openxmlformats.org/officeDocument/2006/relationships/image" Target="media/image1382.png"/><Relationship Id="rId1383" Type="http://schemas.openxmlformats.org/officeDocument/2006/relationships/image" Target="media/image1383.png"/><Relationship Id="rId1384" Type="http://schemas.openxmlformats.org/officeDocument/2006/relationships/image" Target="media/image1384.png"/><Relationship Id="rId1385" Type="http://schemas.openxmlformats.org/officeDocument/2006/relationships/image" Target="media/image1385.png"/><Relationship Id="rId1386" Type="http://schemas.openxmlformats.org/officeDocument/2006/relationships/image" Target="media/image1386.png"/><Relationship Id="rId1387" Type="http://schemas.openxmlformats.org/officeDocument/2006/relationships/image" Target="media/image1387.png"/><Relationship Id="rId1388" Type="http://schemas.openxmlformats.org/officeDocument/2006/relationships/image" Target="media/image1388.png"/><Relationship Id="rId1389" Type="http://schemas.openxmlformats.org/officeDocument/2006/relationships/image" Target="media/image1389.png"/><Relationship Id="rId1390" Type="http://schemas.openxmlformats.org/officeDocument/2006/relationships/image" Target="media/image1390.png"/><Relationship Id="rId1391" Type="http://schemas.openxmlformats.org/officeDocument/2006/relationships/image" Target="media/image1391.png"/><Relationship Id="rId1392" Type="http://schemas.openxmlformats.org/officeDocument/2006/relationships/image" Target="media/image1392.png"/><Relationship Id="rId1393" Type="http://schemas.openxmlformats.org/officeDocument/2006/relationships/image" Target="media/image1393.png"/><Relationship Id="rId1394" Type="http://schemas.openxmlformats.org/officeDocument/2006/relationships/image" Target="media/image1394.png"/><Relationship Id="rId1395" Type="http://schemas.openxmlformats.org/officeDocument/2006/relationships/image" Target="media/image1395.png"/><Relationship Id="rId1396" Type="http://schemas.openxmlformats.org/officeDocument/2006/relationships/image" Target="media/image1396.png"/><Relationship Id="rId1397" Type="http://schemas.openxmlformats.org/officeDocument/2006/relationships/image" Target="media/image1397.png"/><Relationship Id="rId1398" Type="http://schemas.openxmlformats.org/officeDocument/2006/relationships/image" Target="media/image1398.png"/><Relationship Id="rId1399" Type="http://schemas.openxmlformats.org/officeDocument/2006/relationships/image" Target="media/image1399.png"/><Relationship Id="rId1400" Type="http://schemas.openxmlformats.org/officeDocument/2006/relationships/image" Target="media/image1400.png"/><Relationship Id="rId1401" Type="http://schemas.openxmlformats.org/officeDocument/2006/relationships/image" Target="media/image1401.png"/><Relationship Id="rId1402" Type="http://schemas.openxmlformats.org/officeDocument/2006/relationships/image" Target="media/image1402.png"/><Relationship Id="rId1403" Type="http://schemas.openxmlformats.org/officeDocument/2006/relationships/image" Target="media/image1403.png"/><Relationship Id="rId1404" Type="http://schemas.openxmlformats.org/officeDocument/2006/relationships/image" Target="media/image1404.png"/><Relationship Id="rId1405" Type="http://schemas.openxmlformats.org/officeDocument/2006/relationships/image" Target="media/image1405.png"/><Relationship Id="rId1406" Type="http://schemas.openxmlformats.org/officeDocument/2006/relationships/image" Target="media/image1406.png"/><Relationship Id="rId1407" Type="http://schemas.openxmlformats.org/officeDocument/2006/relationships/image" Target="media/image1407.png"/><Relationship Id="rId1408" Type="http://schemas.openxmlformats.org/officeDocument/2006/relationships/image" Target="media/image1408.png"/><Relationship Id="rId1409" Type="http://schemas.openxmlformats.org/officeDocument/2006/relationships/image" Target="media/image1409.png"/><Relationship Id="rId1410" Type="http://schemas.openxmlformats.org/officeDocument/2006/relationships/image" Target="media/image1410.png"/><Relationship Id="rId1411" Type="http://schemas.openxmlformats.org/officeDocument/2006/relationships/image" Target="media/image1411.png"/><Relationship Id="rId1412" Type="http://schemas.openxmlformats.org/officeDocument/2006/relationships/image" Target="media/image1412.png"/><Relationship Id="rId1413" Type="http://schemas.openxmlformats.org/officeDocument/2006/relationships/image" Target="media/image1413.png"/><Relationship Id="rId1414" Type="http://schemas.openxmlformats.org/officeDocument/2006/relationships/image" Target="media/image1414.png"/><Relationship Id="rId1415" Type="http://schemas.openxmlformats.org/officeDocument/2006/relationships/image" Target="media/image1415.png"/><Relationship Id="rId1416" Type="http://schemas.openxmlformats.org/officeDocument/2006/relationships/image" Target="media/image1416.png"/><Relationship Id="rId1417" Type="http://schemas.openxmlformats.org/officeDocument/2006/relationships/image" Target="media/image1417.png"/><Relationship Id="rId1418" Type="http://schemas.openxmlformats.org/officeDocument/2006/relationships/image" Target="media/image1418.png"/><Relationship Id="rId1419" Type="http://schemas.openxmlformats.org/officeDocument/2006/relationships/image" Target="media/image1419.png"/><Relationship Id="rId1420" Type="http://schemas.openxmlformats.org/officeDocument/2006/relationships/image" Target="media/image1420.png"/><Relationship Id="rId1421" Type="http://schemas.openxmlformats.org/officeDocument/2006/relationships/image" Target="media/image1421.png"/><Relationship Id="rId1422" Type="http://schemas.openxmlformats.org/officeDocument/2006/relationships/image" Target="media/image1422.png"/><Relationship Id="rId1423" Type="http://schemas.openxmlformats.org/officeDocument/2006/relationships/image" Target="media/image1423.png"/><Relationship Id="rId1424" Type="http://schemas.openxmlformats.org/officeDocument/2006/relationships/image" Target="media/image1424.png"/><Relationship Id="rId1425" Type="http://schemas.openxmlformats.org/officeDocument/2006/relationships/image" Target="media/image1425.png"/><Relationship Id="rId1426" Type="http://schemas.openxmlformats.org/officeDocument/2006/relationships/image" Target="media/image1426.png"/><Relationship Id="rId1427" Type="http://schemas.openxmlformats.org/officeDocument/2006/relationships/image" Target="media/image1427.png"/><Relationship Id="rId1428" Type="http://schemas.openxmlformats.org/officeDocument/2006/relationships/image" Target="media/image1428.png"/><Relationship Id="rId1429" Type="http://schemas.openxmlformats.org/officeDocument/2006/relationships/image" Target="media/image1429.png"/><Relationship Id="rId1430" Type="http://schemas.openxmlformats.org/officeDocument/2006/relationships/image" Target="media/image1430.png"/><Relationship Id="rId1431" Type="http://schemas.openxmlformats.org/officeDocument/2006/relationships/image" Target="media/image1431.png"/><Relationship Id="rId1432" Type="http://schemas.openxmlformats.org/officeDocument/2006/relationships/image" Target="media/image1432.png"/><Relationship Id="rId1433" Type="http://schemas.openxmlformats.org/officeDocument/2006/relationships/image" Target="media/image1433.png"/><Relationship Id="rId1434" Type="http://schemas.openxmlformats.org/officeDocument/2006/relationships/image" Target="media/image1434.png"/><Relationship Id="rId1435" Type="http://schemas.openxmlformats.org/officeDocument/2006/relationships/image" Target="media/image1435.png"/><Relationship Id="rId1436" Type="http://schemas.openxmlformats.org/officeDocument/2006/relationships/image" Target="media/image1436.png"/><Relationship Id="rId1437" Type="http://schemas.openxmlformats.org/officeDocument/2006/relationships/image" Target="media/image1437.png"/><Relationship Id="rId1438" Type="http://schemas.openxmlformats.org/officeDocument/2006/relationships/image" Target="media/image1438.png"/><Relationship Id="rId1439" Type="http://schemas.openxmlformats.org/officeDocument/2006/relationships/image" Target="media/image1439.png"/><Relationship Id="rId1440" Type="http://schemas.openxmlformats.org/officeDocument/2006/relationships/image" Target="media/image1440.png"/><Relationship Id="rId1441" Type="http://schemas.openxmlformats.org/officeDocument/2006/relationships/image" Target="media/image1441.png"/><Relationship Id="rId1442" Type="http://schemas.openxmlformats.org/officeDocument/2006/relationships/image" Target="media/image1442.png"/><Relationship Id="rId1443" Type="http://schemas.openxmlformats.org/officeDocument/2006/relationships/image" Target="media/image1443.png"/><Relationship Id="rId1444" Type="http://schemas.openxmlformats.org/officeDocument/2006/relationships/image" Target="media/image1444.png"/><Relationship Id="rId1445" Type="http://schemas.openxmlformats.org/officeDocument/2006/relationships/image" Target="media/image1445.png"/><Relationship Id="rId1446" Type="http://schemas.openxmlformats.org/officeDocument/2006/relationships/image" Target="media/image1446.png"/><Relationship Id="rId1447" Type="http://schemas.openxmlformats.org/officeDocument/2006/relationships/image" Target="media/image1447.png"/><Relationship Id="rId1450" Type="http://schemas.openxmlformats.org/officeDocument/2006/relationships/image" Target="media/image1450.png"/><Relationship Id="rId1462" Type="http://schemas.openxmlformats.org/officeDocument/2006/relationships/image" Target="media/image1462.png"/><Relationship Id="rId1463" Type="http://schemas.openxmlformats.org/officeDocument/2006/relationships/image" Target="media/image1463.png"/><Relationship Id="rId1468" Type="http://schemas.openxmlformats.org/officeDocument/2006/relationships/image" Target="media/image1468.png"/><Relationship Id="rId1477" Type="http://schemas.openxmlformats.org/officeDocument/2006/relationships/image" Target="media/image1477.png"/><Relationship Id="rId1480" Type="http://schemas.openxmlformats.org/officeDocument/2006/relationships/image" Target="media/image1480.png"/><Relationship Id="rId1494" Type="http://schemas.openxmlformats.org/officeDocument/2006/relationships/image" Target="media/image1494.png"/><Relationship Id="rId1508" Type="http://schemas.openxmlformats.org/officeDocument/2006/relationships/image" Target="media/image1508.png"/><Relationship Id="rId1522" Type="http://schemas.openxmlformats.org/officeDocument/2006/relationships/image" Target="media/image1522.png"/><Relationship Id="rId1523" Type="http://schemas.openxmlformats.org/officeDocument/2006/relationships/image" Target="media/image1523.png"/><Relationship Id="rId1524" Type="http://schemas.openxmlformats.org/officeDocument/2006/relationships/image" Target="media/image1524.png"/><Relationship Id="rId1525" Type="http://schemas.openxmlformats.org/officeDocument/2006/relationships/image" Target="media/image1525.png"/><Relationship Id="rId1526" Type="http://schemas.openxmlformats.org/officeDocument/2006/relationships/image" Target="media/image1526.png"/><Relationship Id="rId1527" Type="http://schemas.openxmlformats.org/officeDocument/2006/relationships/image" Target="media/image1527.png"/><Relationship Id="rId1528" Type="http://schemas.openxmlformats.org/officeDocument/2006/relationships/image" Target="media/image1528.png"/><Relationship Id="rId1529" Type="http://schemas.openxmlformats.org/officeDocument/2006/relationships/image" Target="media/image1529.png"/><Relationship Id="rId1530" Type="http://schemas.openxmlformats.org/officeDocument/2006/relationships/image" Target="media/image1530.png"/><Relationship Id="rId1531" Type="http://schemas.openxmlformats.org/officeDocument/2006/relationships/image" Target="media/image1531.png"/><Relationship Id="rId1532" Type="http://schemas.openxmlformats.org/officeDocument/2006/relationships/image" Target="media/image1532.png"/><Relationship Id="rId1533" Type="http://schemas.openxmlformats.org/officeDocument/2006/relationships/image" Target="media/image1533.png"/><Relationship Id="rId1534" Type="http://schemas.openxmlformats.org/officeDocument/2006/relationships/image" Target="media/image1534.png"/><Relationship Id="rId1535" Type="http://schemas.openxmlformats.org/officeDocument/2006/relationships/image" Target="media/image1535.png"/><Relationship Id="rId1536" Type="http://schemas.openxmlformats.org/officeDocument/2006/relationships/image" Target="media/image1536.png"/><Relationship Id="rId1537" Type="http://schemas.openxmlformats.org/officeDocument/2006/relationships/image" Target="media/image1537.png"/><Relationship Id="rId1538" Type="http://schemas.openxmlformats.org/officeDocument/2006/relationships/image" Target="media/image1538.png"/><Relationship Id="rId1539" Type="http://schemas.openxmlformats.org/officeDocument/2006/relationships/image" Target="media/image1539.png"/><Relationship Id="rId1540" Type="http://schemas.openxmlformats.org/officeDocument/2006/relationships/image" Target="media/image1540.png"/><Relationship Id="rId1541" Type="http://schemas.openxmlformats.org/officeDocument/2006/relationships/hyperlink" TargetMode="External" Target="http://6.1/ES"/><Relationship Id="rId1542" Type="http://schemas.openxmlformats.org/officeDocument/2006/relationships/image" Target="media/image1542.png"/><Relationship Id="rId1560" Type="http://schemas.openxmlformats.org/officeDocument/2006/relationships/image" Target="media/image1560.png"/><Relationship Id="rId1563" Type="http://schemas.openxmlformats.org/officeDocument/2006/relationships/image" Target="media/image1563.png"/><Relationship Id="rId1564" Type="http://schemas.openxmlformats.org/officeDocument/2006/relationships/image" Target="media/image1564.png"/><Relationship Id="rId1566" Type="http://schemas.openxmlformats.org/officeDocument/2006/relationships/image" Target="media/image1566.png"/><Relationship Id="rId1569" Type="http://schemas.openxmlformats.org/officeDocument/2006/relationships/image" Target="media/image1569.png"/><Relationship Id="rId1570" Type="http://schemas.openxmlformats.org/officeDocument/2006/relationships/image" Target="media/image1570.png"/><Relationship Id="rId1572" Type="http://schemas.openxmlformats.org/officeDocument/2006/relationships/image" Target="media/image1572.png"/><Relationship Id="rId1573" Type="http://schemas.openxmlformats.org/officeDocument/2006/relationships/image" Target="media/image1573.png"/><Relationship Id="rId1574" Type="http://schemas.openxmlformats.org/officeDocument/2006/relationships/image" Target="media/image1574.png"/><Relationship Id="rId1575" Type="http://schemas.openxmlformats.org/officeDocument/2006/relationships/image" Target="media/image1575.png"/><Relationship Id="rId1576" Type="http://schemas.openxmlformats.org/officeDocument/2006/relationships/image" Target="media/image15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2025-10-27T14:58:21Z</dcterms:created>
  <dcterms:modified xsi:type="dcterms:W3CDTF">2025-10-27T14:58:21Z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